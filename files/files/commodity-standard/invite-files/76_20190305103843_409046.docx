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82C843" w14:textId="3D05FA19" w:rsidR="007E54FB" w:rsidRDefault="007E54FB">
      <w:pPr>
        <w:rPr>
          <w:rFonts w:asciiTheme="minorBidi" w:hAnsiTheme="minorBidi" w:cstheme="minorBidi"/>
          <w:b/>
          <w:bCs/>
          <w:color w:val="008080"/>
          <w:lang w:val="en-US" w:bidi="th-TH"/>
        </w:rPr>
      </w:pPr>
    </w:p>
    <w:p w14:paraId="433D3654" w14:textId="7BDE3C50" w:rsidR="00184786" w:rsidRDefault="00184786">
      <w:pPr>
        <w:rPr>
          <w:rFonts w:asciiTheme="minorBidi" w:hAnsiTheme="minorBidi" w:cstheme="minorBidi"/>
          <w:b/>
          <w:bCs/>
          <w:noProof/>
          <w:color w:val="008080"/>
          <w:lang w:val="en-US" w:bidi="th-TH"/>
        </w:rPr>
      </w:pPr>
    </w:p>
    <w:p w14:paraId="2A3FC091" w14:textId="17BCBB8E" w:rsidR="00966C98" w:rsidRPr="004D3827" w:rsidRDefault="00906545">
      <w:pPr>
        <w:rPr>
          <w:rFonts w:asciiTheme="minorBidi" w:hAnsiTheme="minorBidi" w:cstheme="minorBidi"/>
          <w:b/>
          <w:bCs/>
          <w:color w:val="008080"/>
          <w:lang w:val="en-US" w:bidi="th-TH"/>
        </w:rPr>
      </w:pPr>
      <w:r w:rsidRPr="004D3827">
        <w:rPr>
          <w:rFonts w:asciiTheme="minorBidi" w:hAnsiTheme="minorBidi" w:cstheme="minorBidi"/>
          <w:b/>
          <w:bCs/>
          <w:noProof/>
          <w:color w:val="008080"/>
          <w:lang w:val="en-US" w:bidi="th-TH"/>
        </w:rPr>
        <w:drawing>
          <wp:anchor distT="0" distB="0" distL="114300" distR="114300" simplePos="0" relativeHeight="251661824" behindDoc="1" locked="0" layoutInCell="1" allowOverlap="1" wp14:anchorId="5A21EAA4" wp14:editId="5AEE8F1B">
            <wp:simplePos x="0" y="0"/>
            <wp:positionH relativeFrom="column">
              <wp:posOffset>104775</wp:posOffset>
            </wp:positionH>
            <wp:positionV relativeFrom="paragraph">
              <wp:posOffset>38100</wp:posOffset>
            </wp:positionV>
            <wp:extent cx="1395095" cy="800100"/>
            <wp:effectExtent l="0" t="0" r="0" b="0"/>
            <wp:wrapThrough wrapText="bothSides">
              <wp:wrapPolygon edited="0">
                <wp:start x="0" y="0"/>
                <wp:lineTo x="0" y="21086"/>
                <wp:lineTo x="21236" y="21086"/>
                <wp:lineTo x="2123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4900.jpg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9" b="-214"/>
                    <a:stretch/>
                  </pic:blipFill>
                  <pic:spPr bwMode="auto">
                    <a:xfrm>
                      <a:off x="0" y="0"/>
                      <a:ext cx="139509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FC092" w14:textId="4A5E8FF2" w:rsidR="00966C98" w:rsidRPr="004D3827" w:rsidRDefault="00966C98">
      <w:pPr>
        <w:rPr>
          <w:rFonts w:asciiTheme="minorBidi" w:hAnsiTheme="minorBidi" w:cstheme="minorBidi"/>
          <w:b/>
          <w:bCs/>
          <w:color w:val="008080"/>
          <w:lang w:val="en-US" w:bidi="th-TH"/>
        </w:rPr>
      </w:pPr>
    </w:p>
    <w:p w14:paraId="2A3FC093" w14:textId="77777777" w:rsidR="00966C98" w:rsidRPr="004D3827" w:rsidRDefault="00966C98">
      <w:pPr>
        <w:rPr>
          <w:rFonts w:asciiTheme="minorBidi" w:hAnsiTheme="minorBidi" w:cstheme="minorBidi"/>
          <w:b/>
          <w:bCs/>
          <w:color w:val="008080"/>
          <w:lang w:val="en-US" w:bidi="th-TH"/>
        </w:rPr>
      </w:pPr>
    </w:p>
    <w:p w14:paraId="2A3FC094" w14:textId="77777777" w:rsidR="00966C98" w:rsidRPr="004D3827" w:rsidRDefault="00966C98">
      <w:pPr>
        <w:rPr>
          <w:rFonts w:asciiTheme="minorBidi" w:hAnsiTheme="minorBidi" w:cstheme="minorBidi"/>
          <w:b/>
          <w:bCs/>
          <w:color w:val="008080"/>
          <w:lang w:val="en-US" w:bidi="th-TH"/>
        </w:rPr>
      </w:pPr>
    </w:p>
    <w:p w14:paraId="2A3FC096" w14:textId="77777777" w:rsidR="00696841" w:rsidRPr="004D3827" w:rsidRDefault="00363272" w:rsidP="00363272">
      <w:pPr>
        <w:jc w:val="right"/>
        <w:rPr>
          <w:rFonts w:asciiTheme="minorBidi" w:hAnsiTheme="minorBidi" w:cstheme="minorBidi"/>
          <w:b/>
          <w:bCs/>
          <w:sz w:val="72"/>
          <w:szCs w:val="72"/>
          <w:lang w:val="en-US"/>
        </w:rPr>
      </w:pPr>
      <w:r w:rsidRPr="004D3827">
        <w:rPr>
          <w:rFonts w:asciiTheme="minorBidi" w:hAnsiTheme="minorBidi" w:cstheme="minorBidi"/>
          <w:b/>
          <w:bCs/>
          <w:sz w:val="72"/>
          <w:szCs w:val="72"/>
          <w:cs/>
          <w:lang w:val="en-US" w:bidi="th-TH"/>
        </w:rPr>
        <w:t>เอกสารเสนอราคา</w:t>
      </w:r>
    </w:p>
    <w:p w14:paraId="684C616A" w14:textId="651D0D59" w:rsidR="00175FDF" w:rsidRDefault="00175FDF" w:rsidP="00966B0B">
      <w:pPr>
        <w:pStyle w:val="ae"/>
        <w:ind w:left="0"/>
        <w:jc w:val="right"/>
        <w:rPr>
          <w:rFonts w:asciiTheme="minorBidi" w:hAnsiTheme="minorBidi" w:cstheme="minorBidi"/>
          <w:b/>
          <w:bCs/>
          <w:sz w:val="56"/>
          <w:szCs w:val="56"/>
          <w:lang w:val="en-US"/>
        </w:rPr>
      </w:pPr>
      <w:r w:rsidRPr="00175FDF">
        <w:rPr>
          <w:rFonts w:asciiTheme="minorBidi" w:hAnsiTheme="minorBidi" w:cs="Cordia New"/>
          <w:b/>
          <w:bCs/>
          <w:sz w:val="48"/>
          <w:szCs w:val="48"/>
          <w:lang w:val="en-US" w:bidi="th-TH"/>
        </w:rPr>
        <w:t>PTT</w:t>
      </w:r>
      <w:r w:rsidRPr="00175FDF">
        <w:rPr>
          <w:rFonts w:asciiTheme="minorBidi" w:hAnsiTheme="minorBidi" w:cs="Cordia New"/>
          <w:b/>
          <w:bCs/>
          <w:sz w:val="48"/>
          <w:szCs w:val="48"/>
          <w:cs/>
          <w:lang w:val="en-US" w:bidi="th-TH"/>
        </w:rPr>
        <w:t xml:space="preserve">- </w:t>
      </w:r>
      <w:proofErr w:type="spellStart"/>
      <w:r w:rsidR="00B247D6">
        <w:rPr>
          <w:rFonts w:asciiTheme="minorBidi" w:hAnsiTheme="minorBidi" w:cstheme="minorBidi"/>
          <w:b/>
          <w:bCs/>
          <w:sz w:val="56"/>
          <w:szCs w:val="56"/>
          <w:lang w:val="en-US"/>
        </w:rPr>
        <w:t>Ascope</w:t>
      </w:r>
      <w:proofErr w:type="spellEnd"/>
      <w:r w:rsidR="00B247D6">
        <w:rPr>
          <w:rFonts w:asciiTheme="minorBidi" w:hAnsiTheme="minorBidi" w:cstheme="minorBidi"/>
          <w:b/>
          <w:bCs/>
          <w:sz w:val="56"/>
          <w:szCs w:val="56"/>
          <w:lang w:val="en-US"/>
        </w:rPr>
        <w:t xml:space="preserve"> E</w:t>
      </w:r>
      <w:r w:rsidR="00B247D6">
        <w:rPr>
          <w:rFonts w:asciiTheme="minorBidi" w:hAnsiTheme="minorBidi" w:cs="Cordia New"/>
          <w:b/>
          <w:bCs/>
          <w:sz w:val="56"/>
          <w:szCs w:val="56"/>
          <w:cs/>
          <w:lang w:val="en-US" w:bidi="th-TH"/>
        </w:rPr>
        <w:t>-</w:t>
      </w:r>
      <w:r w:rsidR="00B247D6">
        <w:rPr>
          <w:rFonts w:asciiTheme="minorBidi" w:hAnsiTheme="minorBidi" w:cstheme="minorBidi"/>
          <w:b/>
          <w:bCs/>
          <w:sz w:val="56"/>
          <w:szCs w:val="56"/>
          <w:lang w:val="en-US"/>
        </w:rPr>
        <w:t>Learning</w:t>
      </w:r>
      <w:r w:rsidR="001C6E6B">
        <w:rPr>
          <w:rFonts w:asciiTheme="minorBidi" w:hAnsiTheme="minorBidi" w:cs="Cordia New"/>
          <w:b/>
          <w:bCs/>
          <w:sz w:val="56"/>
          <w:szCs w:val="56"/>
          <w:cs/>
          <w:lang w:val="en-US" w:bidi="th-TH"/>
        </w:rPr>
        <w:t xml:space="preserve"> </w:t>
      </w:r>
    </w:p>
    <w:p w14:paraId="2A3FC098" w14:textId="55421465" w:rsidR="00966B0B" w:rsidRPr="00590CE0" w:rsidRDefault="00966B0B" w:rsidP="00966B0B">
      <w:pPr>
        <w:pStyle w:val="ae"/>
        <w:ind w:left="0"/>
        <w:jc w:val="right"/>
        <w:rPr>
          <w:rFonts w:asciiTheme="minorBidi" w:hAnsiTheme="minorBidi" w:cstheme="minorBidi"/>
          <w:b/>
          <w:bCs/>
          <w:sz w:val="56"/>
          <w:szCs w:val="56"/>
          <w:lang w:val="en-US"/>
        </w:rPr>
      </w:pPr>
      <w:r w:rsidRPr="00590CE0">
        <w:rPr>
          <w:rFonts w:asciiTheme="minorBidi" w:hAnsiTheme="minorBidi" w:cstheme="minorBidi"/>
          <w:b/>
          <w:bCs/>
          <w:sz w:val="56"/>
          <w:szCs w:val="56"/>
          <w:lang w:val="en-US"/>
        </w:rPr>
        <w:t>PTT ICT Solutions Co</w:t>
      </w:r>
      <w:r w:rsidRPr="00590CE0">
        <w:rPr>
          <w:rFonts w:asciiTheme="minorBidi" w:hAnsiTheme="minorBidi" w:cs="Cordia New"/>
          <w:b/>
          <w:bCs/>
          <w:sz w:val="56"/>
          <w:szCs w:val="56"/>
          <w:cs/>
          <w:lang w:val="en-US" w:bidi="th-TH"/>
        </w:rPr>
        <w:t>.</w:t>
      </w:r>
      <w:r w:rsidRPr="00590CE0">
        <w:rPr>
          <w:rFonts w:asciiTheme="minorBidi" w:hAnsiTheme="minorBidi" w:cstheme="minorBidi"/>
          <w:b/>
          <w:bCs/>
          <w:sz w:val="56"/>
          <w:szCs w:val="56"/>
          <w:lang w:val="en-US"/>
        </w:rPr>
        <w:t>, Ltd</w:t>
      </w:r>
      <w:r w:rsidRPr="00590CE0">
        <w:rPr>
          <w:rFonts w:asciiTheme="minorBidi" w:hAnsiTheme="minorBidi" w:cs="Cordia New"/>
          <w:b/>
          <w:bCs/>
          <w:sz w:val="56"/>
          <w:szCs w:val="56"/>
          <w:cs/>
          <w:lang w:val="en-US" w:bidi="th-TH"/>
        </w:rPr>
        <w:t xml:space="preserve">. </w:t>
      </w:r>
    </w:p>
    <w:p w14:paraId="2A3FC099" w14:textId="23C3FD70" w:rsidR="00696841" w:rsidRPr="004D3827" w:rsidRDefault="006647FA">
      <w:pPr>
        <w:rPr>
          <w:rFonts w:asciiTheme="minorBidi" w:hAnsiTheme="minorBidi" w:cstheme="minorBidi"/>
          <w:b/>
          <w:bCs/>
          <w:color w:val="008080"/>
          <w:lang w:val="en-US"/>
        </w:rPr>
      </w:pPr>
      <w:r w:rsidRPr="004D3827">
        <w:rPr>
          <w:rFonts w:asciiTheme="minorBidi" w:hAnsiTheme="minorBidi" w:cstheme="minorBidi"/>
          <w:b/>
          <w:bCs/>
          <w:noProof/>
          <w:color w:val="008080"/>
          <w:sz w:val="18"/>
          <w:szCs w:val="20"/>
          <w:lang w:val="en-US" w:bidi="th-TH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3F2D05DD" wp14:editId="30DE64CA">
                <wp:simplePos x="0" y="0"/>
                <wp:positionH relativeFrom="column">
                  <wp:posOffset>-687705</wp:posOffset>
                </wp:positionH>
                <wp:positionV relativeFrom="paragraph">
                  <wp:posOffset>60325</wp:posOffset>
                </wp:positionV>
                <wp:extent cx="7559675" cy="1616075"/>
                <wp:effectExtent l="0" t="0" r="3175" b="317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616075"/>
                          <a:chOff x="0" y="0"/>
                          <a:chExt cx="7559749" cy="1616149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\Users\wuttidetch.p\Documents\My Received Files\Capture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31" t="5530" r="18074" b="28802"/>
                          <a:stretch/>
                        </pic:blipFill>
                        <pic:spPr bwMode="auto">
                          <a:xfrm>
                            <a:off x="5114260" y="0"/>
                            <a:ext cx="2445489" cy="1616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C:\PTT\BD Team\99_Year 2013\04_New Design Proposal\Example\TECH Image\Rig_2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34"/>
                          <a:stretch/>
                        </pic:blipFill>
                        <pic:spPr bwMode="auto">
                          <a:xfrm>
                            <a:off x="0" y="0"/>
                            <a:ext cx="1733107" cy="1616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 descr="C:\PTT\BD Team\99_Year 2013\04_New Design Proposal\Example\TECH Image\plant4.JP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9312" y="0"/>
                            <a:ext cx="1988288" cy="1616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 descr="C:\PTT\BD Team\99_Year 2013\04_New Design Proposal\Example\TECH Image\plant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134"/>
                          <a:stretch/>
                        </pic:blipFill>
                        <pic:spPr bwMode="auto">
                          <a:xfrm>
                            <a:off x="3349256" y="0"/>
                            <a:ext cx="1839432" cy="1616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1BA059" id="Group 2" o:spid="_x0000_s1026" style="position:absolute;margin-left:-54.15pt;margin-top:4.75pt;width:595.25pt;height:127.25pt;z-index:251656704;mso-height-relative:margin" coordsize="75597,161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d1dHRpZGV0Y2ggUGF0dGFyYXdpc2l0c2FuAAAABZADAAIAAAAUAAAQ&#10;tJAEAAIAAAAUAAAQyJKRAAIAAAADNjcAAJKSAAIAAAADNjcAAOocAAcAAAgMAAAIq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TM6MDI6MjggMDM6MzQ6MzMAMjAxMzowMjoyOCAwMzozNDozMwAAAFcAdQB0AHQAaQBk&#10;AGUAdABjAGgAIABQAGEAdAB0AGEAcgBhAHcAaQBzAGkAdABzAGEAbgAAAP/hCy1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Dw/eHBhY2tldCBlbmQ9J3cnPz7/&#10;2wBDAAcFBQYFBAcGBQYIBwcIChELCgkJChUPEAwRGBUaGRgVGBcbHichGx0lHRcYIi4iJSgpKywr&#10;GiAvMy8qMicqKyr/2wBDAQcICAoJChQLCxQqHBgcKioqKioqKioqKioqKioqKioqKioqKioqKioq&#10;KioqKioqKioqKioqKioqKioqKioqKir/wAARCAFsAg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3V0dGlkZXRjaCBQYXR0YXJhd2lzaXRzYW4AAAAF&#10;kAMAAgAAABQAABC0kAQAAgAAABQAABDIkpEAAgAAAAM1MAAAkpIAAgAAAAM1MAAA6hwABwAACAwA&#10;AAio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PD94cGFja2V0&#10;IGVuZD0ndyc/Pv/bAEMABwUFBgUEBwYFBggHBwgKEQsKCQkKFQ8QDBEYFRoZGBUYFxseJyEbHSUd&#10;FxgiLiIlKCkrLCsaIC8zLyoyJyorKv/bAEMBBwgICgkKFAsLFCocGBwqKioqKioqKioqKioqKioq&#10;KioqKioqKioqKioqKioqKioqKioqKioqKioqKioqKioqKv/AABEIAWsB4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E&#10;ZW5jaGFydCBQcmF0b29tcGV0Y2gAAAWQAwACAAAAFAAAEK6QBAACAAAAFAAAEMKSkQACAAAAAzMz&#10;AACSkgACAAAAAzMzAADqHAAHAAAIDAAACKI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zOjAyOjE4IDE1OjI4OjU4&#10;ADIwMTM6MDI6MTggMTU6Mjg6NTgAAABEAGUAbgBjAGgAYQByAHQAIABQAHIAYQB0AG8AbwBtAHAA&#10;ZQB0AGMAaAAAAP/hCyh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8&#10;P3hwYWNrZXQgZW5kPSd3Jz8+/9sAQwAHBQUGBQQHBgUGCAcHCAoRCwoJCQoVDxAMERgVGhkYFRgX&#10;Gx4nIRsdJR0XGCIuIiUoKSssKxogLzMvKjInKisq/9sAQwEHCAgKCQoUCwsUKhwYHCoqKioqKioq&#10;KioqKioqKioqKioqKioqKioqKioqKioqKioqKioqKioqKioqKioqKioq/8AAEQgCUwN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/9lQSwMECgAAAAAAAAAhABZBbPc5egAAOXoAABUAAABkcnMvbWVkaWEvaW1hZ2UzLmpwZWf/&#10;2P/gABBKRklGAAEBAQBgAGAAAP/hERxFeGlmAABNTQAqAAAACAAEATsAAgAAABsAAAhKh2kABAAA&#10;AAEAAAhmnJ0AAQAAADYAABDe6hwABwAACAwAAAA+AAAAABzqAAAAC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V3V0dGlkZXRjaCBQYXR0&#10;YXJhd2lzaXRzYW4AAAAFkAMAAgAAABQAABC0kAQAAgAAABQAABDIkpEAAgAAAAM0NAAAkpIAAgAA&#10;AAM0NAAA6hwABwAACAwAAAio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xMzowMjoyOCAwMzoyMzozMgAyMDEzOjAy&#10;OjI4IDAzOjIzOjMyAAAAVwB1AHQAdABpAGQAZQB0AGMAaAAgAFAAYQB0AHQAYQByAGEAdwBpAHMA&#10;aQB0AHMAYQBuAAAA/+ELLW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YgB&#10;4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1142;width:24455;height:1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">
                  <v:imagedata r:id="rId16" o:title="Capture" croptop="3624f" cropbottom="18876f" cropleft="10178f" cropright="11845f"/>
                  <v:path arrowok="t"/>
                </v:shape>
                <v:shape id="Picture 4" o:spid="_x0000_s1028" type="#_x0000_t75" style="position:absolute;width:17331;height:1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">
                  <v:imagedata r:id="rId17" o:title="Rig_2" cropleft="12540f"/>
                  <v:path arrowok="t"/>
                </v:shape>
                <v:shape id="Picture 5" o:spid="_x0000_s1029" type="#_x0000_t75" style="position:absolute;left:16693;width:19883;height:1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">
                  <v:imagedata r:id="rId18" o:title="plant4"/>
                  <v:path arrowok="t"/>
                </v:shape>
                <v:shape id="Picture 7" o:spid="_x0000_s1030" type="#_x0000_t75" style="position:absolute;left:33492;width:18394;height:1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">
                  <v:imagedata r:id="rId19" o:title="plant5" cropright="13850f"/>
                  <v:path arrowok="t"/>
                </v:shape>
              </v:group>
            </w:pict>
          </mc:Fallback>
        </mc:AlternateContent>
      </w:r>
    </w:p>
    <w:p w14:paraId="2A3FC09A" w14:textId="77777777" w:rsidR="00696841" w:rsidRPr="004D3827" w:rsidRDefault="00696841">
      <w:pPr>
        <w:rPr>
          <w:rFonts w:asciiTheme="minorBidi" w:hAnsiTheme="minorBidi" w:cstheme="minorBidi"/>
          <w:b/>
          <w:bCs/>
          <w:noProof/>
          <w:color w:val="008080"/>
          <w:lang w:val="en-US" w:bidi="th-TH"/>
        </w:rPr>
      </w:pPr>
    </w:p>
    <w:p w14:paraId="2A3FC09B" w14:textId="77777777" w:rsidR="00966C98" w:rsidRPr="004D3827" w:rsidRDefault="00966C98">
      <w:pPr>
        <w:rPr>
          <w:rFonts w:asciiTheme="minorBidi" w:hAnsiTheme="minorBidi" w:cstheme="minorBidi"/>
          <w:b/>
          <w:bCs/>
          <w:noProof/>
          <w:color w:val="008080"/>
          <w:lang w:val="en-US" w:bidi="th-TH"/>
        </w:rPr>
      </w:pPr>
    </w:p>
    <w:p w14:paraId="2A3FC09F" w14:textId="77777777" w:rsidR="00966C98" w:rsidRPr="004D3827" w:rsidRDefault="00966C98">
      <w:pPr>
        <w:rPr>
          <w:rFonts w:asciiTheme="minorBidi" w:hAnsiTheme="minorBidi" w:cstheme="minorBidi"/>
          <w:b/>
          <w:bCs/>
          <w:noProof/>
          <w:color w:val="008080"/>
          <w:lang w:val="en-US" w:bidi="th-TH"/>
        </w:rPr>
      </w:pPr>
    </w:p>
    <w:p w14:paraId="2A3FC0A0" w14:textId="77777777" w:rsidR="00966C98" w:rsidRPr="004D3827" w:rsidRDefault="00966C98">
      <w:pPr>
        <w:rPr>
          <w:rFonts w:asciiTheme="minorBidi" w:hAnsiTheme="minorBidi" w:cstheme="minorBidi"/>
          <w:b/>
          <w:bCs/>
          <w:noProof/>
          <w:color w:val="008080"/>
          <w:lang w:val="en-US" w:bidi="th-TH"/>
        </w:rPr>
      </w:pPr>
    </w:p>
    <w:p w14:paraId="2A3FC0A1" w14:textId="77777777" w:rsidR="00966C98" w:rsidRPr="004D3827" w:rsidRDefault="00966C98">
      <w:pPr>
        <w:rPr>
          <w:rFonts w:asciiTheme="minorBidi" w:hAnsiTheme="minorBidi" w:cstheme="minorBidi"/>
          <w:b/>
          <w:bCs/>
          <w:noProof/>
          <w:color w:val="008080"/>
          <w:lang w:val="en-US" w:bidi="th-TH"/>
        </w:rPr>
      </w:pPr>
    </w:p>
    <w:p w14:paraId="2A3FC0A2" w14:textId="77777777" w:rsidR="00966C98" w:rsidRPr="004D3827" w:rsidRDefault="00966C98">
      <w:pPr>
        <w:rPr>
          <w:rFonts w:asciiTheme="minorBidi" w:hAnsiTheme="minorBidi" w:cstheme="minorBidi"/>
          <w:b/>
          <w:bCs/>
          <w:noProof/>
          <w:color w:val="008080"/>
          <w:lang w:val="en-US" w:bidi="th-TH"/>
        </w:rPr>
      </w:pPr>
    </w:p>
    <w:p w14:paraId="2A3FC0A3" w14:textId="77777777" w:rsidR="00966C98" w:rsidRPr="004D3827" w:rsidRDefault="00966C98">
      <w:pPr>
        <w:rPr>
          <w:rFonts w:asciiTheme="minorBidi" w:hAnsiTheme="minorBidi" w:cstheme="minorBidi"/>
          <w:b/>
          <w:bCs/>
          <w:color w:val="008080"/>
          <w:lang w:val="en-US"/>
        </w:rPr>
      </w:pPr>
    </w:p>
    <w:p w14:paraId="2A3FC0A9" w14:textId="77777777" w:rsidR="00696841" w:rsidRPr="004D3827" w:rsidRDefault="00696841">
      <w:pPr>
        <w:rPr>
          <w:rFonts w:asciiTheme="minorBidi" w:hAnsiTheme="minorBidi" w:cstheme="minorBidi"/>
          <w:b/>
          <w:bCs/>
          <w:color w:val="008080"/>
          <w:lang w:val="en-US"/>
        </w:rPr>
      </w:pPr>
    </w:p>
    <w:p w14:paraId="37C9DC59" w14:textId="77777777" w:rsidR="00413A29" w:rsidRPr="004D3827" w:rsidRDefault="00413A29">
      <w:pPr>
        <w:rPr>
          <w:rFonts w:asciiTheme="minorBidi" w:hAnsiTheme="minorBidi" w:cstheme="minorBidi"/>
          <w:b/>
          <w:bCs/>
          <w:color w:val="008080"/>
          <w:lang w:val="en-US" w:bidi="th-TH"/>
        </w:rPr>
      </w:pPr>
      <w:r w:rsidRPr="004D3827">
        <w:rPr>
          <w:rFonts w:asciiTheme="minorBidi" w:hAnsiTheme="minorBidi"/>
          <w:b/>
          <w:bCs/>
          <w:color w:val="008080"/>
          <w:cs/>
          <w:lang w:val="en-US" w:bidi="th-TH"/>
        </w:rPr>
        <w:br w:type="page"/>
      </w:r>
    </w:p>
    <w:p w14:paraId="2A3FC0AD" w14:textId="5617246A" w:rsidR="00B62660" w:rsidRPr="004D3827" w:rsidRDefault="00F31193" w:rsidP="00CA3E2F">
      <w:pPr>
        <w:rPr>
          <w:rFonts w:asciiTheme="minorBidi" w:hAnsiTheme="minorBidi" w:cstheme="minorBidi"/>
          <w:b/>
          <w:bCs/>
          <w:color w:val="008080"/>
          <w:lang w:val="en-US" w:bidi="th-TH"/>
        </w:rPr>
      </w:pPr>
      <w:r w:rsidRPr="004D3827">
        <w:rPr>
          <w:rFonts w:asciiTheme="minorBidi" w:hAnsiTheme="minorBidi" w:cstheme="minorBidi"/>
          <w:b/>
          <w:bCs/>
          <w:color w:val="008080"/>
          <w:lang w:val="en-US" w:bidi="th-TH"/>
        </w:rPr>
        <w:lastRenderedPageBreak/>
        <w:t>Document Control Version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420"/>
        <w:gridCol w:w="2810"/>
        <w:gridCol w:w="1530"/>
        <w:gridCol w:w="1530"/>
        <w:gridCol w:w="1440"/>
      </w:tblGrid>
      <w:tr w:rsidR="00B62660" w:rsidRPr="004D3827" w14:paraId="2A3FC0B4" w14:textId="77777777" w:rsidTr="00BB106C">
        <w:trPr>
          <w:trHeight w:val="377"/>
        </w:trPr>
        <w:tc>
          <w:tcPr>
            <w:tcW w:w="990" w:type="dxa"/>
            <w:tcBorders>
              <w:right w:val="single" w:sz="4" w:space="0" w:color="FFFFFF"/>
            </w:tcBorders>
            <w:shd w:val="clear" w:color="auto" w:fill="4C4C4C"/>
            <w:vAlign w:val="center"/>
          </w:tcPr>
          <w:p w14:paraId="2A3FC0AE" w14:textId="77777777" w:rsidR="00B62660" w:rsidRPr="004D3827" w:rsidRDefault="00F31193" w:rsidP="00F31193">
            <w:pPr>
              <w:widowControl w:val="0"/>
              <w:spacing w:before="40" w:after="40"/>
              <w:jc w:val="center"/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</w:pPr>
            <w:r w:rsidRPr="004D3827"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  <w:t>Version</w:t>
            </w:r>
          </w:p>
        </w:tc>
        <w:tc>
          <w:tcPr>
            <w:tcW w:w="142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4C4C4C"/>
            <w:vAlign w:val="center"/>
          </w:tcPr>
          <w:p w14:paraId="2A3FC0AF" w14:textId="77777777" w:rsidR="00B62660" w:rsidRPr="004D3827" w:rsidRDefault="00F31193" w:rsidP="00F31193">
            <w:pPr>
              <w:widowControl w:val="0"/>
              <w:spacing w:before="40" w:after="40"/>
              <w:jc w:val="center"/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</w:pPr>
            <w:r w:rsidRPr="004D3827"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  <w:t>Date</w:t>
            </w:r>
          </w:p>
        </w:tc>
        <w:tc>
          <w:tcPr>
            <w:tcW w:w="28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4C4C4C"/>
            <w:vAlign w:val="center"/>
          </w:tcPr>
          <w:p w14:paraId="2A3FC0B0" w14:textId="77777777" w:rsidR="00B62660" w:rsidRPr="004D3827" w:rsidRDefault="00F31193" w:rsidP="00F31193">
            <w:pPr>
              <w:widowControl w:val="0"/>
              <w:spacing w:before="40" w:after="40"/>
              <w:jc w:val="center"/>
              <w:rPr>
                <w:rFonts w:asciiTheme="minorBidi" w:hAnsiTheme="minorBidi" w:cstheme="minorBidi"/>
                <w:b/>
                <w:bCs/>
                <w:snapToGrid w:val="0"/>
                <w:color w:val="FFFFFF"/>
                <w:cs/>
                <w:lang w:val="en-US" w:bidi="th-TH"/>
              </w:rPr>
            </w:pPr>
            <w:r w:rsidRPr="004D3827"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  <w:t>Changes Description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4C4C4C"/>
            <w:vAlign w:val="center"/>
          </w:tcPr>
          <w:p w14:paraId="2A3FC0B1" w14:textId="77777777" w:rsidR="00B62660" w:rsidRPr="004D3827" w:rsidRDefault="00F31193" w:rsidP="00F31193">
            <w:pPr>
              <w:widowControl w:val="0"/>
              <w:spacing w:before="40" w:after="40"/>
              <w:jc w:val="center"/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</w:pPr>
            <w:r w:rsidRPr="004D3827"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  <w:t>Modified By</w:t>
            </w:r>
          </w:p>
        </w:tc>
        <w:tc>
          <w:tcPr>
            <w:tcW w:w="153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4C4C4C"/>
            <w:vAlign w:val="center"/>
          </w:tcPr>
          <w:p w14:paraId="2A3FC0B2" w14:textId="77777777" w:rsidR="00B62660" w:rsidRPr="004D3827" w:rsidRDefault="00F31193" w:rsidP="00F31193">
            <w:pPr>
              <w:widowControl w:val="0"/>
              <w:spacing w:before="40" w:after="40"/>
              <w:jc w:val="center"/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</w:pPr>
            <w:r w:rsidRPr="004D3827"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  <w:t>Reviewed By</w:t>
            </w:r>
          </w:p>
        </w:tc>
        <w:tc>
          <w:tcPr>
            <w:tcW w:w="1440" w:type="dxa"/>
            <w:tcBorders>
              <w:left w:val="single" w:sz="4" w:space="0" w:color="FFFFFF"/>
            </w:tcBorders>
            <w:shd w:val="clear" w:color="auto" w:fill="4C4C4C"/>
            <w:vAlign w:val="center"/>
          </w:tcPr>
          <w:p w14:paraId="2A3FC0B3" w14:textId="77777777" w:rsidR="00B62660" w:rsidRPr="004D3827" w:rsidRDefault="00F31193" w:rsidP="00F31193">
            <w:pPr>
              <w:widowControl w:val="0"/>
              <w:spacing w:before="40" w:after="40"/>
              <w:jc w:val="center"/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</w:pPr>
            <w:r w:rsidRPr="004D3827"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  <w:t>Approved By</w:t>
            </w:r>
          </w:p>
        </w:tc>
      </w:tr>
      <w:tr w:rsidR="00B62660" w:rsidRPr="004D3827" w14:paraId="2A3FC0BB" w14:textId="77777777" w:rsidTr="00BB106C">
        <w:tc>
          <w:tcPr>
            <w:tcW w:w="990" w:type="dxa"/>
            <w:vAlign w:val="center"/>
          </w:tcPr>
          <w:p w14:paraId="2A3FC0B5" w14:textId="3B435368" w:rsidR="00B62660" w:rsidRPr="004D3827" w:rsidRDefault="003A2DC6" w:rsidP="007205A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</w:pPr>
            <w:r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  <w:t>0_0_1</w:t>
            </w:r>
          </w:p>
        </w:tc>
        <w:tc>
          <w:tcPr>
            <w:tcW w:w="1420" w:type="dxa"/>
            <w:vAlign w:val="center"/>
          </w:tcPr>
          <w:p w14:paraId="2A3FC0B6" w14:textId="46AF59D3" w:rsidR="00B62660" w:rsidRPr="004D3827" w:rsidRDefault="001B2122" w:rsidP="00C014A9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</w:pPr>
            <w:r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  <w:t>26</w:t>
            </w:r>
            <w:r w:rsidR="00F32C10">
              <w:rPr>
                <w:rFonts w:asciiTheme="minorBidi" w:eastAsia="Arial Unicode MS" w:hAnsiTheme="minorBidi"/>
                <w:noProof/>
                <w:kern w:val="0"/>
                <w:cs/>
                <w:lang w:val="en-US" w:bidi="th-TH"/>
              </w:rPr>
              <w:t>/</w:t>
            </w:r>
            <w:r w:rsidR="00F32C10"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  <w:t>08</w:t>
            </w:r>
            <w:r w:rsidR="00F32C10">
              <w:rPr>
                <w:rFonts w:asciiTheme="minorBidi" w:eastAsia="Arial Unicode MS" w:hAnsiTheme="minorBidi"/>
                <w:noProof/>
                <w:kern w:val="0"/>
                <w:cs/>
                <w:lang w:val="en-US" w:bidi="th-TH"/>
              </w:rPr>
              <w:t>/</w:t>
            </w:r>
            <w:r w:rsidR="00DB15DC"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  <w:t>2016</w:t>
            </w:r>
          </w:p>
        </w:tc>
        <w:tc>
          <w:tcPr>
            <w:tcW w:w="2810" w:type="dxa"/>
            <w:vAlign w:val="center"/>
          </w:tcPr>
          <w:p w14:paraId="2A3FC0B7" w14:textId="15E03BFF" w:rsidR="00B62660" w:rsidRPr="004D3827" w:rsidRDefault="000A235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</w:pPr>
            <w:r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  <w:t xml:space="preserve">Create Document </w:t>
            </w:r>
          </w:p>
        </w:tc>
        <w:tc>
          <w:tcPr>
            <w:tcW w:w="1530" w:type="dxa"/>
            <w:vAlign w:val="center"/>
          </w:tcPr>
          <w:p w14:paraId="2A3FC0B8" w14:textId="0D6FCF9F" w:rsidR="00B62660" w:rsidRPr="004D3827" w:rsidRDefault="00F32C10" w:rsidP="00413A29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  <w:proofErr w:type="spellStart"/>
            <w:r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  <w:t>Poonpitsuda</w:t>
            </w:r>
            <w:proofErr w:type="spellEnd"/>
            <w:r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  <w:t xml:space="preserve"> A</w:t>
            </w:r>
            <w:r w:rsidR="003A2DC6">
              <w:rPr>
                <w:rFonts w:asciiTheme="minorBidi" w:eastAsia="Arial Unicode MS" w:hAnsiTheme="minorBidi"/>
                <w:kern w:val="0"/>
                <w:cs/>
                <w:lang w:val="en-US" w:bidi="th-TH"/>
              </w:rPr>
              <w:t>.</w:t>
            </w:r>
          </w:p>
        </w:tc>
        <w:tc>
          <w:tcPr>
            <w:tcW w:w="1530" w:type="dxa"/>
            <w:vAlign w:val="center"/>
          </w:tcPr>
          <w:p w14:paraId="2A3FC0B9" w14:textId="7EFA3134" w:rsidR="00B62660" w:rsidRPr="004D3827" w:rsidRDefault="00B62660" w:rsidP="007205A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cs/>
                <w:lang w:val="en-US" w:bidi="th-TH"/>
              </w:rPr>
            </w:pPr>
          </w:p>
        </w:tc>
        <w:tc>
          <w:tcPr>
            <w:tcW w:w="1440" w:type="dxa"/>
            <w:vAlign w:val="center"/>
          </w:tcPr>
          <w:p w14:paraId="2A3FC0BA" w14:textId="61BEF917" w:rsidR="00B62660" w:rsidRPr="004D3827" w:rsidRDefault="00C014A9" w:rsidP="007205AA">
            <w:pPr>
              <w:overflowPunct w:val="0"/>
              <w:autoSpaceDE w:val="0"/>
              <w:autoSpaceDN w:val="0"/>
              <w:adjustRightInd w:val="0"/>
              <w:ind w:left="-108" w:firstLine="108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  <w:r>
              <w:rPr>
                <w:rFonts w:asciiTheme="minorBidi" w:eastAsia="Arial Unicode MS" w:hAnsiTheme="minorBidi"/>
                <w:kern w:val="0"/>
                <w:cs/>
                <w:lang w:val="en-US" w:bidi="th-TH"/>
              </w:rPr>
              <w:t xml:space="preserve"> </w:t>
            </w:r>
          </w:p>
        </w:tc>
      </w:tr>
      <w:tr w:rsidR="00B719BB" w:rsidRPr="004D3827" w14:paraId="2A3FC0C2" w14:textId="77777777" w:rsidTr="00BB106C">
        <w:tc>
          <w:tcPr>
            <w:tcW w:w="990" w:type="dxa"/>
            <w:vAlign w:val="center"/>
          </w:tcPr>
          <w:p w14:paraId="2A3FC0BC" w14:textId="6226B730" w:rsidR="00B719BB" w:rsidRPr="004D3827" w:rsidRDefault="00B719BB" w:rsidP="00B719B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420" w:type="dxa"/>
            <w:vAlign w:val="center"/>
          </w:tcPr>
          <w:p w14:paraId="2A3FC0BD" w14:textId="6781304C" w:rsidR="00B719BB" w:rsidRPr="004D3827" w:rsidRDefault="00B719BB" w:rsidP="00B719B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2810" w:type="dxa"/>
            <w:vAlign w:val="center"/>
          </w:tcPr>
          <w:p w14:paraId="2A3FC0BE" w14:textId="59F6AE15" w:rsidR="00B719BB" w:rsidRPr="004D3827" w:rsidRDefault="00B719BB" w:rsidP="00B719BB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530" w:type="dxa"/>
            <w:vAlign w:val="center"/>
          </w:tcPr>
          <w:p w14:paraId="2A3FC0BF" w14:textId="350D4AAD" w:rsidR="00B719BB" w:rsidRPr="004D3827" w:rsidRDefault="00B719BB" w:rsidP="00B719B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cs/>
                <w:lang w:val="en-US" w:bidi="th-TH"/>
              </w:rPr>
            </w:pPr>
          </w:p>
        </w:tc>
        <w:tc>
          <w:tcPr>
            <w:tcW w:w="1530" w:type="dxa"/>
          </w:tcPr>
          <w:p w14:paraId="2A3FC0C0" w14:textId="2E9213C5" w:rsidR="00B719BB" w:rsidRPr="004D3827" w:rsidRDefault="00B719BB" w:rsidP="007205A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440" w:type="dxa"/>
          </w:tcPr>
          <w:p w14:paraId="2A3FC0C1" w14:textId="088464D7" w:rsidR="00B719BB" w:rsidRPr="004D3827" w:rsidRDefault="00B719BB" w:rsidP="007205A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</w:tr>
      <w:tr w:rsidR="00365768" w:rsidRPr="004D3827" w14:paraId="364F4BE3" w14:textId="77777777" w:rsidTr="00BB106C">
        <w:tc>
          <w:tcPr>
            <w:tcW w:w="990" w:type="dxa"/>
          </w:tcPr>
          <w:p w14:paraId="716EB086" w14:textId="3CF68E6A" w:rsidR="00365768" w:rsidRPr="004D3827" w:rsidRDefault="00365768" w:rsidP="003D087E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420" w:type="dxa"/>
          </w:tcPr>
          <w:p w14:paraId="3E770615" w14:textId="0DF64D0C" w:rsidR="00365768" w:rsidRPr="004D3827" w:rsidRDefault="00365768" w:rsidP="003D087E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2810" w:type="dxa"/>
          </w:tcPr>
          <w:p w14:paraId="773121C7" w14:textId="269DC75F" w:rsidR="00365768" w:rsidRPr="004D3827" w:rsidRDefault="00365768" w:rsidP="003D087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530" w:type="dxa"/>
          </w:tcPr>
          <w:p w14:paraId="32E9BA71" w14:textId="4DD3A073" w:rsidR="00365768" w:rsidRPr="004D3827" w:rsidRDefault="00365768" w:rsidP="003D087E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cs/>
                <w:lang w:val="en-US" w:bidi="th-TH"/>
              </w:rPr>
            </w:pPr>
          </w:p>
        </w:tc>
        <w:tc>
          <w:tcPr>
            <w:tcW w:w="1530" w:type="dxa"/>
          </w:tcPr>
          <w:p w14:paraId="4BA2514C" w14:textId="4ABF43ED" w:rsidR="00365768" w:rsidRPr="004D3827" w:rsidRDefault="00365768" w:rsidP="00365768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440" w:type="dxa"/>
          </w:tcPr>
          <w:p w14:paraId="2D15BF0E" w14:textId="77777777" w:rsidR="00365768" w:rsidRPr="004D3827" w:rsidRDefault="00365768" w:rsidP="003D087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</w:tr>
      <w:tr w:rsidR="00B62660" w:rsidRPr="004D3827" w14:paraId="2A3FC0C9" w14:textId="77777777" w:rsidTr="00BB106C">
        <w:tc>
          <w:tcPr>
            <w:tcW w:w="990" w:type="dxa"/>
          </w:tcPr>
          <w:p w14:paraId="2A3FC0C3" w14:textId="77777777" w:rsidR="00B62660" w:rsidRPr="004D3827" w:rsidRDefault="00B62660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420" w:type="dxa"/>
          </w:tcPr>
          <w:p w14:paraId="2A3FC0C4" w14:textId="77777777" w:rsidR="00B62660" w:rsidRPr="004D3827" w:rsidRDefault="00B62660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2810" w:type="dxa"/>
          </w:tcPr>
          <w:p w14:paraId="2A3FC0C5" w14:textId="77777777" w:rsidR="00B62660" w:rsidRPr="004D3827" w:rsidRDefault="00B62660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530" w:type="dxa"/>
          </w:tcPr>
          <w:p w14:paraId="2A3FC0C6" w14:textId="77777777" w:rsidR="00B62660" w:rsidRPr="004D3827" w:rsidRDefault="00B62660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cs/>
                <w:lang w:val="en-US" w:bidi="th-TH"/>
              </w:rPr>
            </w:pPr>
          </w:p>
        </w:tc>
        <w:tc>
          <w:tcPr>
            <w:tcW w:w="1530" w:type="dxa"/>
          </w:tcPr>
          <w:p w14:paraId="2A3FC0C7" w14:textId="77777777" w:rsidR="00B62660" w:rsidRPr="004D3827" w:rsidRDefault="00B62660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440" w:type="dxa"/>
          </w:tcPr>
          <w:p w14:paraId="2A3FC0C8" w14:textId="77777777" w:rsidR="00B62660" w:rsidRPr="004D3827" w:rsidRDefault="00B62660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</w:tr>
    </w:tbl>
    <w:p w14:paraId="2A3FC0CA" w14:textId="77777777" w:rsidR="00F31193" w:rsidRPr="004D3827" w:rsidRDefault="00F31193" w:rsidP="00F31193">
      <w:pPr>
        <w:rPr>
          <w:rFonts w:asciiTheme="minorBidi" w:hAnsiTheme="minorBidi" w:cstheme="minorBidi"/>
          <w:b/>
          <w:bCs/>
          <w:color w:val="008080"/>
          <w:lang w:val="en-US" w:bidi="th-TH"/>
        </w:rPr>
      </w:pPr>
    </w:p>
    <w:p w14:paraId="2A3FC0CB" w14:textId="77777777" w:rsidR="00F31193" w:rsidRPr="004D3827" w:rsidRDefault="00B36FA8" w:rsidP="00F31193">
      <w:pPr>
        <w:rPr>
          <w:rFonts w:asciiTheme="minorBidi" w:hAnsiTheme="minorBidi" w:cstheme="minorBidi"/>
          <w:b/>
          <w:bCs/>
          <w:color w:val="008080"/>
          <w:lang w:val="en-US" w:bidi="th-TH"/>
        </w:rPr>
      </w:pPr>
      <w:r w:rsidRPr="004D3827">
        <w:rPr>
          <w:rFonts w:asciiTheme="minorBidi" w:hAnsiTheme="minorBidi" w:cstheme="minorBidi"/>
          <w:b/>
          <w:bCs/>
          <w:color w:val="008080"/>
          <w:lang w:val="en-US" w:bidi="th-TH"/>
        </w:rPr>
        <w:t>Internal Pricing</w:t>
      </w:r>
      <w:r w:rsidR="00F31193" w:rsidRPr="004D3827">
        <w:rPr>
          <w:rFonts w:asciiTheme="minorBidi" w:hAnsiTheme="minorBidi" w:cstheme="minorBidi"/>
          <w:b/>
          <w:bCs/>
          <w:color w:val="008080"/>
          <w:lang w:val="en-US" w:bidi="th-TH"/>
        </w:rPr>
        <w:t xml:space="preserve"> Checklist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440"/>
        <w:gridCol w:w="7200"/>
      </w:tblGrid>
      <w:tr w:rsidR="00B36FA8" w:rsidRPr="004D3827" w14:paraId="2A3FC0CE" w14:textId="77777777" w:rsidTr="006C1C52">
        <w:trPr>
          <w:trHeight w:val="377"/>
        </w:trPr>
        <w:tc>
          <w:tcPr>
            <w:tcW w:w="2520" w:type="dxa"/>
            <w:gridSpan w:val="2"/>
            <w:tcBorders>
              <w:right w:val="single" w:sz="4" w:space="0" w:color="FFFFFF"/>
            </w:tcBorders>
            <w:shd w:val="clear" w:color="auto" w:fill="4C4C4C"/>
            <w:vAlign w:val="center"/>
          </w:tcPr>
          <w:p w14:paraId="2A3FC0CC" w14:textId="77777777" w:rsidR="00B36FA8" w:rsidRPr="004D3827" w:rsidRDefault="00B36FA8" w:rsidP="00E56031">
            <w:pPr>
              <w:widowControl w:val="0"/>
              <w:spacing w:before="40" w:after="40"/>
              <w:jc w:val="center"/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</w:pPr>
            <w:r w:rsidRPr="004D3827"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  <w:t>Pricing Type</w:t>
            </w:r>
          </w:p>
        </w:tc>
        <w:tc>
          <w:tcPr>
            <w:tcW w:w="720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4C4C4C"/>
            <w:vAlign w:val="center"/>
          </w:tcPr>
          <w:p w14:paraId="2A3FC0CD" w14:textId="77777777" w:rsidR="00B36FA8" w:rsidRPr="004D3827" w:rsidRDefault="00B36FA8" w:rsidP="00E56031">
            <w:pPr>
              <w:widowControl w:val="0"/>
              <w:spacing w:before="40" w:after="40"/>
              <w:jc w:val="center"/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</w:pPr>
            <w:r w:rsidRPr="004D3827">
              <w:rPr>
                <w:rFonts w:asciiTheme="minorBidi" w:hAnsiTheme="minorBidi" w:cstheme="minorBidi"/>
                <w:b/>
                <w:bCs/>
                <w:snapToGrid w:val="0"/>
                <w:color w:val="FFFFFF"/>
                <w:lang w:val="en-US" w:bidi="th-TH"/>
              </w:rPr>
              <w:t>Comment</w:t>
            </w:r>
          </w:p>
        </w:tc>
      </w:tr>
      <w:tr w:rsidR="00705A23" w:rsidRPr="004D3827" w14:paraId="2A3FC0D2" w14:textId="77777777" w:rsidTr="006C1C52">
        <w:trPr>
          <w:trHeight w:val="70"/>
        </w:trPr>
        <w:tc>
          <w:tcPr>
            <w:tcW w:w="1080" w:type="dxa"/>
            <w:vAlign w:val="center"/>
          </w:tcPr>
          <w:p w14:paraId="2A3FC0CF" w14:textId="77777777" w:rsidR="00705A23" w:rsidRPr="004D3827" w:rsidRDefault="00705A23" w:rsidP="00E56031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</w:pPr>
          </w:p>
        </w:tc>
        <w:tc>
          <w:tcPr>
            <w:tcW w:w="1440" w:type="dxa"/>
            <w:vAlign w:val="center"/>
          </w:tcPr>
          <w:p w14:paraId="2A3FC0D0" w14:textId="77777777" w:rsidR="00705A23" w:rsidRPr="004D3827" w:rsidRDefault="00705A23" w:rsidP="00705A23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</w:pPr>
            <w:r w:rsidRPr="004D3827"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  <w:t>Software</w:t>
            </w:r>
          </w:p>
        </w:tc>
        <w:tc>
          <w:tcPr>
            <w:tcW w:w="7200" w:type="dxa"/>
            <w:vAlign w:val="center"/>
          </w:tcPr>
          <w:p w14:paraId="2A3FC0D1" w14:textId="77777777" w:rsidR="00705A23" w:rsidRPr="004D3827" w:rsidRDefault="00705A23" w:rsidP="00E56031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noProof/>
                <w:kern w:val="0"/>
                <w:lang w:val="en-US" w:bidi="th-TH"/>
              </w:rPr>
            </w:pPr>
          </w:p>
        </w:tc>
      </w:tr>
      <w:tr w:rsidR="00705A23" w:rsidRPr="004D3827" w14:paraId="2A3FC0D6" w14:textId="77777777" w:rsidTr="006C1C52">
        <w:tc>
          <w:tcPr>
            <w:tcW w:w="1080" w:type="dxa"/>
          </w:tcPr>
          <w:p w14:paraId="2A3FC0D3" w14:textId="77777777" w:rsidR="00705A23" w:rsidRPr="004D3827" w:rsidRDefault="00705A23" w:rsidP="00E56031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440" w:type="dxa"/>
          </w:tcPr>
          <w:p w14:paraId="2A3FC0D4" w14:textId="77777777" w:rsidR="00705A23" w:rsidRPr="004D3827" w:rsidRDefault="00705A23" w:rsidP="00705A23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  <w:r w:rsidRPr="004D3827"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  <w:t>Hardware</w:t>
            </w:r>
          </w:p>
        </w:tc>
        <w:tc>
          <w:tcPr>
            <w:tcW w:w="7200" w:type="dxa"/>
          </w:tcPr>
          <w:p w14:paraId="2A3FC0D5" w14:textId="77777777" w:rsidR="00705A23" w:rsidRPr="004D3827" w:rsidRDefault="00705A23" w:rsidP="00E56031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</w:tr>
      <w:tr w:rsidR="00705A23" w:rsidRPr="004D3827" w14:paraId="2A3FC0DA" w14:textId="77777777" w:rsidTr="006C1C52">
        <w:tc>
          <w:tcPr>
            <w:tcW w:w="1080" w:type="dxa"/>
          </w:tcPr>
          <w:p w14:paraId="2A3FC0D7" w14:textId="77777777" w:rsidR="00705A23" w:rsidRPr="004D3827" w:rsidRDefault="00705A23" w:rsidP="00E56031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440" w:type="dxa"/>
          </w:tcPr>
          <w:p w14:paraId="2A3FC0D8" w14:textId="77777777" w:rsidR="00705A23" w:rsidRPr="004D3827" w:rsidRDefault="00B36FA8" w:rsidP="00705A23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  <w:r w:rsidRPr="004D3827"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  <w:t>License</w:t>
            </w:r>
          </w:p>
        </w:tc>
        <w:tc>
          <w:tcPr>
            <w:tcW w:w="7200" w:type="dxa"/>
          </w:tcPr>
          <w:p w14:paraId="2A3FC0D9" w14:textId="77777777" w:rsidR="00705A23" w:rsidRPr="004D3827" w:rsidRDefault="00705A23" w:rsidP="00E56031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</w:tr>
      <w:tr w:rsidR="00705A23" w:rsidRPr="004D3827" w14:paraId="2A3FC0DE" w14:textId="77777777" w:rsidTr="006C1C52">
        <w:tc>
          <w:tcPr>
            <w:tcW w:w="1080" w:type="dxa"/>
          </w:tcPr>
          <w:p w14:paraId="2A3FC0DB" w14:textId="77777777" w:rsidR="00705A23" w:rsidRPr="004D3827" w:rsidRDefault="00705A23" w:rsidP="00E56031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  <w:tc>
          <w:tcPr>
            <w:tcW w:w="1440" w:type="dxa"/>
          </w:tcPr>
          <w:p w14:paraId="2A3FC0DC" w14:textId="77777777" w:rsidR="00705A23" w:rsidRPr="004D3827" w:rsidRDefault="006C1C52" w:rsidP="00705A23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  <w:r w:rsidRPr="004D3827"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  <w:t>Other</w:t>
            </w:r>
          </w:p>
        </w:tc>
        <w:tc>
          <w:tcPr>
            <w:tcW w:w="7200" w:type="dxa"/>
          </w:tcPr>
          <w:p w14:paraId="2A3FC0DD" w14:textId="77777777" w:rsidR="00705A23" w:rsidRPr="004D3827" w:rsidRDefault="00705A23" w:rsidP="00E56031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Bidi" w:eastAsia="Arial Unicode MS" w:hAnsiTheme="minorBidi" w:cstheme="minorBidi"/>
                <w:kern w:val="0"/>
                <w:lang w:val="en-US" w:bidi="th-TH"/>
              </w:rPr>
            </w:pPr>
          </w:p>
        </w:tc>
      </w:tr>
    </w:tbl>
    <w:p w14:paraId="2A3FC0F3" w14:textId="4B71F461" w:rsidR="000E30CE" w:rsidRDefault="000E30CE" w:rsidP="0002738C">
      <w:pPr>
        <w:jc w:val="center"/>
        <w:rPr>
          <w:rFonts w:asciiTheme="minorBidi" w:hAnsiTheme="minorBidi" w:cstheme="minorBidi"/>
          <w:lang w:bidi="th-TH"/>
        </w:rPr>
      </w:pPr>
      <w:r>
        <w:rPr>
          <w:rFonts w:asciiTheme="minorBidi" w:hAnsiTheme="minorBidi"/>
          <w:cs/>
          <w:lang w:bidi="th-TH"/>
        </w:rPr>
        <w:t xml:space="preserve"> </w:t>
      </w:r>
      <w:r>
        <w:rPr>
          <w:rFonts w:asciiTheme="minorBidi" w:hAnsiTheme="minorBidi"/>
          <w:cs/>
          <w:lang w:bidi="th-TH"/>
        </w:rPr>
        <w:br w:type="page"/>
      </w:r>
    </w:p>
    <w:p w14:paraId="2A3FC0F4" w14:textId="77777777" w:rsidR="00966C98" w:rsidRPr="004D3827" w:rsidRDefault="00966C98" w:rsidP="0002738C">
      <w:pPr>
        <w:jc w:val="center"/>
        <w:rPr>
          <w:rFonts w:asciiTheme="minorBidi" w:hAnsiTheme="minorBidi" w:cstheme="minorBidi"/>
          <w:lang w:bidi="th-TH"/>
        </w:rPr>
      </w:pPr>
    </w:p>
    <w:p w14:paraId="2A3FC0F5" w14:textId="77777777" w:rsidR="00B62660" w:rsidRPr="000E30CE" w:rsidRDefault="000B6D5F" w:rsidP="000E30CE">
      <w:pPr>
        <w:pStyle w:val="af7"/>
        <w:jc w:val="center"/>
        <w:rPr>
          <w:b/>
          <w:bCs/>
          <w:color w:val="auto"/>
          <w:sz w:val="28"/>
          <w:szCs w:val="28"/>
        </w:rPr>
      </w:pPr>
      <w:r w:rsidRPr="000E30CE">
        <w:rPr>
          <w:b/>
          <w:bCs/>
          <w:color w:val="auto"/>
          <w:sz w:val="28"/>
          <w:szCs w:val="28"/>
          <w:cs/>
          <w:lang w:bidi="th-TH"/>
        </w:rPr>
        <w:t>สารบัญ</w:t>
      </w:r>
    </w:p>
    <w:p w14:paraId="2A3FC0F6" w14:textId="77777777" w:rsidR="00386803" w:rsidRPr="004D3827" w:rsidRDefault="007B26CB" w:rsidP="00B27E23">
      <w:pPr>
        <w:pStyle w:val="11"/>
        <w:tabs>
          <w:tab w:val="clear" w:pos="284"/>
          <w:tab w:val="left" w:pos="426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r w:rsidRPr="004D3827">
        <w:rPr>
          <w:b/>
          <w:noProof/>
          <w:sz w:val="28"/>
          <w:szCs w:val="28"/>
          <w:lang w:val="en-US"/>
        </w:rPr>
        <w:fldChar w:fldCharType="begin"/>
      </w:r>
      <w:r w:rsidR="00966C98" w:rsidRPr="004D3827">
        <w:rPr>
          <w:b/>
          <w:noProof/>
          <w:sz w:val="28"/>
          <w:szCs w:val="28"/>
          <w:lang w:val="en-US"/>
        </w:rPr>
        <w:instrText xml:space="preserve"> TOC \o </w:instrText>
      </w:r>
      <w:r w:rsidR="00966C98" w:rsidRPr="004D3827">
        <w:rPr>
          <w:b/>
          <w:bCs/>
          <w:noProof/>
          <w:sz w:val="28"/>
          <w:szCs w:val="28"/>
          <w:cs/>
          <w:lang w:val="en-US" w:bidi="th-TH"/>
        </w:rPr>
        <w:instrText>"</w:instrText>
      </w:r>
      <w:r w:rsidR="00966C98" w:rsidRPr="004D3827">
        <w:rPr>
          <w:b/>
          <w:noProof/>
          <w:sz w:val="28"/>
          <w:szCs w:val="28"/>
          <w:lang w:val="en-US"/>
        </w:rPr>
        <w:instrText>1</w:instrText>
      </w:r>
      <w:r w:rsidR="00966C98" w:rsidRPr="004D3827">
        <w:rPr>
          <w:b/>
          <w:bCs/>
          <w:noProof/>
          <w:sz w:val="28"/>
          <w:szCs w:val="28"/>
          <w:cs/>
          <w:lang w:val="en-US" w:bidi="th-TH"/>
        </w:rPr>
        <w:instrText>-</w:instrText>
      </w:r>
      <w:r w:rsidR="00966C98" w:rsidRPr="004D3827">
        <w:rPr>
          <w:b/>
          <w:noProof/>
          <w:sz w:val="28"/>
          <w:szCs w:val="28"/>
          <w:lang w:val="en-US"/>
        </w:rPr>
        <w:instrText>2</w:instrText>
      </w:r>
      <w:r w:rsidR="00966C98" w:rsidRPr="004D3827">
        <w:rPr>
          <w:b/>
          <w:bCs/>
          <w:noProof/>
          <w:sz w:val="28"/>
          <w:szCs w:val="28"/>
          <w:cs/>
          <w:lang w:val="en-US" w:bidi="th-TH"/>
        </w:rPr>
        <w:instrText xml:space="preserve">" </w:instrText>
      </w:r>
      <w:r w:rsidR="00966C98" w:rsidRPr="004D3827">
        <w:rPr>
          <w:b/>
          <w:noProof/>
          <w:sz w:val="28"/>
          <w:szCs w:val="28"/>
          <w:lang w:val="en-US"/>
        </w:rPr>
        <w:instrText xml:space="preserve">\h \z \u </w:instrText>
      </w:r>
      <w:r w:rsidRPr="004D3827">
        <w:rPr>
          <w:b/>
          <w:noProof/>
          <w:sz w:val="28"/>
          <w:szCs w:val="28"/>
          <w:lang w:val="en-US"/>
        </w:rPr>
        <w:fldChar w:fldCharType="separate"/>
      </w:r>
      <w:hyperlink w:anchor="_Toc277166321" w:history="1">
        <w:r w:rsidR="00386803" w:rsidRPr="004D3827">
          <w:rPr>
            <w:rStyle w:val="a9"/>
            <w:bCs/>
            <w:noProof/>
            <w:sz w:val="28"/>
            <w:szCs w:val="28"/>
          </w:rPr>
          <w:t>1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วัตถุประสงค์ของเอกสาร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_Toc277166321 \h </w:instrText>
        </w:r>
        <w:r w:rsidRPr="004D3827">
          <w:rPr>
            <w:noProof/>
            <w:webHidden/>
            <w:sz w:val="28"/>
            <w:szCs w:val="28"/>
          </w:rPr>
        </w:r>
        <w:r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4</w:t>
        </w:r>
        <w:r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0F7" w14:textId="77777777" w:rsidR="00386803" w:rsidRPr="004D3827" w:rsidRDefault="000877B5" w:rsidP="00B27E23">
      <w:pPr>
        <w:pStyle w:val="11"/>
        <w:tabs>
          <w:tab w:val="clear" w:pos="284"/>
          <w:tab w:val="left" w:pos="426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22" w:history="1">
        <w:r w:rsidR="00386803" w:rsidRPr="004D3827">
          <w:rPr>
            <w:rStyle w:val="a9"/>
            <w:bCs/>
            <w:noProof/>
            <w:sz w:val="28"/>
            <w:szCs w:val="28"/>
          </w:rPr>
          <w:t>2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วัตถุประสงค์ของโครงการและเป้าหมายการดำเนินงาน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_Toc277166322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4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0F8" w14:textId="77777777" w:rsidR="00386803" w:rsidRPr="004D3827" w:rsidRDefault="000877B5" w:rsidP="00B27E23">
      <w:pPr>
        <w:pStyle w:val="11"/>
        <w:tabs>
          <w:tab w:val="clear" w:pos="284"/>
          <w:tab w:val="left" w:pos="426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23" w:history="1">
        <w:r w:rsidR="00386803" w:rsidRPr="004D3827">
          <w:rPr>
            <w:rStyle w:val="a9"/>
            <w:bCs/>
            <w:noProof/>
            <w:sz w:val="28"/>
            <w:szCs w:val="28"/>
          </w:rPr>
          <w:t>3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ขอบเขตการให้บริการ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_Toc277166323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4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0F9" w14:textId="77777777" w:rsidR="00386803" w:rsidRPr="004D3827" w:rsidRDefault="000877B5" w:rsidP="00B27E23">
      <w:pPr>
        <w:pStyle w:val="11"/>
        <w:tabs>
          <w:tab w:val="clear" w:pos="284"/>
          <w:tab w:val="left" w:pos="426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24" w:history="1">
        <w:r w:rsidR="00386803" w:rsidRPr="004D3827">
          <w:rPr>
            <w:rStyle w:val="a9"/>
            <w:bCs/>
            <w:noProof/>
            <w:sz w:val="28"/>
            <w:szCs w:val="28"/>
          </w:rPr>
          <w:t>4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แนวทางการให้บริการ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_Toc277166324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7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0FA" w14:textId="77777777" w:rsidR="00386803" w:rsidRPr="004D3827" w:rsidRDefault="000877B5" w:rsidP="00B27E23">
      <w:pPr>
        <w:pStyle w:val="11"/>
        <w:tabs>
          <w:tab w:val="clear" w:pos="284"/>
          <w:tab w:val="left" w:pos="426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25" w:history="1">
        <w:r w:rsidR="00386803" w:rsidRPr="004D3827">
          <w:rPr>
            <w:rStyle w:val="a9"/>
            <w:bCs/>
            <w:noProof/>
            <w:sz w:val="28"/>
            <w:szCs w:val="28"/>
          </w:rPr>
          <w:t>5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ข้อสมมติฐานและเงื่อนไขในการปฏิบัติงาน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_Toc277166325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9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0FB" w14:textId="4E7C285B" w:rsidR="00386803" w:rsidRPr="004D3827" w:rsidRDefault="000877B5" w:rsidP="00B27E23">
      <w:pPr>
        <w:pStyle w:val="11"/>
        <w:tabs>
          <w:tab w:val="clear" w:pos="284"/>
          <w:tab w:val="left" w:pos="426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26" w:history="1">
        <w:r w:rsidR="00386803" w:rsidRPr="004D3827">
          <w:rPr>
            <w:rStyle w:val="a9"/>
            <w:bCs/>
            <w:noProof/>
            <w:sz w:val="28"/>
            <w:szCs w:val="28"/>
          </w:rPr>
          <w:t>6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แผนระยะเวลาเริ่มต้น</w:t>
        </w:r>
        <w:r w:rsidR="00167724" w:rsidRPr="00167724">
          <w:rPr>
            <w:noProof/>
            <w:sz w:val="28"/>
            <w:szCs w:val="28"/>
            <w:cs/>
            <w:lang w:bidi="th-TH"/>
          </w:rPr>
          <w:t>-แล้วเสร็จของโครงการ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_Toc277166326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10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0FC" w14:textId="77777777" w:rsidR="00386803" w:rsidRPr="004D3827" w:rsidRDefault="000877B5" w:rsidP="00B27E23">
      <w:pPr>
        <w:pStyle w:val="11"/>
        <w:tabs>
          <w:tab w:val="clear" w:pos="284"/>
          <w:tab w:val="left" w:pos="426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27" w:history="1">
        <w:r w:rsidR="00386803" w:rsidRPr="004D3827">
          <w:rPr>
            <w:rStyle w:val="a9"/>
            <w:bCs/>
            <w:noProof/>
            <w:sz w:val="28"/>
            <w:szCs w:val="28"/>
          </w:rPr>
          <w:t>7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</w:rPr>
          <w:t>Milestones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_Toc277166327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10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0FD" w14:textId="77777777" w:rsidR="00386803" w:rsidRPr="004D3827" w:rsidRDefault="000877B5" w:rsidP="00B27E23">
      <w:pPr>
        <w:pStyle w:val="11"/>
        <w:tabs>
          <w:tab w:val="clear" w:pos="284"/>
          <w:tab w:val="left" w:pos="426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28" w:history="1">
        <w:r w:rsidR="00386803" w:rsidRPr="004D3827">
          <w:rPr>
            <w:rStyle w:val="a9"/>
            <w:bCs/>
            <w:noProof/>
            <w:sz w:val="28"/>
            <w:szCs w:val="28"/>
          </w:rPr>
          <w:t>8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บุคลากรที่มีส่วนร่วมในโครงการ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_Toc277166328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11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0FE" w14:textId="77777777" w:rsidR="00386803" w:rsidRPr="004D3827" w:rsidRDefault="000877B5" w:rsidP="00B27E23">
      <w:pPr>
        <w:pStyle w:val="11"/>
        <w:tabs>
          <w:tab w:val="clear" w:pos="284"/>
          <w:tab w:val="left" w:pos="426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29" w:history="1">
        <w:r w:rsidR="00386803" w:rsidRPr="004D3827">
          <w:rPr>
            <w:rStyle w:val="a9"/>
            <w:bCs/>
            <w:noProof/>
            <w:sz w:val="28"/>
            <w:szCs w:val="28"/>
          </w:rPr>
          <w:t>9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ทรัพยากรบุคลากรที่ต้องการ และ การฝึกอบรม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_Toc277166329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15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0FF" w14:textId="77777777" w:rsidR="00386803" w:rsidRPr="004D3827" w:rsidRDefault="000877B5" w:rsidP="00B27E23">
      <w:pPr>
        <w:pStyle w:val="11"/>
        <w:tabs>
          <w:tab w:val="clear" w:pos="284"/>
          <w:tab w:val="left" w:pos="426"/>
          <w:tab w:val="left" w:pos="560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30" w:history="1">
        <w:r w:rsidR="00386803" w:rsidRPr="004D3827">
          <w:rPr>
            <w:rStyle w:val="a9"/>
            <w:bCs/>
            <w:noProof/>
            <w:sz w:val="28"/>
            <w:szCs w:val="28"/>
          </w:rPr>
          <w:t>10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เอกสารที่จะส่งมอบ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_Toc277166330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16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100" w14:textId="77777777" w:rsidR="00386803" w:rsidRPr="004D3827" w:rsidRDefault="000877B5" w:rsidP="00B27E23">
      <w:pPr>
        <w:pStyle w:val="11"/>
        <w:tabs>
          <w:tab w:val="clear" w:pos="284"/>
          <w:tab w:val="left" w:pos="426"/>
          <w:tab w:val="left" w:pos="560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31" w:history="1">
        <w:r w:rsidR="00386803" w:rsidRPr="004D3827">
          <w:rPr>
            <w:rStyle w:val="a9"/>
            <w:bCs/>
            <w:noProof/>
            <w:sz w:val="28"/>
            <w:szCs w:val="28"/>
          </w:rPr>
          <w:t>11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ความเสี่ยงที่อาจเกิดขึ้น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_Toc277166331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16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101" w14:textId="77777777" w:rsidR="00386803" w:rsidRPr="004D3827" w:rsidRDefault="000877B5" w:rsidP="00B27E23">
      <w:pPr>
        <w:pStyle w:val="11"/>
        <w:tabs>
          <w:tab w:val="clear" w:pos="284"/>
          <w:tab w:val="left" w:pos="426"/>
          <w:tab w:val="left" w:pos="560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32" w:history="1">
        <w:r w:rsidR="00386803" w:rsidRPr="004D3827">
          <w:rPr>
            <w:rStyle w:val="a9"/>
            <w:bCs/>
            <w:noProof/>
            <w:sz w:val="28"/>
            <w:szCs w:val="28"/>
          </w:rPr>
          <w:t>12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ข้อกำหนดด้านความปลอดภัย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_Toc277166332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18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102" w14:textId="77777777" w:rsidR="00386803" w:rsidRPr="004D3827" w:rsidRDefault="000877B5" w:rsidP="00B27E23">
      <w:pPr>
        <w:pStyle w:val="11"/>
        <w:tabs>
          <w:tab w:val="clear" w:pos="284"/>
          <w:tab w:val="left" w:pos="426"/>
          <w:tab w:val="left" w:pos="560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33" w:history="1">
        <w:r w:rsidR="00386803" w:rsidRPr="004D3827">
          <w:rPr>
            <w:rStyle w:val="a9"/>
            <w:bCs/>
            <w:noProof/>
            <w:sz w:val="28"/>
            <w:szCs w:val="28"/>
          </w:rPr>
          <w:t>13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การคิดค่าบริการ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_Toc277166333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18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103" w14:textId="77777777" w:rsidR="00386803" w:rsidRPr="004D3827" w:rsidRDefault="000877B5" w:rsidP="00B27E23">
      <w:pPr>
        <w:pStyle w:val="11"/>
        <w:tabs>
          <w:tab w:val="clear" w:pos="284"/>
          <w:tab w:val="left" w:pos="426"/>
          <w:tab w:val="left" w:pos="560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34" w:history="1">
        <w:r w:rsidR="00386803" w:rsidRPr="004D3827">
          <w:rPr>
            <w:rStyle w:val="a9"/>
            <w:bCs/>
            <w:noProof/>
            <w:sz w:val="28"/>
            <w:szCs w:val="28"/>
          </w:rPr>
          <w:t>14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กำหนดการชำระเงิน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_Toc277166334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20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104" w14:textId="77777777" w:rsidR="00386803" w:rsidRPr="004D3827" w:rsidRDefault="000877B5" w:rsidP="00B27E23">
      <w:pPr>
        <w:pStyle w:val="11"/>
        <w:tabs>
          <w:tab w:val="clear" w:pos="284"/>
          <w:tab w:val="left" w:pos="426"/>
          <w:tab w:val="left" w:pos="560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35" w:history="1">
        <w:r w:rsidR="00386803" w:rsidRPr="004D3827">
          <w:rPr>
            <w:rStyle w:val="a9"/>
            <w:bCs/>
            <w:noProof/>
            <w:sz w:val="28"/>
            <w:szCs w:val="28"/>
          </w:rPr>
          <w:t>15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เงื่อนไขการรับประกันผลงาน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_Toc277166335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20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105" w14:textId="77777777" w:rsidR="00386803" w:rsidRPr="004D3827" w:rsidRDefault="000877B5" w:rsidP="00B27E23">
      <w:pPr>
        <w:pStyle w:val="11"/>
        <w:tabs>
          <w:tab w:val="clear" w:pos="284"/>
          <w:tab w:val="left" w:pos="426"/>
          <w:tab w:val="left" w:pos="560"/>
        </w:tabs>
        <w:ind w:left="426" w:hanging="426"/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n-US" w:bidi="th-TH"/>
        </w:rPr>
      </w:pPr>
      <w:hyperlink w:anchor="_Toc277166336" w:history="1">
        <w:r w:rsidR="00386803" w:rsidRPr="004D3827">
          <w:rPr>
            <w:rStyle w:val="a9"/>
            <w:bCs/>
            <w:noProof/>
            <w:sz w:val="28"/>
            <w:szCs w:val="28"/>
          </w:rPr>
          <w:t>16</w:t>
        </w:r>
        <w:r w:rsidR="00386803" w:rsidRPr="004D3827">
          <w:rPr>
            <w:rStyle w:val="a9"/>
            <w:bCs/>
            <w:noProof/>
            <w:sz w:val="28"/>
            <w:szCs w:val="28"/>
            <w:cs/>
            <w:lang w:bidi="th-TH"/>
          </w:rPr>
          <w:t>.</w:t>
        </w:r>
        <w:r w:rsidR="00386803" w:rsidRPr="004D3827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n-US" w:bidi="th-TH"/>
          </w:rPr>
          <w:tab/>
        </w:r>
        <w:r w:rsidR="00386803" w:rsidRPr="004D3827">
          <w:rPr>
            <w:rStyle w:val="a9"/>
            <w:rFonts w:asciiTheme="minorBidi" w:hAnsiTheme="minorBidi"/>
            <w:noProof/>
            <w:sz w:val="28"/>
            <w:szCs w:val="28"/>
            <w:cs/>
            <w:lang w:bidi="th-TH"/>
          </w:rPr>
          <w:t>การลงนามเพื่ออนุมัติให้เริ่มต้นโครงการ</w:t>
        </w:r>
        <w:r w:rsidR="00386803" w:rsidRPr="004D3827">
          <w:rPr>
            <w:noProof/>
            <w:webHidden/>
            <w:sz w:val="28"/>
            <w:szCs w:val="28"/>
          </w:rPr>
          <w:tab/>
        </w:r>
        <w:r w:rsidR="007B26CB" w:rsidRPr="004D3827">
          <w:rPr>
            <w:noProof/>
            <w:webHidden/>
            <w:sz w:val="28"/>
            <w:szCs w:val="28"/>
          </w:rPr>
          <w:fldChar w:fldCharType="begin"/>
        </w:r>
        <w:r w:rsidR="00386803" w:rsidRPr="004D3827">
          <w:rPr>
            <w:noProof/>
            <w:webHidden/>
            <w:sz w:val="28"/>
            <w:szCs w:val="28"/>
          </w:rPr>
          <w:instrText xml:space="preserve"> PAGEREF _Toc277166336 \h </w:instrText>
        </w:r>
        <w:r w:rsidR="007B26CB" w:rsidRPr="004D3827">
          <w:rPr>
            <w:noProof/>
            <w:webHidden/>
            <w:sz w:val="28"/>
            <w:szCs w:val="28"/>
          </w:rPr>
        </w:r>
        <w:r w:rsidR="007B26CB" w:rsidRPr="004D3827">
          <w:rPr>
            <w:noProof/>
            <w:webHidden/>
            <w:sz w:val="28"/>
            <w:szCs w:val="28"/>
          </w:rPr>
          <w:fldChar w:fldCharType="separate"/>
        </w:r>
        <w:r w:rsidR="000E30CE">
          <w:rPr>
            <w:noProof/>
            <w:webHidden/>
            <w:sz w:val="28"/>
            <w:szCs w:val="28"/>
          </w:rPr>
          <w:t>21</w:t>
        </w:r>
        <w:r w:rsidR="007B26CB" w:rsidRPr="004D3827">
          <w:rPr>
            <w:noProof/>
            <w:webHidden/>
            <w:sz w:val="28"/>
            <w:szCs w:val="28"/>
          </w:rPr>
          <w:fldChar w:fldCharType="end"/>
        </w:r>
      </w:hyperlink>
    </w:p>
    <w:p w14:paraId="2A3FC108" w14:textId="77777777" w:rsidR="00B62660" w:rsidRPr="000665D9" w:rsidRDefault="007B26CB" w:rsidP="00FE4A70">
      <w:pPr>
        <w:rPr>
          <w:rFonts w:asciiTheme="minorBidi" w:hAnsiTheme="minorBidi" w:cstheme="minorBidi"/>
          <w:lang w:val="en-US"/>
        </w:rPr>
      </w:pPr>
      <w:r w:rsidRPr="004D3827">
        <w:rPr>
          <w:rFonts w:asciiTheme="minorBidi" w:hAnsiTheme="minorBidi" w:cstheme="minorBidi"/>
          <w:b/>
          <w:noProof/>
          <w:lang w:val="en-US"/>
        </w:rPr>
        <w:fldChar w:fldCharType="end"/>
      </w:r>
    </w:p>
    <w:p w14:paraId="2A3FC109" w14:textId="5A6F8CC7" w:rsidR="00B62660" w:rsidRPr="001F2BC6" w:rsidRDefault="00B62660" w:rsidP="007C1F92">
      <w:pPr>
        <w:pStyle w:val="1"/>
      </w:pPr>
      <w:r w:rsidRPr="004D3827">
        <w:rPr>
          <w:kern w:val="18"/>
          <w:cs/>
        </w:rPr>
        <w:br w:type="page"/>
      </w:r>
      <w:bookmarkStart w:id="0" w:name="_Toc277166321"/>
      <w:r w:rsidR="001F03CA" w:rsidRPr="003A2DC6">
        <w:rPr>
          <w:cs/>
        </w:rPr>
        <w:lastRenderedPageBreak/>
        <w:t>วัตถุประสงค์</w:t>
      </w:r>
      <w:r w:rsidR="001F03CA" w:rsidRPr="001F2BC6">
        <w:rPr>
          <w:cs/>
        </w:rPr>
        <w:t>ของเอกสาร</w:t>
      </w:r>
      <w:bookmarkEnd w:id="0"/>
      <w:r w:rsidR="00F010D1">
        <w:rPr>
          <w:cs/>
        </w:rPr>
        <w:t xml:space="preserve"> </w:t>
      </w:r>
    </w:p>
    <w:p w14:paraId="4C4E0D3E" w14:textId="033480C7" w:rsidR="00A7358A" w:rsidRPr="00D218B3" w:rsidRDefault="00A7358A" w:rsidP="003A2DC6">
      <w:pPr>
        <w:ind w:left="360" w:firstLine="720"/>
        <w:jc w:val="thaiDistribute"/>
        <w:rPr>
          <w:rFonts w:asciiTheme="minorBidi" w:hAnsiTheme="minorBidi" w:cstheme="minorBidi"/>
          <w:highlight w:val="yellow"/>
          <w:lang w:val="en-US" w:bidi="th-TH"/>
        </w:rPr>
      </w:pPr>
      <w:r w:rsidRPr="004D3827">
        <w:rPr>
          <w:rFonts w:asciiTheme="minorBidi" w:hAnsiTheme="minorBidi"/>
          <w:cs/>
          <w:lang w:bidi="th-TH"/>
        </w:rPr>
        <w:t>เอกสารฉบับนี้</w:t>
      </w:r>
      <w:r w:rsidRPr="0085091F">
        <w:rPr>
          <w:rFonts w:asciiTheme="minorBidi" w:hAnsiTheme="minorBidi"/>
          <w:cs/>
          <w:lang w:bidi="th-TH"/>
        </w:rPr>
        <w:t>ทางจัดทำขึ้นเพื่อสรุป และกำหนดข</w:t>
      </w:r>
      <w:r w:rsidR="00FB4279">
        <w:rPr>
          <w:rFonts w:asciiTheme="minorBidi" w:hAnsiTheme="minorBidi"/>
          <w:cs/>
          <w:lang w:bidi="th-TH"/>
        </w:rPr>
        <w:t>อบเขต</w:t>
      </w:r>
      <w:r w:rsidRPr="0085091F">
        <w:rPr>
          <w:rFonts w:asciiTheme="minorBidi" w:hAnsiTheme="minorBidi"/>
          <w:cs/>
          <w:lang w:bidi="th-TH"/>
        </w:rPr>
        <w:t>งานของ บริษัท พีทีที ไอซีที โซลูชั่น</w:t>
      </w:r>
      <w:proofErr w:type="spellStart"/>
      <w:r w:rsidRPr="0085091F">
        <w:rPr>
          <w:rFonts w:asciiTheme="minorBidi" w:hAnsiTheme="minorBidi"/>
          <w:cs/>
          <w:lang w:bidi="th-TH"/>
        </w:rPr>
        <w:t>ส์</w:t>
      </w:r>
      <w:proofErr w:type="spellEnd"/>
      <w:r w:rsidRPr="0085091F">
        <w:rPr>
          <w:rFonts w:asciiTheme="minorBidi" w:hAnsiTheme="minorBidi"/>
          <w:cs/>
          <w:lang w:bidi="th-TH"/>
        </w:rPr>
        <w:t xml:space="preserve"> จำกัด</w:t>
      </w:r>
      <w:r w:rsidR="001C6E6B">
        <w:rPr>
          <w:rFonts w:asciiTheme="minorBidi" w:hAnsiTheme="minorBidi"/>
          <w:cs/>
          <w:lang w:bidi="th-TH"/>
        </w:rPr>
        <w:t xml:space="preserve"> </w:t>
      </w:r>
      <w:r w:rsidRPr="0085091F">
        <w:rPr>
          <w:rFonts w:asciiTheme="minorBidi" w:hAnsiTheme="minorBidi"/>
          <w:cs/>
          <w:lang w:bidi="th-TH"/>
        </w:rPr>
        <w:t>(</w:t>
      </w:r>
      <w:r w:rsidRPr="0085091F">
        <w:rPr>
          <w:rFonts w:asciiTheme="minorBidi" w:hAnsiTheme="minorBidi" w:cstheme="minorBidi"/>
        </w:rPr>
        <w:t>PTT ICT Solutions Co</w:t>
      </w:r>
      <w:r w:rsidRPr="0085091F">
        <w:rPr>
          <w:rFonts w:asciiTheme="minorBidi" w:hAnsiTheme="minorBidi"/>
          <w:cs/>
          <w:lang w:bidi="th-TH"/>
        </w:rPr>
        <w:t>.</w:t>
      </w:r>
      <w:r w:rsidRPr="0085091F">
        <w:rPr>
          <w:rFonts w:asciiTheme="minorBidi" w:hAnsiTheme="minorBidi" w:cstheme="minorBidi"/>
        </w:rPr>
        <w:t>, Ltd</w:t>
      </w:r>
      <w:r w:rsidRPr="0085091F">
        <w:rPr>
          <w:rFonts w:asciiTheme="minorBidi" w:hAnsiTheme="minorBidi"/>
          <w:cs/>
          <w:lang w:bidi="th-TH"/>
        </w:rPr>
        <w:t>. “</w:t>
      </w:r>
      <w:r w:rsidRPr="0085091F">
        <w:rPr>
          <w:rFonts w:asciiTheme="minorBidi" w:hAnsiTheme="minorBidi" w:cstheme="minorBidi"/>
        </w:rPr>
        <w:t>PTT ICT</w:t>
      </w:r>
      <w:r w:rsidRPr="0085091F">
        <w:rPr>
          <w:rFonts w:asciiTheme="minorBidi" w:hAnsiTheme="minorBidi"/>
          <w:cs/>
          <w:lang w:bidi="th-TH"/>
        </w:rPr>
        <w:t>”) ในการ</w:t>
      </w:r>
      <w:r w:rsidR="003A2DC6">
        <w:rPr>
          <w:rFonts w:asciiTheme="minorBidi" w:hAnsiTheme="minorBidi" w:hint="cs"/>
          <w:cs/>
          <w:lang w:bidi="th-TH"/>
        </w:rPr>
        <w:t>ดำเนินโครงการ</w:t>
      </w:r>
      <w:r w:rsidRPr="0085091F">
        <w:rPr>
          <w:rFonts w:asciiTheme="minorBidi" w:hAnsiTheme="minorBidi"/>
          <w:cs/>
          <w:lang w:bidi="th-TH"/>
        </w:rPr>
        <w:t>ออกแบบ</w:t>
      </w:r>
      <w:r w:rsidR="00A545B8" w:rsidRPr="0085091F">
        <w:rPr>
          <w:rFonts w:asciiTheme="minorBidi" w:hAnsiTheme="minorBidi" w:hint="cs"/>
          <w:cs/>
          <w:lang w:bidi="th-TH"/>
        </w:rPr>
        <w:t>และพัฒนา</w:t>
      </w:r>
      <w:r w:rsidR="0085091F" w:rsidRPr="0085091F">
        <w:rPr>
          <w:color w:val="000000"/>
          <w:cs/>
          <w:lang w:bidi="th-TH"/>
        </w:rPr>
        <w:t xml:space="preserve"> </w:t>
      </w:r>
      <w:r w:rsidR="008B077D" w:rsidRPr="008B077D">
        <w:rPr>
          <w:lang w:bidi="th-TH"/>
        </w:rPr>
        <w:t>PTT</w:t>
      </w:r>
      <w:r w:rsidR="008B077D" w:rsidRPr="008B077D">
        <w:rPr>
          <w:cs/>
          <w:lang w:bidi="th-TH"/>
        </w:rPr>
        <w:t xml:space="preserve">- </w:t>
      </w:r>
      <w:proofErr w:type="spellStart"/>
      <w:r w:rsidR="00B247D6">
        <w:rPr>
          <w:rFonts w:asciiTheme="minorBidi" w:hAnsiTheme="minorBidi"/>
          <w:lang w:val="en-US" w:bidi="th-TH"/>
        </w:rPr>
        <w:t>Ascope</w:t>
      </w:r>
      <w:proofErr w:type="spellEnd"/>
      <w:r w:rsidR="00B247D6">
        <w:rPr>
          <w:rFonts w:asciiTheme="minorBidi" w:hAnsiTheme="minorBidi"/>
          <w:lang w:val="en-US" w:bidi="th-TH"/>
        </w:rPr>
        <w:t xml:space="preserve"> E</w:t>
      </w:r>
      <w:r w:rsidR="00B247D6">
        <w:rPr>
          <w:rFonts w:asciiTheme="minorBidi" w:hAnsiTheme="minorBidi"/>
          <w:cs/>
          <w:lang w:val="en-US" w:bidi="th-TH"/>
        </w:rPr>
        <w:t>-</w:t>
      </w:r>
      <w:r w:rsidR="00B247D6">
        <w:rPr>
          <w:rFonts w:asciiTheme="minorBidi" w:hAnsiTheme="minorBidi"/>
          <w:lang w:val="en-US" w:bidi="th-TH"/>
        </w:rPr>
        <w:t xml:space="preserve">Learning </w:t>
      </w:r>
      <w:r w:rsidR="00906545" w:rsidRPr="0085091F">
        <w:rPr>
          <w:rFonts w:asciiTheme="minorBidi" w:hAnsiTheme="minorBidi" w:hint="cs"/>
          <w:cs/>
          <w:lang w:bidi="th-TH"/>
        </w:rPr>
        <w:t>นอกจากนี้เอกสารนี้ยังใช้ในการเสนอราคา</w:t>
      </w:r>
      <w:r w:rsidR="00706E85" w:rsidRPr="0085091F">
        <w:rPr>
          <w:rFonts w:asciiTheme="minorBidi" w:hAnsiTheme="minorBidi"/>
          <w:cs/>
          <w:lang w:bidi="th-TH"/>
        </w:rPr>
        <w:t xml:space="preserve"> และ</w:t>
      </w:r>
      <w:r w:rsidRPr="0085091F">
        <w:rPr>
          <w:rFonts w:asciiTheme="minorBidi" w:hAnsiTheme="minorBidi"/>
          <w:cs/>
          <w:lang w:bidi="th-TH"/>
        </w:rPr>
        <w:t xml:space="preserve">ให้ทีมงานเกิดความเข้าใจถึงสิ่งที่จะดำเนินการ รวมถึงผลลัพธ์ของงานดังกล่าวให้กับ </w:t>
      </w:r>
      <w:r w:rsidR="00F46699" w:rsidRPr="0085091F">
        <w:rPr>
          <w:rFonts w:asciiTheme="minorBidi" w:hAnsiTheme="minorBidi"/>
          <w:cs/>
          <w:lang w:bidi="th-TH"/>
        </w:rPr>
        <w:t>บริษัท ปตท.</w:t>
      </w:r>
      <w:r w:rsidR="00906545">
        <w:rPr>
          <w:rFonts w:asciiTheme="minorBidi" w:hAnsiTheme="minorBidi"/>
          <w:cs/>
          <w:lang w:bidi="th-TH"/>
        </w:rPr>
        <w:t xml:space="preserve"> จำกัด (มหาชน) </w:t>
      </w:r>
    </w:p>
    <w:p w14:paraId="399976B2" w14:textId="284FBA14" w:rsidR="00BC6FAF" w:rsidRPr="004B51FF" w:rsidRDefault="009071F2" w:rsidP="003A2DC6">
      <w:pPr>
        <w:ind w:left="360" w:firstLine="720"/>
        <w:jc w:val="thaiDistribute"/>
        <w:rPr>
          <w:rFonts w:asciiTheme="minorBidi" w:hAnsiTheme="minorBidi"/>
          <w:lang w:val="en-US" w:bidi="th-TH"/>
        </w:rPr>
      </w:pPr>
      <w:r w:rsidRPr="0085091F">
        <w:rPr>
          <w:rFonts w:asciiTheme="minorBidi" w:hAnsiTheme="minorBidi"/>
          <w:cs/>
          <w:lang w:bidi="th-TH"/>
        </w:rPr>
        <w:t>ทั้งนี้ข้อกำหนดและขอบเขตของการ</w:t>
      </w:r>
      <w:r w:rsidR="003A2DC6">
        <w:rPr>
          <w:rFonts w:asciiTheme="minorBidi" w:hAnsiTheme="minorBidi" w:hint="cs"/>
          <w:cs/>
          <w:lang w:bidi="th-TH"/>
        </w:rPr>
        <w:t>ดำเนิน</w:t>
      </w:r>
      <w:r w:rsidRPr="0085091F">
        <w:rPr>
          <w:rFonts w:asciiTheme="minorBidi" w:hAnsiTheme="minorBidi"/>
          <w:cs/>
          <w:lang w:bidi="th-TH"/>
        </w:rPr>
        <w:t>โครงการภายในเอกสารนี้ สามารถถือได้ว่าเป็นเอกสารหลักและมีความสำคัญสูงสุดเหนือเอกสาร</w:t>
      </w:r>
      <w:proofErr w:type="spellStart"/>
      <w:r w:rsidRPr="0085091F">
        <w:rPr>
          <w:rFonts w:asciiTheme="minorBidi" w:hAnsiTheme="minorBidi"/>
          <w:cs/>
          <w:lang w:bidi="th-TH"/>
        </w:rPr>
        <w:t>อื่นๆ</w:t>
      </w:r>
      <w:proofErr w:type="spellEnd"/>
      <w:r w:rsidRPr="0085091F">
        <w:rPr>
          <w:rFonts w:asciiTheme="minorBidi" w:hAnsiTheme="minorBidi"/>
          <w:cs/>
          <w:lang w:bidi="th-TH"/>
        </w:rPr>
        <w:t xml:space="preserve"> ที่ได้เคยมีการกำหนดขึ้นมาก่อนหน้านี้ ความประสงค์ในการเปลี่ยนแปลงส่วน</w:t>
      </w:r>
      <w:proofErr w:type="spellStart"/>
      <w:r w:rsidRPr="0085091F">
        <w:rPr>
          <w:rFonts w:asciiTheme="minorBidi" w:hAnsiTheme="minorBidi"/>
          <w:cs/>
          <w:lang w:bidi="th-TH"/>
        </w:rPr>
        <w:t>ใดๆ</w:t>
      </w:r>
      <w:proofErr w:type="spellEnd"/>
      <w:r w:rsidRPr="0085091F">
        <w:rPr>
          <w:rFonts w:asciiTheme="minorBidi" w:hAnsiTheme="minorBidi"/>
          <w:cs/>
          <w:lang w:bidi="th-TH"/>
        </w:rPr>
        <w:t xml:space="preserve"> ในเอกสารดังกล่าวนี้ โดยเฉพาะในส่วนของขอบเขตการทำงาน และแผนระยะเวลาดำเนินการจะต้องผ่านกระบวนการบริหารจัดการในรูปแบบของ </w:t>
      </w:r>
      <w:r w:rsidRPr="003A2DC6">
        <w:rPr>
          <w:rFonts w:asciiTheme="minorBidi" w:hAnsiTheme="minorBidi"/>
          <w:lang w:bidi="th-TH"/>
        </w:rPr>
        <w:t xml:space="preserve">Change Management </w:t>
      </w:r>
      <w:r w:rsidRPr="0085091F">
        <w:rPr>
          <w:rFonts w:asciiTheme="minorBidi" w:hAnsiTheme="minorBidi"/>
          <w:cs/>
          <w:lang w:bidi="th-TH"/>
        </w:rPr>
        <w:t>และได้รับการอนุมั</w:t>
      </w:r>
      <w:r w:rsidR="00706E85" w:rsidRPr="0085091F">
        <w:rPr>
          <w:rFonts w:asciiTheme="minorBidi" w:hAnsiTheme="minorBidi"/>
          <w:cs/>
          <w:lang w:bidi="th-TH"/>
        </w:rPr>
        <w:t>ติจากผู้มีอำนาจภายในคณะทำงาน</w:t>
      </w:r>
    </w:p>
    <w:p w14:paraId="60EEA987" w14:textId="77777777" w:rsidR="001F2BC6" w:rsidRPr="005E7A5D" w:rsidRDefault="001F2BC6" w:rsidP="005F0A3D">
      <w:pPr>
        <w:ind w:firstLine="426"/>
        <w:jc w:val="thaiDistribute"/>
        <w:rPr>
          <w:rFonts w:asciiTheme="minorBidi" w:hAnsiTheme="minorBidi"/>
          <w:lang w:val="en-US" w:bidi="th-TH"/>
        </w:rPr>
      </w:pPr>
    </w:p>
    <w:p w14:paraId="2A3FC10C" w14:textId="1FCAE965" w:rsidR="00B62660" w:rsidRPr="004D3827" w:rsidRDefault="00F745D0" w:rsidP="007C1F92">
      <w:pPr>
        <w:pStyle w:val="1"/>
      </w:pPr>
      <w:bookmarkStart w:id="1" w:name="_Toc277166322"/>
      <w:r w:rsidRPr="004D3827">
        <w:rPr>
          <w:cs/>
        </w:rPr>
        <w:t>วัตถุประสงค์ของโครงการและเป้าหมายการ</w:t>
      </w:r>
      <w:r w:rsidRPr="003A2DC6">
        <w:rPr>
          <w:cs/>
        </w:rPr>
        <w:t>ดำเนินงาน</w:t>
      </w:r>
      <w:bookmarkEnd w:id="1"/>
    </w:p>
    <w:p w14:paraId="16DB8894" w14:textId="7E7E04E5" w:rsidR="001A6CD1" w:rsidRPr="003A245F" w:rsidRDefault="001A6CD1" w:rsidP="002542B4">
      <w:pPr>
        <w:pStyle w:val="2"/>
        <w:numPr>
          <w:ilvl w:val="1"/>
          <w:numId w:val="18"/>
        </w:numPr>
      </w:pPr>
      <w:r w:rsidRPr="003A245F">
        <w:rPr>
          <w:rFonts w:hint="cs"/>
          <w:cs/>
        </w:rPr>
        <w:t>วัตถุประสงค์ของโครงการ</w:t>
      </w:r>
    </w:p>
    <w:p w14:paraId="75DC0A6F" w14:textId="66A6C9B7" w:rsidR="00F01192" w:rsidRDefault="001B2122" w:rsidP="000877B5">
      <w:pPr>
        <w:ind w:left="360" w:firstLine="720"/>
        <w:jc w:val="thaiDistribute"/>
        <w:rPr>
          <w:rFonts w:asciiTheme="minorBidi" w:hAnsiTheme="minorBidi"/>
        </w:rPr>
      </w:pPr>
      <w:r w:rsidRPr="00DF3616">
        <w:rPr>
          <w:rFonts w:asciiTheme="minorBidi" w:hAnsiTheme="minorBidi" w:cstheme="minorBidi"/>
          <w:cs/>
          <w:lang w:bidi="th-TH"/>
        </w:rPr>
        <w:t>เนื่องด้วยบริษัท ปตท</w:t>
      </w:r>
      <w:r w:rsidR="00CA2213">
        <w:rPr>
          <w:rFonts w:asciiTheme="minorBidi" w:hAnsiTheme="minorBidi"/>
          <w:cs/>
          <w:lang w:val="en-US" w:bidi="th-TH"/>
        </w:rPr>
        <w:t>.(</w:t>
      </w:r>
      <w:r w:rsidR="00CA2213">
        <w:rPr>
          <w:rFonts w:asciiTheme="minorBidi" w:hAnsiTheme="minorBidi" w:cstheme="minorBidi" w:hint="cs"/>
          <w:cs/>
          <w:lang w:val="en-US" w:bidi="th-TH"/>
        </w:rPr>
        <w:t>มหาชน</w:t>
      </w:r>
      <w:r w:rsidR="00CA2213">
        <w:rPr>
          <w:rFonts w:asciiTheme="minorBidi" w:hAnsiTheme="minorBidi"/>
          <w:cs/>
          <w:lang w:val="en-US" w:bidi="th-TH"/>
        </w:rPr>
        <w:t xml:space="preserve">) </w:t>
      </w:r>
      <w:r w:rsidR="00CA2213">
        <w:rPr>
          <w:rFonts w:asciiTheme="minorBidi" w:hAnsiTheme="minorBidi" w:cstheme="minorBidi" w:hint="cs"/>
          <w:cs/>
          <w:lang w:val="en-US" w:bidi="th-TH"/>
        </w:rPr>
        <w:t>จำกัด</w:t>
      </w:r>
      <w:r w:rsidR="00F01192">
        <w:rPr>
          <w:rFonts w:asciiTheme="minorBidi" w:hAnsiTheme="minorBidi" w:cstheme="minorBidi" w:hint="cs"/>
          <w:cs/>
          <w:lang w:val="en-US" w:bidi="th-TH"/>
        </w:rPr>
        <w:t xml:space="preserve"> </w:t>
      </w:r>
      <w:r w:rsidR="00B247D6">
        <w:rPr>
          <w:rFonts w:asciiTheme="minorBidi" w:hAnsiTheme="minorBidi" w:cstheme="minorBidi" w:hint="cs"/>
          <w:cs/>
          <w:lang w:val="en-US" w:bidi="th-TH"/>
        </w:rPr>
        <w:t xml:space="preserve">หน่วยงาน </w:t>
      </w:r>
      <w:r w:rsidR="00B247D6">
        <w:rPr>
          <w:rFonts w:asciiTheme="minorBidi" w:hAnsiTheme="minorBidi" w:cstheme="minorBidi"/>
          <w:lang w:val="en-US" w:bidi="th-TH"/>
        </w:rPr>
        <w:t>ASCOPE</w:t>
      </w:r>
      <w:r w:rsidR="00CA2213" w:rsidRPr="00CE4ED6">
        <w:rPr>
          <w:rFonts w:asciiTheme="minorBidi" w:hAnsiTheme="minorBidi"/>
          <w:cs/>
          <w:lang w:val="en-US" w:bidi="th-TH"/>
        </w:rPr>
        <w:t xml:space="preserve"> </w:t>
      </w:r>
      <w:r w:rsidR="00B247D6">
        <w:rPr>
          <w:rFonts w:asciiTheme="minorBidi" w:hAnsiTheme="minorBidi" w:cstheme="minorBidi" w:hint="cs"/>
          <w:cs/>
          <w:lang w:bidi="th-TH"/>
        </w:rPr>
        <w:t xml:space="preserve">มีความประสงค์ที่จะปรับปรุง </w:t>
      </w:r>
      <w:r w:rsidRPr="00CE4ED6">
        <w:rPr>
          <w:rFonts w:asciiTheme="minorBidi" w:hAnsiTheme="minorBidi" w:cstheme="minorBidi" w:hint="cs"/>
          <w:cs/>
          <w:lang w:bidi="th-TH"/>
        </w:rPr>
        <w:t xml:space="preserve">ระบบ </w:t>
      </w:r>
      <w:r w:rsidRPr="00CE4ED6">
        <w:rPr>
          <w:rFonts w:asciiTheme="minorBidi" w:hAnsiTheme="minorBidi" w:cstheme="minorBidi"/>
        </w:rPr>
        <w:t>PTT</w:t>
      </w:r>
      <w:r w:rsidRPr="00CE4ED6">
        <w:rPr>
          <w:rFonts w:asciiTheme="minorBidi" w:hAnsiTheme="minorBidi"/>
          <w:cs/>
          <w:lang w:bidi="th-TH"/>
        </w:rPr>
        <w:t>-</w:t>
      </w:r>
      <w:r w:rsidR="00B247D6">
        <w:rPr>
          <w:rFonts w:asciiTheme="minorBidi" w:hAnsiTheme="minorBidi" w:cstheme="minorBidi"/>
          <w:lang w:bidi="th-TH"/>
        </w:rPr>
        <w:t xml:space="preserve">ASCOPE </w:t>
      </w:r>
      <w:r w:rsidRPr="00CE4ED6">
        <w:rPr>
          <w:rFonts w:asciiTheme="minorBidi" w:hAnsiTheme="minorBidi"/>
          <w:cs/>
          <w:lang w:bidi="th-TH"/>
        </w:rPr>
        <w:t xml:space="preserve"> </w:t>
      </w:r>
    </w:p>
    <w:p w14:paraId="680DC6D2" w14:textId="3A6B8941" w:rsidR="00B247D6" w:rsidRPr="00B247D6" w:rsidRDefault="00B247D6" w:rsidP="000877B5">
      <w:pPr>
        <w:ind w:left="360"/>
        <w:jc w:val="thaiDistribute"/>
        <w:rPr>
          <w:rFonts w:asciiTheme="minorBidi" w:hAnsiTheme="minorBidi" w:cstheme="minorBidi"/>
          <w:lang w:val="en-US" w:bidi="th-TH"/>
        </w:rPr>
      </w:pPr>
      <w:r w:rsidRPr="007949D4">
        <w:rPr>
          <w:rFonts w:asciiTheme="minorBidi" w:hAnsiTheme="minorBidi" w:cstheme="minorBidi" w:hint="cs"/>
          <w:cs/>
          <w:lang w:bidi="th-TH"/>
        </w:rPr>
        <w:t>ให้มีความส</w:t>
      </w:r>
      <w:r>
        <w:rPr>
          <w:rFonts w:asciiTheme="minorBidi" w:hAnsiTheme="minorBidi" w:cstheme="minorBidi" w:hint="cs"/>
          <w:cs/>
          <w:lang w:bidi="th-TH"/>
        </w:rPr>
        <w:t>ามารถในการใช้งานมากยิ่งขึ้น โดยใ</w:t>
      </w:r>
      <w:r w:rsidRPr="007949D4">
        <w:rPr>
          <w:rFonts w:asciiTheme="minorBidi" w:hAnsiTheme="minorBidi" w:cstheme="minorBidi" w:hint="cs"/>
          <w:cs/>
          <w:lang w:bidi="th-TH"/>
        </w:rPr>
        <w:t>ห้ระบบสามารถรองรับการใช้งาน</w:t>
      </w:r>
      <w:r>
        <w:rPr>
          <w:rFonts w:asciiTheme="minorBidi" w:hAnsiTheme="minorBidi" w:cstheme="minorBidi" w:hint="cs"/>
          <w:cs/>
          <w:lang w:bidi="th-TH"/>
        </w:rPr>
        <w:t>เพิ่มเติม</w:t>
      </w:r>
      <w:r w:rsidRPr="007949D4">
        <w:rPr>
          <w:rFonts w:asciiTheme="minorBidi" w:hAnsiTheme="minorBidi"/>
          <w:cs/>
          <w:lang w:bidi="th-TH"/>
        </w:rPr>
        <w:t xml:space="preserve"> </w:t>
      </w:r>
      <w:r w:rsidRPr="007949D4">
        <w:rPr>
          <w:rFonts w:asciiTheme="minorBidi" w:hAnsiTheme="minorBidi" w:cstheme="minorBidi" w:hint="cs"/>
          <w:cs/>
          <w:lang w:bidi="th-TH"/>
        </w:rPr>
        <w:t xml:space="preserve">ในรูปแบบของ </w:t>
      </w:r>
      <w:r w:rsidRPr="007949D4">
        <w:rPr>
          <w:rFonts w:asciiTheme="minorBidi" w:hAnsiTheme="minorBidi" w:cstheme="minorBidi"/>
        </w:rPr>
        <w:t>e</w:t>
      </w:r>
      <w:r w:rsidRPr="007949D4">
        <w:rPr>
          <w:rFonts w:asciiTheme="minorBidi" w:hAnsiTheme="minorBidi"/>
          <w:cs/>
          <w:lang w:bidi="th-TH"/>
        </w:rPr>
        <w:t>-</w:t>
      </w:r>
      <w:r w:rsidRPr="007949D4">
        <w:rPr>
          <w:rFonts w:asciiTheme="minorBidi" w:hAnsiTheme="minorBidi" w:cstheme="minorBidi"/>
        </w:rPr>
        <w:t xml:space="preserve">Learning </w:t>
      </w:r>
      <w:r w:rsidRPr="007949D4">
        <w:rPr>
          <w:rFonts w:asciiTheme="minorBidi" w:hAnsiTheme="minorBidi" w:cstheme="minorBidi" w:hint="cs"/>
          <w:cs/>
          <w:lang w:bidi="th-TH"/>
        </w:rPr>
        <w:t xml:space="preserve">ได้ </w:t>
      </w:r>
      <w:r>
        <w:rPr>
          <w:rFonts w:asciiTheme="minorBidi" w:hAnsiTheme="minorBidi" w:cstheme="minorBidi" w:hint="cs"/>
          <w:cs/>
          <w:lang w:bidi="th-TH"/>
        </w:rPr>
        <w:t>เพื่อลดค่าใช้จ่ายในการเดินทางไปฝึกอบรมตามประเทศ</w:t>
      </w:r>
      <w:proofErr w:type="spellStart"/>
      <w:r>
        <w:rPr>
          <w:rFonts w:asciiTheme="minorBidi" w:hAnsiTheme="minorBidi" w:cstheme="minorBidi" w:hint="cs"/>
          <w:cs/>
          <w:lang w:bidi="th-TH"/>
        </w:rPr>
        <w:t>ต่างๆ</w:t>
      </w:r>
      <w:proofErr w:type="spellEnd"/>
      <w:r>
        <w:rPr>
          <w:rFonts w:asciiTheme="minorBidi" w:hAnsiTheme="minorBidi" w:cstheme="minorBidi" w:hint="cs"/>
          <w:cs/>
          <w:lang w:bidi="th-TH"/>
        </w:rPr>
        <w:t xml:space="preserve"> ของสมาชิกในกลุ่ม </w:t>
      </w:r>
      <w:r>
        <w:rPr>
          <w:rFonts w:asciiTheme="minorBidi" w:hAnsiTheme="minorBidi" w:cstheme="minorBidi"/>
          <w:lang w:val="en-US" w:bidi="th-TH"/>
        </w:rPr>
        <w:t>ASCOPE</w:t>
      </w:r>
    </w:p>
    <w:p w14:paraId="47FA4AA0" w14:textId="77777777" w:rsidR="00B247D6" w:rsidRPr="00CE4ED6" w:rsidRDefault="00B247D6" w:rsidP="004E3ABC">
      <w:pPr>
        <w:ind w:left="360" w:firstLine="720"/>
        <w:jc w:val="thaiDistribute"/>
        <w:rPr>
          <w:rFonts w:asciiTheme="minorBidi" w:hAnsiTheme="minorBidi"/>
          <w:rtl/>
          <w:cs/>
          <w:lang w:val="en-US"/>
        </w:rPr>
      </w:pPr>
    </w:p>
    <w:p w14:paraId="4AC0381B" w14:textId="77777777" w:rsidR="008B077D" w:rsidRPr="00B247D6" w:rsidRDefault="008B077D" w:rsidP="004E3ABC">
      <w:pPr>
        <w:ind w:left="360" w:firstLine="720"/>
        <w:jc w:val="thaiDistribute"/>
        <w:rPr>
          <w:rFonts w:asciiTheme="minorBidi" w:hAnsiTheme="minorBidi"/>
          <w:cs/>
          <w:lang w:bidi="th-TH"/>
        </w:rPr>
      </w:pPr>
    </w:p>
    <w:p w14:paraId="7BA141B6" w14:textId="44010F62" w:rsidR="003A245F" w:rsidRPr="007C1F92" w:rsidRDefault="003A245F" w:rsidP="002542B4">
      <w:pPr>
        <w:pStyle w:val="1"/>
        <w:numPr>
          <w:ilvl w:val="1"/>
          <w:numId w:val="18"/>
        </w:numPr>
        <w:rPr>
          <w:b w:val="0"/>
          <w:bCs w:val="0"/>
          <w:color w:val="auto"/>
        </w:rPr>
      </w:pPr>
      <w:r w:rsidRPr="007C1F92">
        <w:rPr>
          <w:b w:val="0"/>
          <w:bCs w:val="0"/>
          <w:color w:val="auto"/>
          <w:cs/>
        </w:rPr>
        <w:t>เป้าหมายในการดำเนินงาน</w:t>
      </w:r>
    </w:p>
    <w:p w14:paraId="7462E03F" w14:textId="34AFDC79" w:rsidR="003A245F" w:rsidRDefault="00B247D6" w:rsidP="002542B4">
      <w:pPr>
        <w:pStyle w:val="3"/>
        <w:numPr>
          <w:ilvl w:val="0"/>
          <w:numId w:val="19"/>
        </w:numPr>
      </w:pPr>
      <w:r>
        <w:rPr>
          <w:rFonts w:hint="cs"/>
          <w:cs/>
        </w:rPr>
        <w:t>เพื่อให้ผู้ใช้งานในกลุ่มประเทศ</w:t>
      </w:r>
      <w:r w:rsidR="00272887">
        <w:rPr>
          <w:rFonts w:hint="cs"/>
          <w:cs/>
        </w:rPr>
        <w:t xml:space="preserve">สมาชิก </w:t>
      </w:r>
      <w:r w:rsidR="00272887">
        <w:t xml:space="preserve">ASCOPE </w:t>
      </w:r>
      <w:r w:rsidR="00272887">
        <w:rPr>
          <w:rFonts w:hint="cs"/>
          <w:cs/>
        </w:rPr>
        <w:t xml:space="preserve">ใช้ระบบ </w:t>
      </w:r>
      <w:r w:rsidR="00272887">
        <w:t>E</w:t>
      </w:r>
      <w:r w:rsidR="00272887">
        <w:rPr>
          <w:cs/>
        </w:rPr>
        <w:t>-</w:t>
      </w:r>
      <w:r w:rsidR="00272887">
        <w:t xml:space="preserve">Learning </w:t>
      </w:r>
      <w:r w:rsidR="00272887">
        <w:rPr>
          <w:rFonts w:hint="cs"/>
          <w:cs/>
        </w:rPr>
        <w:t xml:space="preserve">ใน </w:t>
      </w:r>
      <w:r w:rsidR="00272887">
        <w:t xml:space="preserve">ASCOPE website </w:t>
      </w:r>
      <w:r w:rsidR="00272887">
        <w:rPr>
          <w:rFonts w:hint="cs"/>
          <w:cs/>
        </w:rPr>
        <w:t>ได้</w:t>
      </w:r>
    </w:p>
    <w:p w14:paraId="660775A1" w14:textId="77777777" w:rsidR="00272887" w:rsidRDefault="00272887" w:rsidP="00272887">
      <w:pPr>
        <w:rPr>
          <w:lang w:val="en-US" w:bidi="th-TH"/>
        </w:rPr>
      </w:pPr>
      <w:r>
        <w:rPr>
          <w:lang w:val="en-US" w:bidi="th-TH"/>
        </w:rPr>
        <w:t xml:space="preserve">                   2</w:t>
      </w:r>
      <w:r>
        <w:rPr>
          <w:cs/>
          <w:lang w:val="en-US" w:bidi="th-TH"/>
        </w:rPr>
        <w:t>.</w:t>
      </w:r>
      <w:r>
        <w:rPr>
          <w:lang w:val="en-US" w:bidi="th-TH"/>
        </w:rPr>
        <w:t>2</w:t>
      </w:r>
      <w:r>
        <w:rPr>
          <w:cs/>
          <w:lang w:val="en-US" w:bidi="th-TH"/>
        </w:rPr>
        <w:t>.</w:t>
      </w:r>
      <w:r>
        <w:rPr>
          <w:lang w:val="en-US" w:bidi="th-TH"/>
        </w:rPr>
        <w:t xml:space="preserve">2 </w:t>
      </w:r>
      <w:r>
        <w:rPr>
          <w:rFonts w:hint="cs"/>
          <w:cs/>
          <w:lang w:val="en-US" w:bidi="th-TH"/>
        </w:rPr>
        <w:t xml:space="preserve">เพื่อให้ระบบสามารถรองรับการใช้งานรูปแบบ </w:t>
      </w:r>
      <w:r>
        <w:rPr>
          <w:lang w:val="en-US" w:bidi="th-TH"/>
        </w:rPr>
        <w:t>E</w:t>
      </w:r>
      <w:r>
        <w:rPr>
          <w:cs/>
          <w:lang w:val="en-US" w:bidi="th-TH"/>
        </w:rPr>
        <w:t>-</w:t>
      </w:r>
      <w:r>
        <w:rPr>
          <w:lang w:val="en-US" w:bidi="th-TH"/>
        </w:rPr>
        <w:t xml:space="preserve">Learning </w:t>
      </w:r>
      <w:r>
        <w:rPr>
          <w:rFonts w:hint="cs"/>
          <w:cs/>
          <w:lang w:val="en-US" w:bidi="th-TH"/>
        </w:rPr>
        <w:t>ได้</w:t>
      </w:r>
    </w:p>
    <w:p w14:paraId="22282F17" w14:textId="77777777" w:rsidR="00272887" w:rsidRDefault="00272887" w:rsidP="00272887">
      <w:pPr>
        <w:rPr>
          <w:lang w:val="en-US" w:bidi="th-TH"/>
        </w:rPr>
      </w:pPr>
      <w:r>
        <w:rPr>
          <w:rFonts w:hint="cs"/>
          <w:cs/>
          <w:lang w:val="en-US" w:bidi="th-TH"/>
        </w:rPr>
        <w:t xml:space="preserve">                   2.2.3  เพื่อให้ทีมงาน </w:t>
      </w:r>
      <w:r>
        <w:rPr>
          <w:lang w:val="en-US" w:bidi="th-TH"/>
        </w:rPr>
        <w:t xml:space="preserve">ASCOPE </w:t>
      </w:r>
      <w:r>
        <w:rPr>
          <w:rFonts w:hint="cs"/>
          <w:cs/>
          <w:lang w:val="en-US" w:bidi="th-TH"/>
        </w:rPr>
        <w:t xml:space="preserve">สามารถส่งข้อมูลการฝึกอบรมให้ผู้ที่เกี่ยวข้องผ่านทางระบบ </w:t>
      </w:r>
      <w:r>
        <w:rPr>
          <w:lang w:val="en-US" w:bidi="th-TH"/>
        </w:rPr>
        <w:t>E</w:t>
      </w:r>
      <w:r>
        <w:rPr>
          <w:cs/>
          <w:lang w:val="en-US" w:bidi="th-TH"/>
        </w:rPr>
        <w:t>-</w:t>
      </w:r>
      <w:r>
        <w:rPr>
          <w:lang w:val="en-US" w:bidi="th-TH"/>
        </w:rPr>
        <w:t xml:space="preserve">Leaning </w:t>
      </w:r>
      <w:r>
        <w:rPr>
          <w:rFonts w:hint="cs"/>
          <w:cs/>
          <w:lang w:val="en-US" w:bidi="th-TH"/>
        </w:rPr>
        <w:t xml:space="preserve">ได้สะดวก  </w:t>
      </w:r>
    </w:p>
    <w:p w14:paraId="59FC9E4D" w14:textId="646EA20A" w:rsidR="00272887" w:rsidRPr="00272887" w:rsidRDefault="00272887" w:rsidP="00272887">
      <w:pPr>
        <w:rPr>
          <w:lang w:val="en-US" w:bidi="th-TH"/>
        </w:rPr>
      </w:pPr>
      <w:r>
        <w:rPr>
          <w:rFonts w:hint="cs"/>
          <w:cs/>
          <w:lang w:val="en-US" w:bidi="th-TH"/>
        </w:rPr>
        <w:t xml:space="preserve">        และรวดเร็วขึ้น</w:t>
      </w:r>
      <w:r>
        <w:rPr>
          <w:cs/>
          <w:lang w:val="en-US" w:bidi="th-TH"/>
        </w:rPr>
        <w:t xml:space="preserve"> </w:t>
      </w:r>
    </w:p>
    <w:p w14:paraId="73408BD6" w14:textId="77777777" w:rsidR="000C6089" w:rsidRPr="000C6089" w:rsidRDefault="000C6089" w:rsidP="000C6089">
      <w:pPr>
        <w:rPr>
          <w:lang w:val="en-US" w:bidi="th-TH"/>
        </w:rPr>
      </w:pPr>
    </w:p>
    <w:p w14:paraId="34301D61" w14:textId="6B231BB0" w:rsidR="001A6CD1" w:rsidRDefault="001A6CD1" w:rsidP="002542B4">
      <w:pPr>
        <w:pStyle w:val="2"/>
        <w:numPr>
          <w:ilvl w:val="1"/>
          <w:numId w:val="18"/>
        </w:numPr>
        <w:rPr>
          <w:color w:val="31849B" w:themeColor="accent5" w:themeShade="BF"/>
          <w:cs/>
        </w:rPr>
      </w:pPr>
      <w:bookmarkStart w:id="2" w:name="_Toc277166323"/>
      <w:r>
        <w:rPr>
          <w:cs/>
        </w:rPr>
        <w:br w:type="page"/>
      </w:r>
    </w:p>
    <w:p w14:paraId="48C4F05C" w14:textId="77777777" w:rsidR="009D27D2" w:rsidRDefault="009D27D2" w:rsidP="002542B4">
      <w:pPr>
        <w:pStyle w:val="1"/>
        <w:numPr>
          <w:ilvl w:val="0"/>
          <w:numId w:val="18"/>
        </w:numPr>
        <w:rPr>
          <w:cs/>
        </w:rPr>
        <w:sectPr w:rsidR="009D27D2" w:rsidSect="00512528">
          <w:headerReference w:type="default" r:id="rId20"/>
          <w:footerReference w:type="default" r:id="rId21"/>
          <w:headerReference w:type="first" r:id="rId22"/>
          <w:footerReference w:type="first" r:id="rId23"/>
          <w:footnotePr>
            <w:numRestart w:val="eachPage"/>
          </w:footnotePr>
          <w:pgSz w:w="11907" w:h="16840" w:code="9"/>
          <w:pgMar w:top="1895" w:right="1080" w:bottom="1134" w:left="1080" w:header="245" w:footer="288" w:gutter="0"/>
          <w:paperSrc w:first="15" w:other="15"/>
          <w:cols w:space="720"/>
          <w:titlePg/>
          <w:docGrid w:linePitch="381"/>
        </w:sectPr>
      </w:pPr>
    </w:p>
    <w:p w14:paraId="2A3FC110" w14:textId="1F02C825" w:rsidR="00B62660" w:rsidRPr="004D3827" w:rsidRDefault="001F03CA" w:rsidP="002542B4">
      <w:pPr>
        <w:pStyle w:val="1"/>
        <w:numPr>
          <w:ilvl w:val="0"/>
          <w:numId w:val="18"/>
        </w:numPr>
      </w:pPr>
      <w:r w:rsidRPr="004D3827">
        <w:rPr>
          <w:cs/>
        </w:rPr>
        <w:lastRenderedPageBreak/>
        <w:t>ขอบเขต</w:t>
      </w:r>
      <w:r w:rsidRPr="003A2DC6">
        <w:rPr>
          <w:cs/>
        </w:rPr>
        <w:t>การ</w:t>
      </w:r>
      <w:r w:rsidRPr="004D3827">
        <w:rPr>
          <w:cs/>
        </w:rPr>
        <w:t>ให้บริการ</w:t>
      </w:r>
      <w:bookmarkEnd w:id="2"/>
    </w:p>
    <w:p w14:paraId="57AD55FE" w14:textId="74307F6A" w:rsidR="009262CD" w:rsidRDefault="009262CD" w:rsidP="003A2DC6">
      <w:pPr>
        <w:ind w:left="360" w:firstLine="720"/>
        <w:jc w:val="thaiDistribute"/>
        <w:rPr>
          <w:rFonts w:asciiTheme="minorBidi" w:hAnsiTheme="minorBidi"/>
          <w:cs/>
          <w:lang w:bidi="th-TH"/>
        </w:rPr>
      </w:pPr>
      <w:r w:rsidRPr="004D3827">
        <w:rPr>
          <w:rFonts w:asciiTheme="minorBidi" w:hAnsiTheme="minorBidi"/>
          <w:cs/>
          <w:lang w:bidi="th-TH"/>
        </w:rPr>
        <w:t xml:space="preserve">การให้บริการของ </w:t>
      </w:r>
      <w:r w:rsidRPr="003A2DC6">
        <w:rPr>
          <w:rFonts w:asciiTheme="minorBidi" w:hAnsiTheme="minorBidi"/>
          <w:lang w:bidi="th-TH"/>
        </w:rPr>
        <w:t xml:space="preserve">PTT ICT </w:t>
      </w:r>
      <w:r w:rsidRPr="004D3827">
        <w:rPr>
          <w:rFonts w:asciiTheme="minorBidi" w:hAnsiTheme="minorBidi"/>
          <w:cs/>
          <w:lang w:bidi="th-TH"/>
        </w:rPr>
        <w:t xml:space="preserve">เป็นทีมงานในการควบคุมการดำเนินงาน ให้คำปรึกษาทางด้านการออกแบบระบบ ให้คำแนะนำเกี่ยวกับ </w:t>
      </w:r>
      <w:r w:rsidRPr="003A2DC6">
        <w:rPr>
          <w:rFonts w:asciiTheme="minorBidi" w:hAnsiTheme="minorBidi"/>
          <w:lang w:bidi="th-TH"/>
        </w:rPr>
        <w:t xml:space="preserve">Technical </w:t>
      </w:r>
      <w:r w:rsidRPr="004D3827">
        <w:rPr>
          <w:rFonts w:asciiTheme="minorBidi" w:hAnsiTheme="minorBidi"/>
          <w:cs/>
          <w:lang w:bidi="th-TH"/>
        </w:rPr>
        <w:t xml:space="preserve">รวมถึงตรวจสอบเอกสารและการพัฒนาระบบให้ได้มาตรฐานที่ </w:t>
      </w:r>
      <w:r w:rsidRPr="003A2DC6">
        <w:rPr>
          <w:rFonts w:asciiTheme="minorBidi" w:hAnsiTheme="minorBidi"/>
          <w:lang w:bidi="th-TH"/>
        </w:rPr>
        <w:t xml:space="preserve">PTT ICT </w:t>
      </w:r>
      <w:r w:rsidRPr="003A2DC6">
        <w:rPr>
          <w:rFonts w:asciiTheme="minorBidi" w:hAnsiTheme="minorBidi" w:hint="cs"/>
          <w:cs/>
          <w:lang w:bidi="th-TH"/>
        </w:rPr>
        <w:t>กำหนด</w:t>
      </w:r>
      <w:r>
        <w:rPr>
          <w:rFonts w:asciiTheme="minorBidi" w:hAnsiTheme="minorBidi" w:hint="cs"/>
          <w:cs/>
          <w:lang w:bidi="th-TH"/>
        </w:rPr>
        <w:t xml:space="preserve"> โดย</w:t>
      </w:r>
      <w:r w:rsidRPr="004D3827">
        <w:rPr>
          <w:rFonts w:asciiTheme="minorBidi" w:hAnsiTheme="minorBidi"/>
          <w:cs/>
          <w:lang w:bidi="th-TH"/>
        </w:rPr>
        <w:t>มี</w:t>
      </w:r>
      <w:r w:rsidR="003A2DC6">
        <w:rPr>
          <w:rFonts w:asciiTheme="minorBidi" w:hAnsiTheme="minorBidi" w:hint="cs"/>
          <w:cs/>
          <w:lang w:bidi="th-TH"/>
        </w:rPr>
        <w:t>ขอบเขตการให้บริการดังนี้</w:t>
      </w:r>
      <w:r w:rsidR="00F010D1">
        <w:rPr>
          <w:rFonts w:asciiTheme="minorBidi" w:hAnsiTheme="minorBidi" w:hint="cs"/>
          <w:cs/>
          <w:lang w:bidi="th-TH"/>
        </w:rPr>
        <w:t xml:space="preserve"> </w:t>
      </w:r>
    </w:p>
    <w:p w14:paraId="3CB4008B" w14:textId="77777777" w:rsidR="004552BE" w:rsidRDefault="004552BE" w:rsidP="003A2DC6">
      <w:pPr>
        <w:ind w:left="360" w:firstLine="720"/>
        <w:jc w:val="thaiDistribute"/>
        <w:rPr>
          <w:rFonts w:asciiTheme="minorBidi" w:hAnsiTheme="minorBidi"/>
          <w:cs/>
          <w:lang w:bidi="th-TH"/>
        </w:rPr>
      </w:pPr>
    </w:p>
    <w:p w14:paraId="73B14196" w14:textId="1451DDC9" w:rsidR="009D768F" w:rsidRDefault="003A2DC6" w:rsidP="002542B4">
      <w:pPr>
        <w:pStyle w:val="2"/>
        <w:numPr>
          <w:ilvl w:val="1"/>
          <w:numId w:val="18"/>
        </w:numPr>
      </w:pPr>
      <w:r w:rsidRPr="003A2DC6">
        <w:rPr>
          <w:rFonts w:hint="cs"/>
          <w:cs/>
        </w:rPr>
        <w:t>ขอบเขตการ</w:t>
      </w:r>
      <w:r w:rsidRPr="00F07434">
        <w:rPr>
          <w:rFonts w:hint="cs"/>
          <w:cs/>
        </w:rPr>
        <w:t>ปฏิบัติงาน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>General Scope</w:t>
      </w:r>
      <w:r>
        <w:rPr>
          <w:cs/>
        </w:rPr>
        <w:t>)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72537C" w:rsidRPr="00AB43C9" w14:paraId="7DA76149" w14:textId="77777777" w:rsidTr="0072537C">
        <w:tc>
          <w:tcPr>
            <w:tcW w:w="1050" w:type="pct"/>
            <w:shd w:val="clear" w:color="auto" w:fill="B6DDE8" w:themeFill="accent5" w:themeFillTint="66"/>
          </w:tcPr>
          <w:p w14:paraId="71E8B769" w14:textId="77777777" w:rsidR="0072537C" w:rsidRPr="00AB43C9" w:rsidRDefault="0072537C" w:rsidP="0072537C">
            <w:pPr>
              <w:spacing w:line="276" w:lineRule="auto"/>
              <w:jc w:val="center"/>
              <w:rPr>
                <w:b/>
                <w:bCs/>
                <w:lang w:val="en-US" w:bidi="th-TH"/>
              </w:rPr>
            </w:pPr>
            <w:r w:rsidRPr="00AB43C9">
              <w:rPr>
                <w:b/>
                <w:bCs/>
                <w:lang w:val="en-US" w:bidi="th-TH"/>
              </w:rPr>
              <w:t>Proposal ID</w:t>
            </w:r>
          </w:p>
        </w:tc>
        <w:tc>
          <w:tcPr>
            <w:tcW w:w="3950" w:type="pct"/>
            <w:shd w:val="clear" w:color="auto" w:fill="B6DDE8" w:themeFill="accent5" w:themeFillTint="66"/>
          </w:tcPr>
          <w:p w14:paraId="07D125E4" w14:textId="77777777" w:rsidR="0072537C" w:rsidRPr="00AB43C9" w:rsidRDefault="0072537C" w:rsidP="0072537C">
            <w:pPr>
              <w:jc w:val="center"/>
              <w:rPr>
                <w:b/>
                <w:bCs/>
                <w:cs/>
                <w:lang w:val="en-US" w:bidi="th-TH"/>
              </w:rPr>
            </w:pPr>
            <w:r w:rsidRPr="00AB43C9">
              <w:rPr>
                <w:rFonts w:hint="cs"/>
                <w:b/>
                <w:bCs/>
                <w:cs/>
                <w:lang w:val="en-US" w:bidi="th-TH"/>
              </w:rPr>
              <w:t>หัวข้อ</w:t>
            </w:r>
          </w:p>
        </w:tc>
      </w:tr>
      <w:tr w:rsidR="00D556A2" w:rsidRPr="00E57505" w14:paraId="1D41A888" w14:textId="77777777" w:rsidTr="0072537C">
        <w:tc>
          <w:tcPr>
            <w:tcW w:w="1050" w:type="pct"/>
          </w:tcPr>
          <w:p w14:paraId="194C15F9" w14:textId="77777777" w:rsidR="00D556A2" w:rsidRPr="00F22D60" w:rsidRDefault="00D556A2" w:rsidP="0072537C">
            <w:pPr>
              <w:jc w:val="center"/>
              <w:rPr>
                <w:lang w:val="en-US" w:bidi="th-TH"/>
              </w:rPr>
            </w:pPr>
            <w:r w:rsidRPr="00F22D60">
              <w:rPr>
                <w:lang w:val="en-US" w:bidi="th-TH"/>
              </w:rPr>
              <w:t>PPS_001</w:t>
            </w:r>
          </w:p>
        </w:tc>
        <w:tc>
          <w:tcPr>
            <w:tcW w:w="3950" w:type="pct"/>
          </w:tcPr>
          <w:p w14:paraId="16F3AD07" w14:textId="64CF1FBD" w:rsidR="00D556A2" w:rsidRPr="002C7944" w:rsidRDefault="00234609" w:rsidP="002C7944">
            <w:pPr>
              <w:jc w:val="thaiDistribute"/>
              <w:rPr>
                <w:cs/>
                <w:lang w:val="en-US" w:bidi="th-TH"/>
              </w:rPr>
            </w:pPr>
            <w:r>
              <w:rPr>
                <w:rFonts w:asciiTheme="minorBidi" w:hAnsiTheme="minorBidi" w:cstheme="minorBidi" w:hint="cs"/>
                <w:cs/>
                <w:lang w:val="en-US" w:bidi="th-TH"/>
              </w:rPr>
              <w:t>การให้บริการ</w:t>
            </w:r>
            <w:r w:rsidR="004B6F02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ข้อมูล </w:t>
            </w:r>
            <w:r w:rsidR="004B6F02">
              <w:rPr>
                <w:rFonts w:asciiTheme="minorBidi" w:hAnsiTheme="minorBidi" w:cstheme="minorBidi"/>
                <w:lang w:val="en-US" w:bidi="th-TH"/>
              </w:rPr>
              <w:t xml:space="preserve">Training </w:t>
            </w:r>
            <w:r w:rsidR="004B6F02">
              <w:rPr>
                <w:rFonts w:asciiTheme="minorBidi" w:hAnsiTheme="minorBidi" w:cstheme="minorBidi" w:hint="cs"/>
                <w:cs/>
                <w:lang w:val="en-US" w:bidi="th-TH"/>
              </w:rPr>
              <w:t>ในรูปแบบระบบ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 </w:t>
            </w:r>
            <w:r w:rsidR="00D60210">
              <w:rPr>
                <w:rFonts w:asciiTheme="minorBidi" w:hAnsiTheme="minorBidi" w:cstheme="minorBidi"/>
              </w:rPr>
              <w:t>E</w:t>
            </w:r>
            <w:r w:rsidR="00D60210">
              <w:rPr>
                <w:rFonts w:asciiTheme="minorBidi" w:hAnsiTheme="minorBidi"/>
                <w:cs/>
                <w:lang w:bidi="th-TH"/>
              </w:rPr>
              <w:t>-</w:t>
            </w:r>
            <w:r w:rsidR="00D60210">
              <w:rPr>
                <w:rFonts w:asciiTheme="minorBidi" w:hAnsiTheme="minorBidi" w:cstheme="minorBidi"/>
              </w:rPr>
              <w:t>Learning</w:t>
            </w:r>
            <w:r>
              <w:rPr>
                <w:rFonts w:asciiTheme="minorBidi" w:hAnsiTheme="minorBidi" w:cstheme="minorBidi" w:hint="cs"/>
                <w:cs/>
                <w:lang w:bidi="th-TH"/>
              </w:rPr>
              <w:t xml:space="preserve"> สำหรับเว็บไซต์ </w:t>
            </w:r>
            <w:r>
              <w:rPr>
                <w:rFonts w:asciiTheme="minorBidi" w:hAnsiTheme="minorBidi" w:cstheme="minorBidi"/>
                <w:lang w:val="en-US" w:bidi="th-TH"/>
              </w:rPr>
              <w:t>ASCOPE</w:t>
            </w:r>
            <w:r w:rsidR="00D60210">
              <w:rPr>
                <w:rFonts w:asciiTheme="minorBidi" w:hAnsiTheme="minorBidi" w:cstheme="minorBidi" w:hint="cs"/>
                <w:cs/>
                <w:lang w:bidi="th-TH"/>
              </w:rPr>
              <w:t xml:space="preserve"> </w:t>
            </w:r>
            <w:r w:rsidR="00D556A2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รองรับการ</w:t>
            </w:r>
            <w:r w:rsidR="005B6C7A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เข้าใช้ผ่</w:t>
            </w:r>
            <w:r w:rsidR="00F06430">
              <w:rPr>
                <w:rFonts w:asciiTheme="minorBidi" w:hAnsiTheme="minorBidi" w:cstheme="minorBidi" w:hint="cs"/>
                <w:cs/>
                <w:lang w:bidi="th-TH"/>
              </w:rPr>
              <w:t>าน</w:t>
            </w:r>
            <w:r w:rsidR="00D60210">
              <w:rPr>
                <w:rFonts w:asciiTheme="minorBidi" w:hAnsiTheme="minorBidi" w:cstheme="minorBidi" w:hint="cs"/>
                <w:cs/>
                <w:lang w:bidi="th-TH"/>
              </w:rPr>
              <w:t xml:space="preserve"> </w:t>
            </w:r>
            <w:r w:rsidR="00D60210">
              <w:rPr>
                <w:rFonts w:asciiTheme="minorBidi" w:hAnsiTheme="minorBidi" w:cstheme="minorBidi"/>
                <w:lang w:val="en-US" w:bidi="th-TH"/>
              </w:rPr>
              <w:t>Web Application</w:t>
            </w:r>
            <w:r w:rsidR="00F06430">
              <w:rPr>
                <w:rFonts w:asciiTheme="minorBidi" w:hAnsiTheme="minorBidi" w:cstheme="minorBidi" w:hint="cs"/>
                <w:cs/>
                <w:lang w:bidi="th-TH"/>
              </w:rPr>
              <w:t xml:space="preserve"> </w:t>
            </w:r>
            <w:r w:rsidR="00D60210">
              <w:rPr>
                <w:rFonts w:asciiTheme="minorBidi" w:hAnsiTheme="minorBidi" w:cstheme="minorBidi" w:hint="cs"/>
                <w:cs/>
                <w:lang w:bidi="th-TH"/>
              </w:rPr>
              <w:t>ที่รองรับ</w:t>
            </w:r>
            <w:r w:rsidR="00D60210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รองรับการแสดงผลไฟล์ </w:t>
            </w:r>
            <w:r w:rsidR="00D60210">
              <w:rPr>
                <w:rFonts w:asciiTheme="minorBidi" w:hAnsiTheme="minorBidi" w:cstheme="minorBidi"/>
                <w:lang w:val="en-US"/>
              </w:rPr>
              <w:t xml:space="preserve">VDO,PDF, DOC, Excel </w:t>
            </w:r>
            <w:r w:rsidR="00D60210">
              <w:rPr>
                <w:rFonts w:asciiTheme="minorBidi" w:hAnsiTheme="minorBidi" w:cstheme="minorBidi" w:hint="cs"/>
                <w:cs/>
                <w:lang w:val="en-US" w:bidi="th-TH"/>
              </w:rPr>
              <w:t>และ</w:t>
            </w:r>
            <w:r w:rsidR="00D60210">
              <w:rPr>
                <w:rFonts w:asciiTheme="minorBidi" w:hAnsiTheme="minorBidi" w:cstheme="minorBidi"/>
                <w:lang w:val="en-US"/>
              </w:rPr>
              <w:t xml:space="preserve"> PPT</w:t>
            </w:r>
            <w:r w:rsidR="00D60210">
              <w:rPr>
                <w:rFonts w:asciiTheme="minorBidi" w:hAnsiTheme="minorBidi" w:cstheme="minorBidi" w:hint="cs"/>
                <w:cs/>
                <w:lang w:val="en-US" w:bidi="th-TH"/>
              </w:rPr>
              <w:t xml:space="preserve"> </w:t>
            </w:r>
            <w:r w:rsidR="002C7944">
              <w:rPr>
                <w:rFonts w:asciiTheme="minorBidi" w:hAnsiTheme="minorBidi" w:cstheme="minorBidi" w:hint="cs"/>
                <w:cs/>
                <w:lang w:bidi="th-TH"/>
              </w:rPr>
              <w:t xml:space="preserve">ซึ่งผู้ใช้จะต้อง </w:t>
            </w:r>
            <w:r w:rsidR="002C7944">
              <w:rPr>
                <w:rFonts w:asciiTheme="minorBidi" w:hAnsiTheme="minorBidi" w:cstheme="minorBidi"/>
                <w:lang w:val="en-US" w:bidi="th-TH"/>
              </w:rPr>
              <w:t xml:space="preserve">Login </w:t>
            </w:r>
            <w:r w:rsidR="002C7944">
              <w:rPr>
                <w:rFonts w:asciiTheme="minorBidi" w:hAnsiTheme="minorBidi" w:cstheme="minorBidi" w:hint="cs"/>
                <w:cs/>
                <w:lang w:val="en-US" w:bidi="th-TH"/>
              </w:rPr>
              <w:t>ผ่านระบบ เพื่อยืนยันตัวและเป็นการตรวจสอบสิทธิ์ในการใช้งานระบบ</w:t>
            </w:r>
            <w:r w:rsidR="002C7944">
              <w:rPr>
                <w:rFonts w:hint="cs"/>
                <w:cs/>
                <w:lang w:val="en-US" w:bidi="th-TH"/>
              </w:rPr>
              <w:t xml:space="preserve"> โดยผู้ใช้ที่มีสิทธิ์เข้าใช้ระบบ สามารถไปยังเนื้อหาของ </w:t>
            </w:r>
            <w:r w:rsidR="002C7944">
              <w:rPr>
                <w:lang w:val="en-US" w:bidi="th-TH"/>
              </w:rPr>
              <w:t>E</w:t>
            </w:r>
            <w:r w:rsidR="002C7944">
              <w:rPr>
                <w:cs/>
                <w:lang w:val="en-US" w:bidi="th-TH"/>
              </w:rPr>
              <w:t>-</w:t>
            </w:r>
            <w:r w:rsidR="002C7944">
              <w:rPr>
                <w:lang w:val="en-US" w:bidi="th-TH"/>
              </w:rPr>
              <w:t xml:space="preserve">Learning </w:t>
            </w:r>
            <w:r w:rsidR="002C7944">
              <w:rPr>
                <w:rFonts w:hint="cs"/>
                <w:cs/>
                <w:lang w:val="en-US" w:bidi="th-TH"/>
              </w:rPr>
              <w:t xml:space="preserve">ได้ทุกกลุ่ม </w:t>
            </w:r>
            <w:r w:rsidR="002C7944">
              <w:rPr>
                <w:lang w:val="en-US" w:bidi="th-TH"/>
              </w:rPr>
              <w:t xml:space="preserve">BDC </w:t>
            </w:r>
            <w:r w:rsidR="002C7944">
              <w:rPr>
                <w:rFonts w:hint="cs"/>
                <w:cs/>
                <w:lang w:val="en-US" w:bidi="th-TH"/>
              </w:rPr>
              <w:t xml:space="preserve">แต่สามารถสร้าง ลบ หรือแก้ไขได้เฉพาะ </w:t>
            </w:r>
            <w:r w:rsidR="002C7944">
              <w:rPr>
                <w:lang w:val="en-US" w:bidi="th-TH"/>
              </w:rPr>
              <w:t xml:space="preserve">BDC </w:t>
            </w:r>
            <w:r w:rsidR="002C7944">
              <w:rPr>
                <w:rFonts w:hint="cs"/>
                <w:cs/>
                <w:lang w:val="en-US" w:bidi="th-TH"/>
              </w:rPr>
              <w:t>ที่ตนเองสังกัดอยู่เท่านั้น</w:t>
            </w:r>
          </w:p>
        </w:tc>
      </w:tr>
      <w:tr w:rsidR="00D556A2" w:rsidRPr="00E57505" w14:paraId="2DD4FAAC" w14:textId="77777777" w:rsidTr="0072537C">
        <w:tc>
          <w:tcPr>
            <w:tcW w:w="1050" w:type="pct"/>
          </w:tcPr>
          <w:p w14:paraId="7AEB2BB7" w14:textId="77777777" w:rsidR="00D556A2" w:rsidRPr="00F22D60" w:rsidRDefault="00D556A2" w:rsidP="0072537C">
            <w:pPr>
              <w:jc w:val="center"/>
              <w:rPr>
                <w:lang w:val="en-US" w:bidi="th-TH"/>
              </w:rPr>
            </w:pPr>
            <w:r w:rsidRPr="00F22D60">
              <w:rPr>
                <w:lang w:val="en-US" w:bidi="th-TH"/>
              </w:rPr>
              <w:t>PPS_002</w:t>
            </w:r>
          </w:p>
        </w:tc>
        <w:tc>
          <w:tcPr>
            <w:tcW w:w="3950" w:type="pct"/>
          </w:tcPr>
          <w:p w14:paraId="2AF9022B" w14:textId="3EA7FC61" w:rsidR="00D556A2" w:rsidRPr="00F22D60" w:rsidRDefault="00D556A2" w:rsidP="004F6BB5">
            <w:pPr>
              <w:jc w:val="thaiDistribute"/>
              <w:rPr>
                <w:cs/>
                <w:lang w:val="en-US" w:bidi="th-TH"/>
              </w:rPr>
            </w:pP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ระบบสามารถ</w:t>
            </w:r>
            <w:r w:rsidR="004F6BB5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บริหารจัดการข้อมูลหลักสูตร </w:t>
            </w:r>
            <w:r w:rsidR="004F6BB5">
              <w:rPr>
                <w:rFonts w:asciiTheme="minorBidi" w:hAnsiTheme="minorBidi"/>
                <w:color w:val="000000" w:themeColor="text1"/>
                <w:lang w:val="en-US" w:bidi="th-TH"/>
              </w:rPr>
              <w:t>E</w:t>
            </w:r>
            <w:r w:rsidR="004F6BB5">
              <w:rPr>
                <w:rFonts w:asciiTheme="minorBidi" w:hAnsiTheme="minorBidi"/>
                <w:color w:val="000000" w:themeColor="text1"/>
                <w:cs/>
                <w:lang w:val="en-US" w:bidi="th-TH"/>
              </w:rPr>
              <w:t>-</w:t>
            </w:r>
            <w:r w:rsidR="004F6BB5"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Learning </w:t>
            </w:r>
            <w:r w:rsidR="004F6BB5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โดยการ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เพิ่ม</w:t>
            </w:r>
            <w:r w:rsidR="00000BC1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ลบ </w:t>
            </w:r>
            <w:r w:rsidR="004F6BB5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หรือ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แก้ไขข้อมูลหลักสูตร</w:t>
            </w:r>
            <w:r w:rsidR="002C7944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ที่สร้างขึ้นผ่านระบบได้ ซึ่ง</w:t>
            </w:r>
            <w:r w:rsidR="004F6BB5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สิทธิ์การบริหารจัดการข้อมูลจะถูกกำหนดสิทธิ์ให้สมาชิกที่อยู่ภายใต้กลุ่ม </w:t>
            </w:r>
            <w:r w:rsidR="004F6BB5"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BDC </w:t>
            </w:r>
            <w:r w:rsidR="004F6BB5"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 xml:space="preserve">และ </w:t>
            </w:r>
            <w:r w:rsidR="004F6BB5"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Admin </w:t>
            </w:r>
            <w:r w:rsidR="004F6BB5"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>สามารถทำได้</w:t>
            </w:r>
            <w:r w:rsidR="004F6BB5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</w:t>
            </w:r>
          </w:p>
        </w:tc>
      </w:tr>
      <w:tr w:rsidR="00CD18A1" w:rsidRPr="00E57505" w14:paraId="27275499" w14:textId="77777777" w:rsidTr="0072537C">
        <w:tc>
          <w:tcPr>
            <w:tcW w:w="1050" w:type="pct"/>
          </w:tcPr>
          <w:p w14:paraId="5BC2B958" w14:textId="2AE52968" w:rsidR="00CD18A1" w:rsidRPr="00F22D60" w:rsidRDefault="00CD18A1" w:rsidP="0072537C">
            <w:pPr>
              <w:jc w:val="center"/>
              <w:rPr>
                <w:lang w:val="en-US" w:bidi="th-TH"/>
              </w:rPr>
            </w:pPr>
            <w:r>
              <w:rPr>
                <w:lang w:val="en-US" w:bidi="th-TH"/>
              </w:rPr>
              <w:t>PPS_003</w:t>
            </w:r>
          </w:p>
        </w:tc>
        <w:tc>
          <w:tcPr>
            <w:tcW w:w="3950" w:type="pct"/>
          </w:tcPr>
          <w:p w14:paraId="584D439A" w14:textId="35DB9C23" w:rsidR="00CD18A1" w:rsidRPr="00CD18A1" w:rsidRDefault="00CD18A1" w:rsidP="004F6BB5">
            <w:pPr>
              <w:jc w:val="thaiDistribute"/>
              <w:rPr>
                <w:rFonts w:asciiTheme="minorBidi" w:hAnsiTheme="minorBidi"/>
                <w:color w:val="000000" w:themeColor="text1"/>
                <w:cs/>
                <w:lang w:val="en-US" w:bidi="th-TH"/>
              </w:rPr>
            </w:pP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ระบบสามารถบริหารจัดการไฟล์เนื้อหาการเรียนการสอน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 xml:space="preserve"> ภายใต้หลักสูตรของแต่ละกลุ่ม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>BDC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 xml:space="preserve"> 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ได้ ซึ่งสิทธิ์การบริหารจัดการข้อมูลจะถูกกำหนดสิทธิ์ให้สมาชิกที่อยู่ภายใต้กลุ่ม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BDC 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 xml:space="preserve">และ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Admin 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>สามารถทำได้</w:t>
            </w:r>
          </w:p>
        </w:tc>
      </w:tr>
      <w:tr w:rsidR="00D556A2" w:rsidRPr="00E57505" w14:paraId="54EF69B5" w14:textId="77777777" w:rsidTr="0072537C">
        <w:tc>
          <w:tcPr>
            <w:tcW w:w="1050" w:type="pct"/>
          </w:tcPr>
          <w:p w14:paraId="5EA16429" w14:textId="4A22ED1A" w:rsidR="00D556A2" w:rsidRPr="00F22D60" w:rsidRDefault="00D61C87" w:rsidP="0072537C">
            <w:pPr>
              <w:jc w:val="center"/>
              <w:rPr>
                <w:lang w:val="en-US" w:bidi="th-TH"/>
              </w:rPr>
            </w:pPr>
            <w:r>
              <w:rPr>
                <w:lang w:val="en-US" w:bidi="th-TH"/>
              </w:rPr>
              <w:t>PPS_004</w:t>
            </w:r>
          </w:p>
        </w:tc>
        <w:tc>
          <w:tcPr>
            <w:tcW w:w="3950" w:type="pct"/>
          </w:tcPr>
          <w:p w14:paraId="708C6444" w14:textId="03DA31A5" w:rsidR="00D556A2" w:rsidRPr="00F22D60" w:rsidRDefault="004F1491" w:rsidP="004F1491">
            <w:pPr>
              <w:jc w:val="thaiDistribute"/>
              <w:rPr>
                <w:cs/>
                <w:lang w:val="en-US" w:bidi="th-TH"/>
              </w:rPr>
            </w:pP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>ระบบรองรับ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การ</w:t>
            </w:r>
            <w:r w:rsidR="005804D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ค้นหา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แบบเรียน</w:t>
            </w:r>
            <w:r w:rsidR="00D556A2"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โดยระบุ</w:t>
            </w:r>
            <w:r w:rsidR="000F758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ข้อมูลที่ต้องการค้นหา ระบบจะ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สืบ</w:t>
            </w:r>
            <w:r w:rsidR="000F758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ค้นจากชื่อ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Folder 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>และชื่อ</w:t>
            </w:r>
            <w:r w:rsidR="000F758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ไฟล์ที่เกี่ยวข้องมาแสดงผล</w:t>
            </w:r>
            <w:r w:rsidR="00D556A2" w:rsidRPr="001B631B">
              <w:rPr>
                <w:rFonts w:asciiTheme="minorBidi" w:hAnsiTheme="minorBidi"/>
                <w:color w:val="000000" w:themeColor="text1"/>
                <w:cs/>
                <w:lang w:bidi="th-TH"/>
              </w:rPr>
              <w:t xml:space="preserve"> </w:t>
            </w:r>
            <w:r w:rsidR="005804DB"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และ</w:t>
            </w:r>
            <w:r w:rsidR="00C77DF6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รองรับการ</w:t>
            </w:r>
            <w:r w:rsidR="005804DB"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เรียกดูรายละเอียดในหลักสูตร</w:t>
            </w:r>
            <w:r w:rsidR="00C77DF6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หรือดาวน์โหลดข้อมูลที่เกี่ยวข้อง</w:t>
            </w:r>
            <w:r w:rsidR="005804DB"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นั้นได้</w:t>
            </w:r>
          </w:p>
        </w:tc>
      </w:tr>
      <w:tr w:rsidR="00D556A2" w:rsidRPr="005E2DDD" w14:paraId="7FE7AB3C" w14:textId="77777777" w:rsidTr="0072537C">
        <w:tc>
          <w:tcPr>
            <w:tcW w:w="1050" w:type="pct"/>
          </w:tcPr>
          <w:p w14:paraId="414D84E6" w14:textId="1D06A70F" w:rsidR="00D556A2" w:rsidRPr="00F22D60" w:rsidRDefault="006B6A53" w:rsidP="00237821">
            <w:pPr>
              <w:jc w:val="center"/>
              <w:rPr>
                <w:lang w:val="en-US" w:bidi="th-TH"/>
              </w:rPr>
            </w:pPr>
            <w:r>
              <w:rPr>
                <w:lang w:val="en-US" w:bidi="th-TH"/>
              </w:rPr>
              <w:t>PPS_00</w:t>
            </w:r>
            <w:r w:rsidR="004B1A97">
              <w:rPr>
                <w:lang w:val="en-US" w:bidi="th-TH"/>
              </w:rPr>
              <w:t>5</w:t>
            </w:r>
          </w:p>
        </w:tc>
        <w:tc>
          <w:tcPr>
            <w:tcW w:w="3950" w:type="pct"/>
          </w:tcPr>
          <w:p w14:paraId="55F05487" w14:textId="06E5F5E4" w:rsidR="00D556A2" w:rsidRPr="005937DB" w:rsidRDefault="00D556A2" w:rsidP="005937DB">
            <w:pPr>
              <w:jc w:val="thaiDistribute"/>
              <w:rPr>
                <w:cs/>
                <w:lang w:val="en-US" w:bidi="th-TH"/>
              </w:rPr>
            </w:pPr>
            <w:r w:rsidRPr="00972CBE">
              <w:rPr>
                <w:rFonts w:asciiTheme="minorBidi" w:hAnsiTheme="minorBidi" w:cstheme="minorBidi" w:hint="cs"/>
                <w:cs/>
                <w:lang w:bidi="th-TH"/>
              </w:rPr>
              <w:t xml:space="preserve">ระบบสามารถรองรับการ </w:t>
            </w:r>
            <w:r w:rsidRPr="00972CBE">
              <w:rPr>
                <w:rFonts w:asciiTheme="minorBidi" w:hAnsiTheme="minorBidi" w:cstheme="minorBidi"/>
              </w:rPr>
              <w:t>Share</w:t>
            </w:r>
            <w:r w:rsidR="005937DB">
              <w:rPr>
                <w:rFonts w:asciiTheme="minorBidi" w:hAnsiTheme="minorBidi"/>
                <w:cs/>
                <w:lang w:bidi="th-TH"/>
              </w:rPr>
              <w:t xml:space="preserve"> </w:t>
            </w:r>
            <w:r w:rsidR="005937DB">
              <w:rPr>
                <w:rFonts w:asciiTheme="minorBidi" w:hAnsiTheme="minorBidi" w:cstheme="minorBidi" w:hint="cs"/>
                <w:cs/>
                <w:lang w:bidi="th-TH"/>
              </w:rPr>
              <w:t xml:space="preserve">ข้อมูล </w:t>
            </w:r>
            <w:r w:rsidR="005937DB">
              <w:rPr>
                <w:rFonts w:asciiTheme="minorBidi" w:hAnsiTheme="minorBidi" w:cstheme="minorBidi"/>
                <w:lang w:val="en-US" w:bidi="th-TH"/>
              </w:rPr>
              <w:t>E</w:t>
            </w:r>
            <w:r w:rsidR="005937DB">
              <w:rPr>
                <w:rFonts w:asciiTheme="minorBidi" w:hAnsiTheme="minorBidi"/>
                <w:cs/>
                <w:lang w:val="en-US" w:bidi="th-TH"/>
              </w:rPr>
              <w:t>-</w:t>
            </w:r>
            <w:r w:rsidR="005937DB">
              <w:rPr>
                <w:rFonts w:asciiTheme="minorBidi" w:hAnsiTheme="minorBidi" w:cstheme="minorBidi"/>
                <w:lang w:val="en-US" w:bidi="th-TH"/>
              </w:rPr>
              <w:t xml:space="preserve">Learning </w:t>
            </w:r>
            <w:r w:rsidR="005937DB">
              <w:rPr>
                <w:rFonts w:asciiTheme="minorBidi" w:hAnsiTheme="minorBidi" w:cstheme="minorBidi" w:hint="cs"/>
                <w:cs/>
                <w:lang w:val="en-US" w:bidi="th-TH"/>
              </w:rPr>
              <w:t xml:space="preserve">ไปยังสมาชิก </w:t>
            </w:r>
            <w:r w:rsidR="005937DB">
              <w:rPr>
                <w:rFonts w:asciiTheme="minorBidi" w:hAnsiTheme="minorBidi" w:cstheme="minorBidi"/>
                <w:lang w:val="en-US" w:bidi="th-TH"/>
              </w:rPr>
              <w:t xml:space="preserve">BDC </w:t>
            </w:r>
            <w:r w:rsidR="005937DB">
              <w:rPr>
                <w:rFonts w:asciiTheme="minorBidi" w:hAnsiTheme="minorBidi" w:cstheme="minorBidi" w:hint="cs"/>
                <w:cs/>
                <w:lang w:val="en-US" w:bidi="th-TH"/>
              </w:rPr>
              <w:t>ได้ โดยการระบุอีเมล์ หรือระบุกลุ่มที่ต้องการเผยแพร่ผ่านระบบได้</w:t>
            </w:r>
            <w:r>
              <w:rPr>
                <w:rFonts w:asciiTheme="minorBidi" w:hAnsiTheme="minorBidi" w:cstheme="minorBidi" w:hint="cs"/>
                <w:cs/>
                <w:lang w:bidi="th-TH"/>
              </w:rPr>
              <w:t xml:space="preserve"> </w:t>
            </w:r>
            <w:r w:rsidR="005937DB">
              <w:rPr>
                <w:rFonts w:asciiTheme="minorBidi" w:hAnsiTheme="minorBidi" w:cstheme="minorBidi" w:hint="cs"/>
                <w:cs/>
                <w:lang w:bidi="th-TH"/>
              </w:rPr>
              <w:t xml:space="preserve">ซึ่งการ </w:t>
            </w:r>
            <w:r w:rsidR="005937DB">
              <w:rPr>
                <w:rFonts w:asciiTheme="minorBidi" w:hAnsiTheme="minorBidi" w:cstheme="minorBidi"/>
                <w:lang w:val="en-US" w:bidi="th-TH"/>
              </w:rPr>
              <w:t xml:space="preserve">Share </w:t>
            </w:r>
            <w:r w:rsidR="00610A67">
              <w:rPr>
                <w:rFonts w:asciiTheme="minorBidi" w:hAnsiTheme="minorBidi" w:cstheme="minorBidi" w:hint="cs"/>
                <w:cs/>
                <w:lang w:val="en-US" w:bidi="th-TH"/>
              </w:rPr>
              <w:t>ข้อมูลนั้นจะเป็นการแนบลิงก์</w:t>
            </w:r>
            <w:r w:rsidR="005937DB">
              <w:rPr>
                <w:rFonts w:asciiTheme="minorBidi" w:hAnsiTheme="minorBidi" w:cstheme="minorBidi" w:hint="cs"/>
                <w:cs/>
                <w:lang w:val="en-US" w:bidi="th-TH"/>
              </w:rPr>
              <w:t>ผ่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>านทางอีเมล์</w:t>
            </w:r>
            <w:r w:rsidR="005937DB">
              <w:rPr>
                <w:cs/>
                <w:lang w:val="en-US" w:bidi="th-TH"/>
              </w:rPr>
              <w:t xml:space="preserve"> </w:t>
            </w:r>
            <w:r w:rsidR="005937DB">
              <w:rPr>
                <w:rFonts w:hint="cs"/>
                <w:cs/>
                <w:lang w:val="en-US" w:bidi="th-TH"/>
              </w:rPr>
              <w:t>ส่งไปยังอีเมล์ของสมาชิกที่เรากำหนด</w:t>
            </w:r>
          </w:p>
        </w:tc>
      </w:tr>
      <w:tr w:rsidR="00D556A2" w:rsidRPr="00BA6C7F" w14:paraId="49AF4895" w14:textId="77777777" w:rsidTr="0072537C">
        <w:tc>
          <w:tcPr>
            <w:tcW w:w="1050" w:type="pct"/>
          </w:tcPr>
          <w:p w14:paraId="18250E62" w14:textId="77A91541" w:rsidR="00D556A2" w:rsidRPr="00BA6C7F" w:rsidRDefault="00372E18" w:rsidP="00237821">
            <w:pPr>
              <w:jc w:val="center"/>
              <w:rPr>
                <w:lang w:val="en-US" w:bidi="th-TH"/>
              </w:rPr>
            </w:pPr>
            <w:r>
              <w:rPr>
                <w:lang w:val="en-US" w:bidi="th-TH"/>
              </w:rPr>
              <w:t>PPS_00</w:t>
            </w:r>
            <w:r w:rsidR="004B1A97">
              <w:rPr>
                <w:lang w:val="en-US" w:bidi="th-TH"/>
              </w:rPr>
              <w:t>6</w:t>
            </w:r>
          </w:p>
        </w:tc>
        <w:tc>
          <w:tcPr>
            <w:tcW w:w="3950" w:type="pct"/>
          </w:tcPr>
          <w:p w14:paraId="60A58A16" w14:textId="686613B9" w:rsidR="00D556A2" w:rsidRPr="00962DEF" w:rsidRDefault="00D556A2" w:rsidP="00962DEF">
            <w:pPr>
              <w:jc w:val="thaiDistribute"/>
              <w:rPr>
                <w:cs/>
                <w:lang w:val="en-US" w:bidi="th-TH"/>
              </w:rPr>
            </w:pP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ระบบสามารถรองรับการ</w:t>
            </w:r>
            <w:r w:rsidR="005804D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สมัคร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</w:t>
            </w:r>
            <w:r w:rsidR="005804D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(</w:t>
            </w:r>
            <w:r w:rsidR="005804DB">
              <w:rPr>
                <w:rFonts w:asciiTheme="minorBidi" w:hAnsiTheme="minorBidi"/>
                <w:color w:val="000000" w:themeColor="text1"/>
                <w:lang w:val="en-US" w:bidi="th-TH"/>
              </w:rPr>
              <w:t>R</w:t>
            </w:r>
            <w:proofErr w:type="spellStart"/>
            <w:r w:rsidRPr="001B631B">
              <w:rPr>
                <w:rFonts w:asciiTheme="minorBidi" w:hAnsiTheme="minorBidi"/>
                <w:color w:val="000000" w:themeColor="text1"/>
              </w:rPr>
              <w:t>egister</w:t>
            </w:r>
            <w:proofErr w:type="spellEnd"/>
            <w:r w:rsidR="005804D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)</w:t>
            </w:r>
            <w:r w:rsidRPr="001B631B">
              <w:rPr>
                <w:rFonts w:asciiTheme="minorBidi" w:hAnsiTheme="minorBidi"/>
                <w:color w:val="000000" w:themeColor="text1"/>
                <w:cs/>
                <w:lang w:bidi="th-TH"/>
              </w:rPr>
              <w:t xml:space="preserve"> 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ผ่านระบบ</w:t>
            </w:r>
            <w:r w:rsidR="00962DEF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เดิมได้ ซึ่งจะมีการกำหนดสิทธิ์ตามกลุ่ม </w:t>
            </w:r>
            <w:r w:rsidR="00962DEF"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BDC </w:t>
            </w:r>
          </w:p>
        </w:tc>
      </w:tr>
      <w:tr w:rsidR="00D556A2" w:rsidRPr="00BA6C7F" w14:paraId="04D7DC83" w14:textId="77777777" w:rsidTr="0072537C">
        <w:tc>
          <w:tcPr>
            <w:tcW w:w="1050" w:type="pct"/>
          </w:tcPr>
          <w:p w14:paraId="72988E1B" w14:textId="5AE0A5A2" w:rsidR="00D556A2" w:rsidRPr="00BA6C7F" w:rsidRDefault="006B6A53" w:rsidP="00237821">
            <w:pPr>
              <w:jc w:val="center"/>
              <w:rPr>
                <w:lang w:val="en-US" w:bidi="th-TH"/>
              </w:rPr>
            </w:pPr>
            <w:r>
              <w:rPr>
                <w:lang w:val="en-US" w:bidi="th-TH"/>
              </w:rPr>
              <w:t>PPS_0</w:t>
            </w:r>
            <w:r w:rsidR="004B1A97">
              <w:rPr>
                <w:lang w:val="en-US" w:bidi="th-TH"/>
              </w:rPr>
              <w:t>07</w:t>
            </w:r>
          </w:p>
        </w:tc>
        <w:tc>
          <w:tcPr>
            <w:tcW w:w="3950" w:type="pct"/>
          </w:tcPr>
          <w:p w14:paraId="6190A35C" w14:textId="5EA7E599" w:rsidR="00D556A2" w:rsidRPr="00C00BE5" w:rsidRDefault="00D556A2" w:rsidP="00F6408F">
            <w:pPr>
              <w:jc w:val="thaiDistribute"/>
              <w:rPr>
                <w:cs/>
                <w:lang w:val="en-US" w:bidi="th-TH"/>
              </w:rPr>
            </w:pPr>
            <w:r w:rsidRPr="00AB2194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เมนู</w:t>
            </w:r>
            <w:r w:rsidRPr="00AB2194">
              <w:rPr>
                <w:rFonts w:asciiTheme="minorBidi" w:hAnsiTheme="minorBidi"/>
                <w:color w:val="000000" w:themeColor="text1"/>
                <w:cs/>
                <w:lang w:bidi="th-TH"/>
              </w:rPr>
              <w:t xml:space="preserve"> </w:t>
            </w:r>
            <w:r w:rsidRPr="00AB2194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ในส่วนของ </w:t>
            </w:r>
            <w:r w:rsidRPr="00AB2194">
              <w:rPr>
                <w:rFonts w:asciiTheme="minorBidi" w:hAnsiTheme="minorBidi"/>
                <w:color w:val="000000" w:themeColor="text1"/>
              </w:rPr>
              <w:t>E</w:t>
            </w:r>
            <w:r w:rsidRPr="00AB2194">
              <w:rPr>
                <w:rFonts w:asciiTheme="minorBidi" w:hAnsiTheme="minorBidi"/>
                <w:color w:val="000000" w:themeColor="text1"/>
                <w:cs/>
                <w:lang w:bidi="th-TH"/>
              </w:rPr>
              <w:t>-</w:t>
            </w:r>
            <w:r w:rsidRPr="00AB2194">
              <w:rPr>
                <w:rFonts w:asciiTheme="minorBidi" w:hAnsiTheme="minorBidi"/>
                <w:color w:val="000000" w:themeColor="text1"/>
              </w:rPr>
              <w:t xml:space="preserve">Learning </w:t>
            </w:r>
            <w:r w:rsidRPr="00AB2194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ให้ใส่ระบบภายใต้ </w:t>
            </w:r>
            <w:r w:rsidRPr="00AB2194">
              <w:rPr>
                <w:rFonts w:asciiTheme="minorBidi" w:hAnsiTheme="minorBidi"/>
                <w:color w:val="000000" w:themeColor="text1"/>
              </w:rPr>
              <w:t xml:space="preserve">BDC Dashboard </w:t>
            </w:r>
            <w:r w:rsidRPr="00AB2194">
              <w:rPr>
                <w:rFonts w:asciiTheme="minorBidi" w:hAnsiTheme="minorBidi"/>
                <w:color w:val="000000" w:themeColor="text1"/>
                <w:cs/>
                <w:lang w:bidi="th-TH"/>
              </w:rPr>
              <w:t>-</w:t>
            </w:r>
            <w:r w:rsidRPr="00AB2194">
              <w:rPr>
                <w:rFonts w:asciiTheme="minorBidi" w:hAnsiTheme="minorBidi"/>
                <w:color w:val="000000" w:themeColor="text1"/>
              </w:rPr>
              <w:t xml:space="preserve">&gt; </w:t>
            </w:r>
            <w:r w:rsidRPr="00AB2194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เพิ่ม </w:t>
            </w:r>
            <w:r w:rsidRPr="00AB2194">
              <w:rPr>
                <w:rFonts w:asciiTheme="minorBidi" w:hAnsiTheme="minorBidi"/>
                <w:color w:val="000000" w:themeColor="text1"/>
              </w:rPr>
              <w:t>tab E</w:t>
            </w:r>
            <w:r w:rsidRPr="00AB2194">
              <w:rPr>
                <w:rFonts w:asciiTheme="minorBidi" w:hAnsiTheme="minorBidi"/>
                <w:color w:val="000000" w:themeColor="text1"/>
                <w:cs/>
                <w:lang w:bidi="th-TH"/>
              </w:rPr>
              <w:t>-</w:t>
            </w:r>
            <w:r w:rsidRPr="00AB2194">
              <w:rPr>
                <w:rFonts w:asciiTheme="minorBidi" w:hAnsiTheme="minorBidi"/>
                <w:color w:val="000000" w:themeColor="text1"/>
              </w:rPr>
              <w:t xml:space="preserve">Learning </w:t>
            </w:r>
          </w:p>
        </w:tc>
      </w:tr>
      <w:tr w:rsidR="00D556A2" w:rsidRPr="00BA6C7F" w14:paraId="7D133CFD" w14:textId="77777777" w:rsidTr="0072537C">
        <w:tc>
          <w:tcPr>
            <w:tcW w:w="1050" w:type="pct"/>
          </w:tcPr>
          <w:p w14:paraId="68334A21" w14:textId="2660192A" w:rsidR="00D556A2" w:rsidRPr="00BA6C7F" w:rsidRDefault="006B6A53" w:rsidP="00C029FD">
            <w:pPr>
              <w:jc w:val="center"/>
              <w:rPr>
                <w:lang w:val="en-US" w:bidi="th-TH"/>
              </w:rPr>
            </w:pPr>
            <w:r>
              <w:rPr>
                <w:lang w:val="en-US" w:bidi="th-TH"/>
              </w:rPr>
              <w:t>PPS_0</w:t>
            </w:r>
            <w:r w:rsidR="004B1A97">
              <w:rPr>
                <w:lang w:val="en-US" w:bidi="th-TH"/>
              </w:rPr>
              <w:t>08</w:t>
            </w:r>
          </w:p>
        </w:tc>
        <w:tc>
          <w:tcPr>
            <w:tcW w:w="3950" w:type="pct"/>
          </w:tcPr>
          <w:p w14:paraId="12AFCB34" w14:textId="47D00699" w:rsidR="00D556A2" w:rsidRPr="00BA6C7F" w:rsidRDefault="001856E1" w:rsidP="00C029FD">
            <w:pPr>
              <w:jc w:val="thaiDistribute"/>
              <w:rPr>
                <w:cs/>
                <w:lang w:val="en-US" w:bidi="th-TH"/>
              </w:rPr>
            </w:pP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ป</w:t>
            </w:r>
            <w:r w:rsidR="00260698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รับแก้รูปแบบการแสดงผลของกราฟแผนภูมิ</w:t>
            </w:r>
            <w:r w:rsidR="00D556A2" w:rsidRPr="00AB2194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โดยต้องการปรับขยายให้ใหญ่ขึ้นชัดเจนขึ้น </w:t>
            </w:r>
          </w:p>
        </w:tc>
      </w:tr>
      <w:tr w:rsidR="00D556A2" w:rsidRPr="00BA6C7F" w14:paraId="6C3C6603" w14:textId="77777777" w:rsidTr="0072537C">
        <w:tc>
          <w:tcPr>
            <w:tcW w:w="1050" w:type="pct"/>
          </w:tcPr>
          <w:p w14:paraId="0E072257" w14:textId="5961A304" w:rsidR="00D556A2" w:rsidRPr="00BA6C7F" w:rsidRDefault="006B6A53" w:rsidP="00C029FD">
            <w:pPr>
              <w:jc w:val="center"/>
              <w:rPr>
                <w:lang w:val="en-US" w:bidi="th-TH"/>
              </w:rPr>
            </w:pPr>
            <w:r>
              <w:rPr>
                <w:lang w:val="en-US" w:bidi="th-TH"/>
              </w:rPr>
              <w:t>PPS_0</w:t>
            </w:r>
            <w:r w:rsidR="004B1A97">
              <w:rPr>
                <w:lang w:val="en-US" w:bidi="th-TH"/>
              </w:rPr>
              <w:t>09</w:t>
            </w:r>
          </w:p>
        </w:tc>
        <w:tc>
          <w:tcPr>
            <w:tcW w:w="3950" w:type="pct"/>
          </w:tcPr>
          <w:p w14:paraId="42BD1E33" w14:textId="2233B207" w:rsidR="00D556A2" w:rsidRPr="00AB2194" w:rsidRDefault="00922532" w:rsidP="00922532">
            <w:pPr>
              <w:jc w:val="thaiDistribute"/>
              <w:rPr>
                <w:rFonts w:asciiTheme="minorBidi" w:hAnsiTheme="minorBidi"/>
                <w:color w:val="000000" w:themeColor="text1"/>
                <w:lang w:bidi="th-TH"/>
              </w:rPr>
            </w:pPr>
            <w:r>
              <w:rPr>
                <w:rFonts w:asciiTheme="minorBidi" w:hAnsiTheme="minorBidi" w:hint="cs"/>
                <w:cs/>
                <w:lang w:bidi="th-TH"/>
              </w:rPr>
              <w:t xml:space="preserve">ปรับแก้ไขการจัดเรียงเอกสาร เพื่อการนำเสนอ </w:t>
            </w:r>
            <w:r w:rsidR="00D556A2">
              <w:rPr>
                <w:rFonts w:asciiTheme="minorBidi" w:hAnsiTheme="minorBidi" w:hint="cs"/>
                <w:cs/>
                <w:lang w:bidi="th-TH"/>
              </w:rPr>
              <w:t xml:space="preserve">สามารถเรียงลำดับเอกสารเองได้ในลักษณะการทำงานแบบ </w:t>
            </w:r>
            <w:r w:rsidR="00D556A2" w:rsidRPr="00985F96">
              <w:rPr>
                <w:rFonts w:asciiTheme="minorBidi" w:hAnsiTheme="minorBidi"/>
                <w:cs/>
                <w:lang w:bidi="th-TH"/>
              </w:rPr>
              <w:t>แดรกแอนด์</w:t>
            </w:r>
            <w:r w:rsidR="004C53A0">
              <w:rPr>
                <w:rFonts w:asciiTheme="minorBidi" w:hAnsiTheme="minorBidi" w:hint="cs"/>
                <w:cs/>
                <w:lang w:bidi="th-TH"/>
              </w:rPr>
              <w:t xml:space="preserve"> -</w:t>
            </w:r>
            <w:r w:rsidR="00D556A2" w:rsidRPr="00985F96">
              <w:rPr>
                <w:rFonts w:asciiTheme="minorBidi" w:hAnsiTheme="minorBidi"/>
                <w:cs/>
                <w:lang w:bidi="th-TH"/>
              </w:rPr>
              <w:t>ดรอป</w:t>
            </w:r>
            <w:r w:rsidR="00D556A2">
              <w:rPr>
                <w:rFonts w:asciiTheme="minorBidi" w:hAnsiTheme="minorBidi" w:hint="cs"/>
                <w:cs/>
                <w:lang w:bidi="th-TH"/>
              </w:rPr>
              <w:t xml:space="preserve"> เพื่อให้ง่ายต่อการเปลี่ยนลำดับความสำคัญของเอกสาร </w:t>
            </w:r>
          </w:p>
        </w:tc>
      </w:tr>
      <w:tr w:rsidR="00D556A2" w:rsidRPr="00BA6C7F" w14:paraId="6FE3B8D2" w14:textId="77777777" w:rsidTr="0072537C">
        <w:tc>
          <w:tcPr>
            <w:tcW w:w="1050" w:type="pct"/>
          </w:tcPr>
          <w:p w14:paraId="6696938E" w14:textId="48CFB3AF" w:rsidR="00D556A2" w:rsidRPr="00BA6C7F" w:rsidRDefault="006B6A53" w:rsidP="00C029FD">
            <w:pPr>
              <w:jc w:val="center"/>
              <w:rPr>
                <w:lang w:val="en-US" w:bidi="th-TH"/>
              </w:rPr>
            </w:pPr>
            <w:r>
              <w:rPr>
                <w:lang w:val="en-US" w:bidi="th-TH"/>
              </w:rPr>
              <w:t>PPS_0</w:t>
            </w:r>
            <w:r w:rsidR="004B1A97">
              <w:rPr>
                <w:lang w:val="en-US" w:bidi="th-TH"/>
              </w:rPr>
              <w:t>10</w:t>
            </w:r>
          </w:p>
        </w:tc>
        <w:tc>
          <w:tcPr>
            <w:tcW w:w="3950" w:type="pct"/>
          </w:tcPr>
          <w:p w14:paraId="39A7A7F8" w14:textId="0E36476E" w:rsidR="00D556A2" w:rsidRPr="00972CBE" w:rsidRDefault="00D556A2" w:rsidP="00C029FD">
            <w:pPr>
              <w:jc w:val="thaiDistribute"/>
              <w:rPr>
                <w:rFonts w:asciiTheme="minorBidi" w:hAnsiTheme="minorBidi"/>
                <w:rtl/>
                <w:cs/>
              </w:rPr>
            </w:pPr>
            <w:r>
              <w:rPr>
                <w:rFonts w:asciiTheme="minorBidi" w:eastAsia="Batang" w:hAnsiTheme="minorBidi" w:cstheme="minorBidi" w:hint="cs"/>
                <w:cs/>
                <w:lang w:bidi="th-TH"/>
              </w:rPr>
              <w:t xml:space="preserve">การ </w:t>
            </w:r>
            <w:r w:rsidRPr="00F16466">
              <w:rPr>
                <w:rFonts w:asciiTheme="minorBidi" w:eastAsia="Batang" w:hAnsiTheme="minorBidi" w:cstheme="minorBidi"/>
              </w:rPr>
              <w:t xml:space="preserve">Upload </w:t>
            </w:r>
            <w:r w:rsidRPr="00F16466">
              <w:rPr>
                <w:rFonts w:asciiTheme="minorBidi" w:eastAsia="Batang" w:hAnsiTheme="minorBidi" w:cstheme="minorBidi" w:hint="cs"/>
                <w:cs/>
                <w:lang w:bidi="th-TH"/>
              </w:rPr>
              <w:t xml:space="preserve">รูป หรือ </w:t>
            </w:r>
            <w:r w:rsidRPr="00F16466">
              <w:rPr>
                <w:rFonts w:asciiTheme="minorBidi" w:eastAsia="Batang" w:hAnsiTheme="minorBidi" w:cstheme="minorBidi"/>
              </w:rPr>
              <w:t xml:space="preserve">VDO </w:t>
            </w:r>
            <w:r w:rsidRPr="00F16466">
              <w:rPr>
                <w:rFonts w:asciiTheme="minorBidi" w:eastAsia="Batang" w:hAnsiTheme="minorBidi" w:cstheme="minorBidi" w:hint="cs"/>
                <w:cs/>
                <w:lang w:bidi="th-TH"/>
              </w:rPr>
              <w:t>ให้ระบบ</w:t>
            </w:r>
            <w:r>
              <w:rPr>
                <w:rFonts w:asciiTheme="minorBidi" w:eastAsia="Batang" w:hAnsiTheme="minorBidi" w:cstheme="minorBidi" w:hint="cs"/>
                <w:cs/>
                <w:lang w:bidi="th-TH"/>
              </w:rPr>
              <w:t>สามารถ</w:t>
            </w:r>
            <w:r w:rsidRPr="00F16466">
              <w:rPr>
                <w:rFonts w:asciiTheme="minorBidi" w:eastAsia="Batang" w:hAnsiTheme="minorBidi" w:cstheme="minorBidi" w:hint="cs"/>
                <w:rtl/>
                <w:cs/>
                <w:lang w:bidi="th-TH"/>
              </w:rPr>
              <w:t xml:space="preserve"> </w:t>
            </w:r>
            <w:r w:rsidRPr="00F16466">
              <w:rPr>
                <w:rFonts w:asciiTheme="minorBidi" w:eastAsia="Batang" w:hAnsiTheme="minorBidi" w:cstheme="minorBidi"/>
              </w:rPr>
              <w:t>Compress File</w:t>
            </w:r>
            <w:r>
              <w:rPr>
                <w:rFonts w:asciiTheme="minorBidi" w:eastAsia="Batang" w:hAnsiTheme="minorBidi" w:cstheme="minorBidi"/>
              </w:rPr>
              <w:t xml:space="preserve"> auto</w:t>
            </w:r>
            <w:r w:rsidRPr="00F16466">
              <w:rPr>
                <w:rFonts w:asciiTheme="minorBidi" w:eastAsia="Batang" w:hAnsiTheme="minorBidi"/>
                <w:cs/>
                <w:lang w:bidi="th-TH"/>
              </w:rPr>
              <w:t xml:space="preserve"> </w:t>
            </w:r>
            <w:r w:rsidRPr="00F16466">
              <w:rPr>
                <w:rFonts w:asciiTheme="minorBidi" w:eastAsia="Batang" w:hAnsiTheme="minorBidi" w:cstheme="minorBidi" w:hint="cs"/>
                <w:cs/>
                <w:lang w:bidi="th-TH"/>
              </w:rPr>
              <w:t>ให้</w:t>
            </w:r>
            <w:r>
              <w:rPr>
                <w:rFonts w:asciiTheme="minorBidi" w:eastAsia="Batang" w:hAnsiTheme="minorBidi" w:cstheme="minorBidi" w:hint="cs"/>
                <w:cs/>
                <w:lang w:bidi="th-TH"/>
              </w:rPr>
              <w:t>ได้</w:t>
            </w:r>
          </w:p>
        </w:tc>
      </w:tr>
      <w:tr w:rsidR="00D556A2" w:rsidRPr="00BA6C7F" w14:paraId="4237ED18" w14:textId="77777777" w:rsidTr="0072537C">
        <w:tc>
          <w:tcPr>
            <w:tcW w:w="1050" w:type="pct"/>
          </w:tcPr>
          <w:p w14:paraId="15DB0F95" w14:textId="306649CD" w:rsidR="00D556A2" w:rsidRPr="00BA6C7F" w:rsidRDefault="006B6A53" w:rsidP="00C029FD">
            <w:pPr>
              <w:jc w:val="center"/>
              <w:rPr>
                <w:lang w:val="en-US" w:bidi="th-TH"/>
              </w:rPr>
            </w:pPr>
            <w:r>
              <w:rPr>
                <w:lang w:val="en-US" w:bidi="th-TH"/>
              </w:rPr>
              <w:t>PPS_0</w:t>
            </w:r>
            <w:r w:rsidR="004B1A97">
              <w:rPr>
                <w:lang w:val="en-US" w:bidi="th-TH"/>
              </w:rPr>
              <w:t>11</w:t>
            </w:r>
          </w:p>
        </w:tc>
        <w:tc>
          <w:tcPr>
            <w:tcW w:w="3950" w:type="pct"/>
          </w:tcPr>
          <w:p w14:paraId="0FF196EE" w14:textId="768F9A3E" w:rsidR="00D556A2" w:rsidRPr="00F16466" w:rsidRDefault="00D556A2" w:rsidP="00C029FD">
            <w:pPr>
              <w:jc w:val="thaiDistribute"/>
              <w:rPr>
                <w:rFonts w:asciiTheme="minorBidi" w:eastAsia="Batang" w:hAnsiTheme="minorBidi" w:cstheme="minorBidi"/>
                <w:rtl/>
                <w:cs/>
              </w:rPr>
            </w:pPr>
            <w:r w:rsidRPr="00A331D4">
              <w:rPr>
                <w:rFonts w:asciiTheme="minorBidi" w:eastAsia="Batang" w:hAnsiTheme="minorBidi" w:cstheme="minorBidi" w:hint="cs"/>
                <w:cs/>
                <w:lang w:bidi="th-TH"/>
              </w:rPr>
              <w:t xml:space="preserve">การ </w:t>
            </w:r>
            <w:r w:rsidRPr="00A331D4">
              <w:rPr>
                <w:rFonts w:asciiTheme="minorBidi" w:eastAsia="Batang" w:hAnsiTheme="minorBidi" w:cstheme="minorBidi"/>
              </w:rPr>
              <w:t xml:space="preserve">View VDO </w:t>
            </w:r>
            <w:r w:rsidRPr="00A331D4">
              <w:rPr>
                <w:rFonts w:asciiTheme="minorBidi" w:eastAsia="Batang" w:hAnsiTheme="minorBidi" w:cstheme="minorBidi" w:hint="cs"/>
                <w:cs/>
                <w:lang w:bidi="th-TH"/>
              </w:rPr>
              <w:t xml:space="preserve">สามารถ </w:t>
            </w:r>
            <w:r w:rsidRPr="00A331D4">
              <w:rPr>
                <w:rFonts w:asciiTheme="minorBidi" w:eastAsia="Batang" w:hAnsiTheme="minorBidi" w:cstheme="minorBidi"/>
              </w:rPr>
              <w:t xml:space="preserve">Show </w:t>
            </w:r>
            <w:r w:rsidRPr="00A331D4">
              <w:rPr>
                <w:rFonts w:asciiTheme="minorBidi" w:eastAsia="Batang" w:hAnsiTheme="minorBidi" w:cstheme="minorBidi" w:hint="cs"/>
                <w:cs/>
                <w:lang w:bidi="th-TH"/>
              </w:rPr>
              <w:t xml:space="preserve">เป็น </w:t>
            </w:r>
            <w:r w:rsidRPr="00A331D4">
              <w:rPr>
                <w:rFonts w:asciiTheme="minorBidi" w:eastAsia="Batang" w:hAnsiTheme="minorBidi" w:cstheme="minorBidi"/>
              </w:rPr>
              <w:t xml:space="preserve">Thumbnail </w:t>
            </w:r>
            <w:r w:rsidRPr="00A331D4">
              <w:rPr>
                <w:rFonts w:asciiTheme="minorBidi" w:eastAsia="Batang" w:hAnsiTheme="minorBidi" w:cstheme="minorBidi" w:hint="cs"/>
                <w:cs/>
                <w:lang w:bidi="th-TH"/>
              </w:rPr>
              <w:t>ได้</w:t>
            </w:r>
            <w:r>
              <w:rPr>
                <w:rFonts w:asciiTheme="minorBidi" w:eastAsia="Batang" w:hAnsiTheme="minorBidi" w:cstheme="minorBidi" w:hint="cs"/>
                <w:cs/>
                <w:lang w:bidi="th-TH"/>
              </w:rPr>
              <w:t xml:space="preserve"> และ</w:t>
            </w:r>
            <w:r w:rsidRPr="00A331D4">
              <w:rPr>
                <w:rFonts w:asciiTheme="minorBidi" w:eastAsia="Batang" w:hAnsiTheme="minorBidi" w:cstheme="minorBidi" w:hint="cs"/>
                <w:cs/>
                <w:lang w:bidi="th-TH"/>
              </w:rPr>
              <w:t xml:space="preserve"> ผู้ใช้สามารถกดเล่น</w:t>
            </w:r>
            <w:r>
              <w:rPr>
                <w:rFonts w:asciiTheme="minorBidi" w:eastAsia="Batang" w:hAnsiTheme="minorBidi" w:cstheme="minorBidi" w:hint="cs"/>
                <w:rtl/>
                <w:cs/>
                <w:lang w:bidi="th-TH"/>
              </w:rPr>
              <w:t xml:space="preserve"> </w:t>
            </w:r>
            <w:r>
              <w:rPr>
                <w:rFonts w:asciiTheme="minorBidi" w:eastAsia="Batang" w:hAnsiTheme="minorBidi" w:cstheme="minorBidi"/>
              </w:rPr>
              <w:t xml:space="preserve">VDO </w:t>
            </w:r>
            <w:r w:rsidRPr="00A331D4">
              <w:rPr>
                <w:rFonts w:asciiTheme="minorBidi" w:eastAsia="Batang" w:hAnsiTheme="minorBidi" w:cstheme="minorBidi" w:hint="cs"/>
                <w:cs/>
                <w:lang w:bidi="th-TH"/>
              </w:rPr>
              <w:t>ได้</w:t>
            </w:r>
            <w:r>
              <w:rPr>
                <w:rFonts w:asciiTheme="minorBidi" w:eastAsia="Batang" w:hAnsiTheme="minorBidi" w:cstheme="minorBidi" w:hint="cs"/>
                <w:cs/>
                <w:lang w:bidi="th-TH"/>
              </w:rPr>
              <w:t>จาก</w:t>
            </w:r>
            <w:r>
              <w:rPr>
                <w:rFonts w:asciiTheme="minorBidi" w:eastAsia="Batang" w:hAnsiTheme="minorBidi"/>
                <w:cs/>
                <w:lang w:bidi="th-TH"/>
              </w:rPr>
              <w:t xml:space="preserve"> </w:t>
            </w:r>
            <w:r w:rsidRPr="00A331D4">
              <w:rPr>
                <w:rFonts w:asciiTheme="minorBidi" w:eastAsia="Batang" w:hAnsiTheme="minorBidi" w:cstheme="minorBidi"/>
              </w:rPr>
              <w:t>Web Site</w:t>
            </w:r>
          </w:p>
        </w:tc>
      </w:tr>
    </w:tbl>
    <w:p w14:paraId="4D9540EE" w14:textId="77777777" w:rsidR="0072537C" w:rsidRDefault="0072537C" w:rsidP="0072537C">
      <w:pPr>
        <w:rPr>
          <w:lang w:bidi="th-TH"/>
        </w:rPr>
      </w:pPr>
    </w:p>
    <w:p w14:paraId="11F7DCB2" w14:textId="33FF9907" w:rsidR="00BA1C13" w:rsidRDefault="00BA1C13">
      <w:pPr>
        <w:rPr>
          <w:cs/>
          <w:lang w:bidi="th-TH"/>
        </w:rPr>
      </w:pPr>
      <w:r>
        <w:rPr>
          <w:cs/>
          <w:lang w:bidi="th-TH"/>
        </w:rPr>
        <w:br w:type="page"/>
      </w:r>
    </w:p>
    <w:p w14:paraId="54F0B93C" w14:textId="77777777" w:rsidR="00C029FD" w:rsidRDefault="00C029FD" w:rsidP="0072537C">
      <w:pPr>
        <w:rPr>
          <w:lang w:bidi="th-TH"/>
        </w:rPr>
      </w:pPr>
    </w:p>
    <w:p w14:paraId="2AABCFF9" w14:textId="108E1413" w:rsidR="00214A56" w:rsidRPr="00C00A9B" w:rsidRDefault="00214A56" w:rsidP="0072537C">
      <w:pPr>
        <w:rPr>
          <w:lang w:val="en-US" w:bidi="th-TH"/>
        </w:rPr>
      </w:pPr>
      <w:r>
        <w:rPr>
          <w:lang w:bidi="th-TH"/>
        </w:rPr>
        <w:tab/>
        <w:t>3</w:t>
      </w:r>
      <w:r>
        <w:rPr>
          <w:cs/>
          <w:lang w:bidi="th-TH"/>
        </w:rPr>
        <w:t>.</w:t>
      </w:r>
      <w:r>
        <w:rPr>
          <w:lang w:bidi="th-TH"/>
        </w:rPr>
        <w:t>1</w:t>
      </w:r>
      <w:r>
        <w:rPr>
          <w:cs/>
          <w:lang w:bidi="th-TH"/>
        </w:rPr>
        <w:t>.</w:t>
      </w:r>
      <w:r>
        <w:rPr>
          <w:lang w:bidi="th-TH"/>
        </w:rPr>
        <w:t xml:space="preserve">1 </w:t>
      </w:r>
      <w:r w:rsidR="002C7944">
        <w:rPr>
          <w:rFonts w:hint="cs"/>
          <w:cs/>
          <w:lang w:bidi="th-TH"/>
        </w:rPr>
        <w:t>การเข้าใช้งาน</w:t>
      </w:r>
      <w:r w:rsidR="00C00A9B">
        <w:rPr>
          <w:rFonts w:hint="cs"/>
          <w:cs/>
          <w:lang w:bidi="th-TH"/>
        </w:rPr>
        <w:t xml:space="preserve"> </w:t>
      </w:r>
      <w:r w:rsidR="00C00A9B">
        <w:rPr>
          <w:lang w:val="en-US" w:bidi="th-TH"/>
        </w:rPr>
        <w:t xml:space="preserve">E </w:t>
      </w:r>
      <w:r w:rsidR="00C00A9B">
        <w:rPr>
          <w:cs/>
          <w:lang w:val="en-US" w:bidi="th-TH"/>
        </w:rPr>
        <w:t xml:space="preserve">- </w:t>
      </w:r>
      <w:r w:rsidR="00C00A9B">
        <w:rPr>
          <w:lang w:val="en-US" w:bidi="th-TH"/>
        </w:rPr>
        <w:t>Learning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214A56" w14:paraId="179B6712" w14:textId="77777777" w:rsidTr="00D61422">
        <w:trPr>
          <w:trHeight w:val="1227"/>
        </w:trPr>
        <w:tc>
          <w:tcPr>
            <w:tcW w:w="1050" w:type="pct"/>
            <w:shd w:val="clear" w:color="auto" w:fill="B6DDE8" w:themeFill="accent5" w:themeFillTint="66"/>
          </w:tcPr>
          <w:p w14:paraId="78C4EBA6" w14:textId="77777777" w:rsidR="00214A56" w:rsidRPr="001B1E81" w:rsidRDefault="00214A5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1CE4FBC5" w14:textId="31FF925F" w:rsidR="00214A56" w:rsidRPr="001B1E81" w:rsidRDefault="002C7944" w:rsidP="006B7CD2">
            <w:pPr>
              <w:jc w:val="both"/>
              <w:rPr>
                <w:rtl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การให้บริการข้อมูล </w:t>
            </w:r>
            <w:r>
              <w:rPr>
                <w:rFonts w:asciiTheme="minorBidi" w:hAnsiTheme="minorBidi" w:cstheme="minorBidi"/>
                <w:lang w:val="en-US" w:bidi="th-TH"/>
              </w:rPr>
              <w:t xml:space="preserve">Training 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ในรูปแบบระบบ </w:t>
            </w:r>
            <w:r>
              <w:rPr>
                <w:rFonts w:asciiTheme="minorBidi" w:hAnsiTheme="minorBidi" w:cstheme="minorBidi"/>
              </w:rPr>
              <w:t>E</w:t>
            </w:r>
            <w:r>
              <w:rPr>
                <w:rFonts w:asciiTheme="minorBidi" w:hAnsiTheme="minorBidi"/>
                <w:cs/>
                <w:lang w:bidi="th-TH"/>
              </w:rPr>
              <w:t>-</w:t>
            </w:r>
            <w:r>
              <w:rPr>
                <w:rFonts w:asciiTheme="minorBidi" w:hAnsiTheme="minorBidi" w:cstheme="minorBidi"/>
              </w:rPr>
              <w:t>Learning</w:t>
            </w:r>
            <w:r>
              <w:rPr>
                <w:rFonts w:asciiTheme="minorBidi" w:hAnsiTheme="minorBidi" w:cstheme="minorBidi" w:hint="cs"/>
                <w:cs/>
                <w:lang w:bidi="th-TH"/>
              </w:rPr>
              <w:t xml:space="preserve"> สำหรับเว็บไซต์ </w:t>
            </w:r>
            <w:r>
              <w:rPr>
                <w:rFonts w:asciiTheme="minorBidi" w:hAnsiTheme="minorBidi" w:cstheme="minorBidi"/>
                <w:lang w:val="en-US" w:bidi="th-TH"/>
              </w:rPr>
              <w:t>ASCOPE</w:t>
            </w:r>
            <w:r>
              <w:rPr>
                <w:rFonts w:asciiTheme="minorBidi" w:hAnsiTheme="minorBidi" w:cstheme="minorBidi" w:hint="cs"/>
                <w:cs/>
                <w:lang w:bidi="th-TH"/>
              </w:rPr>
              <w:t xml:space="preserve"> 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รองรับการเข้าใช้ผ่</w:t>
            </w:r>
            <w:r>
              <w:rPr>
                <w:rFonts w:asciiTheme="minorBidi" w:hAnsiTheme="minorBidi" w:cstheme="minorBidi" w:hint="cs"/>
                <w:cs/>
                <w:lang w:bidi="th-TH"/>
              </w:rPr>
              <w:t xml:space="preserve">าน </w:t>
            </w:r>
            <w:r>
              <w:rPr>
                <w:rFonts w:asciiTheme="minorBidi" w:hAnsiTheme="minorBidi" w:cstheme="minorBidi"/>
                <w:lang w:val="en-US" w:bidi="th-TH"/>
              </w:rPr>
              <w:t>Web Application</w:t>
            </w:r>
            <w:r>
              <w:rPr>
                <w:rFonts w:asciiTheme="minorBidi" w:hAnsiTheme="minorBidi" w:cstheme="minorBidi" w:hint="cs"/>
                <w:cs/>
                <w:lang w:bidi="th-TH"/>
              </w:rPr>
              <w:t xml:space="preserve"> ที่รองรับ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รองรับการแสดงผลไฟล์ </w:t>
            </w:r>
            <w:r>
              <w:rPr>
                <w:rFonts w:asciiTheme="minorBidi" w:hAnsiTheme="minorBidi" w:cstheme="minorBidi"/>
                <w:lang w:val="en-US"/>
              </w:rPr>
              <w:t xml:space="preserve">VDO,PDF, DOC, Excel 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>และ</w:t>
            </w:r>
            <w:r>
              <w:rPr>
                <w:rFonts w:asciiTheme="minorBidi" w:hAnsiTheme="minorBidi" w:cstheme="minorBidi"/>
                <w:lang w:val="en-US"/>
              </w:rPr>
              <w:t xml:space="preserve"> PPT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 </w:t>
            </w:r>
            <w:r>
              <w:rPr>
                <w:rFonts w:asciiTheme="minorBidi" w:hAnsiTheme="minorBidi" w:cstheme="minorBidi" w:hint="cs"/>
                <w:cs/>
                <w:lang w:bidi="th-TH"/>
              </w:rPr>
              <w:t>ซึ่ง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แต่ละหลักสูตร จะถูกสร้างและบริหารจัดการลบหรือแก้ไขข้อมูลโดยผู้ที่มีบัญชีผู้ใช้ในกลุ่ม </w:t>
            </w:r>
            <w:r>
              <w:rPr>
                <w:rFonts w:asciiTheme="minorBidi" w:hAnsiTheme="minorBidi" w:cstheme="minorBidi"/>
                <w:lang w:val="en-US" w:bidi="th-TH"/>
              </w:rPr>
              <w:t xml:space="preserve">BDC </w:t>
            </w:r>
            <w:proofErr w:type="spellStart"/>
            <w:r>
              <w:rPr>
                <w:rFonts w:asciiTheme="minorBidi" w:hAnsiTheme="minorBidi" w:cstheme="minorBidi" w:hint="cs"/>
                <w:cs/>
                <w:lang w:val="en-US" w:bidi="th-TH"/>
              </w:rPr>
              <w:t>นั้นๆ</w:t>
            </w:r>
            <w:proofErr w:type="spellEnd"/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 ส่วนกลุ่ม </w:t>
            </w:r>
            <w:r>
              <w:rPr>
                <w:rFonts w:asciiTheme="minorBidi" w:hAnsiTheme="minorBidi" w:cstheme="minorBidi"/>
                <w:lang w:val="en-US"/>
              </w:rPr>
              <w:t xml:space="preserve">BDC 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อื่นจะสามารถเข้ามาใช้งาน หรือดาวน์โหลดไฟล์ข้อมูลได้เพียงอย่างเดียวจะไม่สามารถบริหารจัดการ เพิ่ม ลบ หรือแก้ไขข้อมูลที่ไม่ใช้กลุ่ม </w:t>
            </w:r>
            <w:r>
              <w:rPr>
                <w:rFonts w:asciiTheme="minorBidi" w:hAnsiTheme="minorBidi" w:cstheme="minorBidi"/>
                <w:lang w:val="en-US"/>
              </w:rPr>
              <w:t xml:space="preserve">BDC 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>ของตนเองได้</w:t>
            </w:r>
          </w:p>
        </w:tc>
      </w:tr>
      <w:tr w:rsidR="00214A56" w14:paraId="25C5BCE2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3FCDE159" w14:textId="77777777" w:rsidR="00214A56" w:rsidRPr="00010764" w:rsidRDefault="00214A56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584AFBEE" w14:textId="77777777" w:rsidR="00214A56" w:rsidRDefault="00214A56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4FAFC92E" w14:textId="77777777" w:rsidR="00214A56" w:rsidRPr="001B1E81" w:rsidRDefault="00214A56" w:rsidP="00D3199F">
            <w:pPr>
              <w:rPr>
                <w:lang w:val="en-US" w:bidi="th-TH"/>
              </w:rPr>
            </w:pPr>
          </w:p>
        </w:tc>
      </w:tr>
      <w:tr w:rsidR="00214A56" w14:paraId="377F534F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2DEBF568" w14:textId="77777777" w:rsidR="00214A56" w:rsidRPr="00010764" w:rsidRDefault="00214A5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50325F50" w14:textId="77777777" w:rsidR="00214A56" w:rsidRPr="001B1E81" w:rsidRDefault="00214A56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54611462" w14:textId="77777777" w:rsidR="00214A56" w:rsidRDefault="00214A56" w:rsidP="0072537C">
      <w:pPr>
        <w:rPr>
          <w:lang w:val="en-US" w:bidi="th-TH"/>
        </w:rPr>
      </w:pPr>
    </w:p>
    <w:p w14:paraId="4AB59499" w14:textId="173E8D84" w:rsidR="00214A56" w:rsidRDefault="00214A56" w:rsidP="0072537C">
      <w:pPr>
        <w:rPr>
          <w:lang w:val="en-US" w:bidi="th-TH"/>
        </w:rPr>
      </w:pP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3.1.2 </w:t>
      </w:r>
      <w:r w:rsidR="00732193">
        <w:rPr>
          <w:rFonts w:hint="cs"/>
          <w:cs/>
          <w:lang w:val="en-US" w:bidi="th-TH"/>
        </w:rPr>
        <w:t xml:space="preserve">ระบบบริหารจัดการหลักสูตร </w:t>
      </w:r>
      <w:r w:rsidR="00732193">
        <w:rPr>
          <w:lang w:val="en-US" w:bidi="th-TH"/>
        </w:rPr>
        <w:t xml:space="preserve">E </w:t>
      </w:r>
      <w:r w:rsidR="00732193">
        <w:rPr>
          <w:cs/>
          <w:lang w:val="en-US" w:bidi="th-TH"/>
        </w:rPr>
        <w:t xml:space="preserve">- </w:t>
      </w:r>
      <w:r w:rsidR="00732193">
        <w:rPr>
          <w:lang w:val="en-US" w:bidi="th-TH"/>
        </w:rPr>
        <w:t>Learning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214A56" w14:paraId="20145487" w14:textId="77777777" w:rsidTr="00214A56">
        <w:trPr>
          <w:trHeight w:val="867"/>
        </w:trPr>
        <w:tc>
          <w:tcPr>
            <w:tcW w:w="1050" w:type="pct"/>
            <w:shd w:val="clear" w:color="auto" w:fill="B6DDE8" w:themeFill="accent5" w:themeFillTint="66"/>
          </w:tcPr>
          <w:p w14:paraId="773B6910" w14:textId="77777777" w:rsidR="00214A56" w:rsidRPr="001B1E81" w:rsidRDefault="00214A5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22FB5C65" w14:textId="02D180DB" w:rsidR="00214A56" w:rsidRPr="00214A56" w:rsidRDefault="006B7CD2" w:rsidP="006B7CD2">
            <w:pPr>
              <w:jc w:val="thaiDistribute"/>
              <w:rPr>
                <w:cs/>
                <w:lang w:val="en-US" w:bidi="th-TH"/>
              </w:rPr>
            </w:pP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ระบบสามารถ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บริหารจัดการข้อมูลหลักสูตร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>E</w:t>
            </w:r>
            <w:r>
              <w:rPr>
                <w:rFonts w:asciiTheme="minorBidi" w:hAnsiTheme="minorBidi"/>
                <w:color w:val="000000" w:themeColor="text1"/>
                <w:cs/>
                <w:lang w:val="en-US" w:bidi="th-TH"/>
              </w:rPr>
              <w:t>-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Learning 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โดยการ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เพิ่ม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ลบ หรือ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แก้ไขข้อมูลหลักสูตร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ที่สร้างขึ้นผ่านระบบได้ ซึ่งสิทธิ์การบริหารจัดการข้อมูลจะถูกกำหนดสิทธิ์ให้สมาชิกที่อยู่ภายใต้กลุ่ม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BDC 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 xml:space="preserve">และ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Admin 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>สามารถทำได้</w:t>
            </w:r>
          </w:p>
        </w:tc>
      </w:tr>
      <w:tr w:rsidR="00214A56" w14:paraId="324BBE35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46FB7D9C" w14:textId="77777777" w:rsidR="00214A56" w:rsidRPr="00010764" w:rsidRDefault="00214A56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390E96D9" w14:textId="77777777" w:rsidR="00214A56" w:rsidRDefault="00214A56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7FBDE01D" w14:textId="77777777" w:rsidR="00214A56" w:rsidRPr="001B1E81" w:rsidRDefault="00214A56" w:rsidP="00D3199F">
            <w:pPr>
              <w:rPr>
                <w:lang w:val="en-US" w:bidi="th-TH"/>
              </w:rPr>
            </w:pPr>
          </w:p>
        </w:tc>
      </w:tr>
      <w:tr w:rsidR="00214A56" w14:paraId="0A855E19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1ECCD2E5" w14:textId="77777777" w:rsidR="00214A56" w:rsidRPr="00010764" w:rsidRDefault="00214A5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32C3544A" w14:textId="77777777" w:rsidR="00214A56" w:rsidRPr="001B1E81" w:rsidRDefault="00214A56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2B57CE6B" w14:textId="77777777" w:rsidR="00214A56" w:rsidRDefault="00214A56" w:rsidP="0072537C">
      <w:pPr>
        <w:rPr>
          <w:lang w:val="en-US" w:bidi="th-TH"/>
        </w:rPr>
      </w:pPr>
    </w:p>
    <w:p w14:paraId="4599C868" w14:textId="74D39AD6" w:rsidR="00214A56" w:rsidRDefault="00214A56" w:rsidP="0072537C">
      <w:pPr>
        <w:rPr>
          <w:cs/>
          <w:lang w:val="en-US" w:bidi="th-TH"/>
        </w:rPr>
      </w:pP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3.1.3 </w:t>
      </w:r>
      <w:bookmarkStart w:id="5" w:name="_GoBack"/>
      <w:r w:rsidR="001F6A89">
        <w:rPr>
          <w:rFonts w:hint="cs"/>
          <w:cs/>
          <w:lang w:val="en-US" w:bidi="th-TH"/>
        </w:rPr>
        <w:t>การบริหารจัดการไฟล์เนื้อหาการเรียนการสอน</w:t>
      </w:r>
      <w:bookmarkEnd w:id="5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214A56" w14:paraId="2E61685B" w14:textId="77777777" w:rsidTr="00ED6C04">
        <w:trPr>
          <w:trHeight w:val="1271"/>
        </w:trPr>
        <w:tc>
          <w:tcPr>
            <w:tcW w:w="1050" w:type="pct"/>
            <w:shd w:val="clear" w:color="auto" w:fill="B6DDE8" w:themeFill="accent5" w:themeFillTint="66"/>
          </w:tcPr>
          <w:p w14:paraId="477534C4" w14:textId="77777777" w:rsidR="00214A56" w:rsidRPr="001B1E81" w:rsidRDefault="00214A5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76762B20" w14:textId="6A86396E" w:rsidR="00214A56" w:rsidRPr="00214A56" w:rsidRDefault="006B7CD2" w:rsidP="00424CBC">
            <w:pPr>
              <w:spacing w:after="200" w:line="276" w:lineRule="auto"/>
              <w:contextualSpacing/>
              <w:jc w:val="both"/>
              <w:rPr>
                <w:rtl/>
                <w:cs/>
                <w:lang w:bidi="th-TH"/>
              </w:rPr>
            </w:pP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ระบบสามารถบริหารจัดการไฟล์เนื้อหาการเรียนการสอน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 xml:space="preserve"> ภายใต้หลักสูตรของแต่ละกลุ่ม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>BDC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 xml:space="preserve"> 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ได้ ซึ่งสิทธิ์การบริหารจัดการข้อมูลจะถูกกำหนดสิทธิ์ให้สมาชิกที่อยู่ภายใต้กลุ่ม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BDC 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 xml:space="preserve">และ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Admin 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>สามารถทำได้</w:t>
            </w:r>
          </w:p>
        </w:tc>
      </w:tr>
      <w:tr w:rsidR="00214A56" w14:paraId="0034AF02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69ED3D1A" w14:textId="77777777" w:rsidR="00214A56" w:rsidRPr="00010764" w:rsidRDefault="00214A56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4D4E0AAD" w14:textId="77777777" w:rsidR="00214A56" w:rsidRDefault="00214A56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45FC6ED5" w14:textId="77777777" w:rsidR="00214A56" w:rsidRPr="001B1E81" w:rsidRDefault="00214A56" w:rsidP="00D3199F">
            <w:pPr>
              <w:rPr>
                <w:lang w:val="en-US" w:bidi="th-TH"/>
              </w:rPr>
            </w:pPr>
          </w:p>
        </w:tc>
      </w:tr>
      <w:tr w:rsidR="00214A56" w14:paraId="5F09A104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002A9A1A" w14:textId="77777777" w:rsidR="00214A56" w:rsidRPr="00010764" w:rsidRDefault="00214A5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7D6677AA" w14:textId="77777777" w:rsidR="00214A56" w:rsidRPr="001B1E81" w:rsidRDefault="00214A56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6C776A5E" w14:textId="77777777" w:rsidR="00ED0B2F" w:rsidRDefault="00ED0B2F" w:rsidP="0072537C">
      <w:pPr>
        <w:rPr>
          <w:cs/>
          <w:lang w:val="en-US" w:bidi="th-TH"/>
        </w:rPr>
      </w:pPr>
    </w:p>
    <w:p w14:paraId="5FCCA260" w14:textId="77777777" w:rsidR="00ED0B2F" w:rsidRDefault="00ED0B2F">
      <w:pPr>
        <w:rPr>
          <w:cs/>
          <w:lang w:val="en-US" w:bidi="th-TH"/>
        </w:rPr>
      </w:pPr>
      <w:r>
        <w:rPr>
          <w:cs/>
          <w:lang w:val="en-US" w:bidi="th-TH"/>
        </w:rPr>
        <w:br w:type="page"/>
      </w:r>
    </w:p>
    <w:p w14:paraId="3F55DE07" w14:textId="3C38882B" w:rsidR="00214A56" w:rsidRDefault="00181AED" w:rsidP="0072537C">
      <w:pPr>
        <w:rPr>
          <w:cs/>
          <w:lang w:val="en-US" w:bidi="th-TH"/>
        </w:rPr>
      </w:pPr>
      <w:r>
        <w:rPr>
          <w:cs/>
          <w:lang w:val="en-US" w:bidi="th-TH"/>
        </w:rPr>
        <w:lastRenderedPageBreak/>
        <w:br/>
      </w: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3.1.4 </w:t>
      </w:r>
      <w:r w:rsidR="00ED0B2F">
        <w:rPr>
          <w:rFonts w:hint="cs"/>
          <w:cs/>
          <w:lang w:val="en-US" w:bidi="th-TH"/>
        </w:rPr>
        <w:t>การค้นหา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181AED" w14:paraId="548F3AE0" w14:textId="77777777" w:rsidTr="00EC505A">
        <w:trPr>
          <w:trHeight w:val="1199"/>
        </w:trPr>
        <w:tc>
          <w:tcPr>
            <w:tcW w:w="1050" w:type="pct"/>
            <w:shd w:val="clear" w:color="auto" w:fill="B6DDE8" w:themeFill="accent5" w:themeFillTint="66"/>
          </w:tcPr>
          <w:p w14:paraId="0F722215" w14:textId="77777777" w:rsidR="00181AED" w:rsidRPr="001B1E81" w:rsidRDefault="00181AED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2C159F5B" w14:textId="5FB400DA" w:rsidR="00181AED" w:rsidRPr="00214A56" w:rsidRDefault="00EC505A" w:rsidP="00EC505A">
            <w:pPr>
              <w:spacing w:after="200" w:line="276" w:lineRule="auto"/>
              <w:contextualSpacing/>
              <w:jc w:val="both"/>
              <w:rPr>
                <w:cs/>
                <w:lang w:bidi="th-TH"/>
              </w:rPr>
            </w:pP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>ระบบรองรับ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การค้นหาแบบเรียน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โดยระบุ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ข้อมูลที่ต้องการค้นหา ระบบจะสืบค้นจากชื่อ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 xml:space="preserve">Folder </w:t>
            </w:r>
            <w:r>
              <w:rPr>
                <w:rFonts w:asciiTheme="minorBidi" w:hAnsiTheme="minorBidi" w:hint="cs"/>
                <w:color w:val="000000" w:themeColor="text1"/>
                <w:cs/>
                <w:lang w:val="en-US" w:bidi="th-TH"/>
              </w:rPr>
              <w:t>และชื่อ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ไฟล์ที่เกี่ยวข้องมาแสดงผล</w:t>
            </w:r>
            <w:r w:rsidRPr="001B631B">
              <w:rPr>
                <w:rFonts w:asciiTheme="minorBidi" w:hAnsiTheme="minorBidi"/>
                <w:color w:val="000000" w:themeColor="text1"/>
                <w:cs/>
                <w:lang w:bidi="th-TH"/>
              </w:rPr>
              <w:t xml:space="preserve"> 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และ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รองรับการ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เรียกดูรายละเอียดในหลักสูตร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หรือดาวน์โหลดข้อมูลที่เกี่ยวข้อง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นั้นได้</w:t>
            </w:r>
          </w:p>
        </w:tc>
      </w:tr>
      <w:tr w:rsidR="00181AED" w14:paraId="0FA4A5C0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15D294E5" w14:textId="77777777" w:rsidR="00181AED" w:rsidRPr="00010764" w:rsidRDefault="00181AED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4AA6CFC9" w14:textId="77777777" w:rsidR="00181AED" w:rsidRDefault="00181AED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7C7E2D81" w14:textId="77777777" w:rsidR="00181AED" w:rsidRPr="001B1E81" w:rsidRDefault="00181AED" w:rsidP="00D3199F">
            <w:pPr>
              <w:rPr>
                <w:lang w:val="en-US" w:bidi="th-TH"/>
              </w:rPr>
            </w:pPr>
          </w:p>
        </w:tc>
      </w:tr>
      <w:tr w:rsidR="00181AED" w14:paraId="224E236D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3A778234" w14:textId="77777777" w:rsidR="00181AED" w:rsidRPr="00010764" w:rsidRDefault="00181AED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15CADB5C" w14:textId="77777777" w:rsidR="00181AED" w:rsidRPr="001B1E81" w:rsidRDefault="00181AED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2B419EB4" w14:textId="77777777" w:rsidR="00181AED" w:rsidRDefault="00181AED" w:rsidP="0072537C">
      <w:pPr>
        <w:rPr>
          <w:lang w:val="en-US" w:bidi="th-TH"/>
        </w:rPr>
      </w:pPr>
    </w:p>
    <w:p w14:paraId="3B599011" w14:textId="4AE778CF" w:rsidR="00663643" w:rsidRDefault="00663643" w:rsidP="0072537C">
      <w:pPr>
        <w:rPr>
          <w:cs/>
          <w:lang w:val="en-US" w:bidi="th-TH"/>
        </w:rPr>
      </w:pPr>
      <w:r>
        <w:rPr>
          <w:lang w:val="en-US" w:bidi="th-TH"/>
        </w:rPr>
        <w:tab/>
        <w:t>31</w:t>
      </w:r>
      <w:r>
        <w:rPr>
          <w:cs/>
          <w:lang w:val="en-US" w:bidi="th-TH"/>
        </w:rPr>
        <w:t>.</w:t>
      </w:r>
      <w:r>
        <w:rPr>
          <w:lang w:val="en-US" w:bidi="th-TH"/>
        </w:rPr>
        <w:t xml:space="preserve">5 </w:t>
      </w:r>
      <w:r w:rsidR="001A78C7">
        <w:rPr>
          <w:rFonts w:hint="cs"/>
          <w:cs/>
          <w:lang w:val="en-US" w:bidi="th-TH"/>
        </w:rPr>
        <w:t>การเผยแพร่บทเรียน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663643" w14:paraId="56EFDE42" w14:textId="77777777" w:rsidTr="00A846BA">
        <w:trPr>
          <w:trHeight w:val="1373"/>
        </w:trPr>
        <w:tc>
          <w:tcPr>
            <w:tcW w:w="1050" w:type="pct"/>
            <w:shd w:val="clear" w:color="auto" w:fill="B6DDE8" w:themeFill="accent5" w:themeFillTint="66"/>
          </w:tcPr>
          <w:p w14:paraId="061C7B33" w14:textId="77777777" w:rsidR="00663643" w:rsidRPr="001B1E81" w:rsidRDefault="00663643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586C89D0" w14:textId="49B680A9" w:rsidR="00663643" w:rsidRPr="00214A56" w:rsidRDefault="00A846BA" w:rsidP="00A846BA">
            <w:pPr>
              <w:spacing w:after="200" w:line="276" w:lineRule="auto"/>
              <w:contextualSpacing/>
              <w:jc w:val="both"/>
              <w:rPr>
                <w:cs/>
                <w:lang w:bidi="th-TH"/>
              </w:rPr>
            </w:pPr>
            <w:r w:rsidRPr="00972CBE">
              <w:rPr>
                <w:rFonts w:asciiTheme="minorBidi" w:hAnsiTheme="minorBidi" w:cstheme="minorBidi" w:hint="cs"/>
                <w:cs/>
                <w:lang w:bidi="th-TH"/>
              </w:rPr>
              <w:t xml:space="preserve">ระบบสามารถรองรับการ </w:t>
            </w:r>
            <w:r w:rsidRPr="00972CBE">
              <w:rPr>
                <w:rFonts w:asciiTheme="minorBidi" w:hAnsiTheme="minorBidi" w:cstheme="minorBidi"/>
              </w:rPr>
              <w:t>Share</w:t>
            </w:r>
            <w:r>
              <w:rPr>
                <w:rFonts w:asciiTheme="minorBidi" w:hAnsiTheme="minorBidi"/>
                <w:cs/>
                <w:lang w:bidi="th-TH"/>
              </w:rPr>
              <w:t xml:space="preserve"> </w:t>
            </w:r>
            <w:r>
              <w:rPr>
                <w:rFonts w:asciiTheme="minorBidi" w:hAnsiTheme="minorBidi" w:cstheme="minorBidi" w:hint="cs"/>
                <w:cs/>
                <w:lang w:bidi="th-TH"/>
              </w:rPr>
              <w:t xml:space="preserve">ข้อมูล </w:t>
            </w:r>
            <w:r>
              <w:rPr>
                <w:rFonts w:asciiTheme="minorBidi" w:hAnsiTheme="minorBidi" w:cstheme="minorBidi"/>
                <w:lang w:val="en-US" w:bidi="th-TH"/>
              </w:rPr>
              <w:t>E</w:t>
            </w:r>
            <w:r>
              <w:rPr>
                <w:rFonts w:asciiTheme="minorBidi" w:hAnsiTheme="minorBidi"/>
                <w:cs/>
                <w:lang w:val="en-US" w:bidi="th-TH"/>
              </w:rPr>
              <w:t>-</w:t>
            </w:r>
            <w:r>
              <w:rPr>
                <w:rFonts w:asciiTheme="minorBidi" w:hAnsiTheme="minorBidi" w:cstheme="minorBidi"/>
                <w:lang w:val="en-US" w:bidi="th-TH"/>
              </w:rPr>
              <w:t xml:space="preserve">Learning 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ไปยังสมาชิก </w:t>
            </w:r>
            <w:r>
              <w:rPr>
                <w:rFonts w:asciiTheme="minorBidi" w:hAnsiTheme="minorBidi" w:cstheme="minorBidi"/>
                <w:lang w:val="en-US" w:bidi="th-TH"/>
              </w:rPr>
              <w:t xml:space="preserve">BDC 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>ได้ โดยการระบุอีเมล์ หรือระบุกลุ่มที่ต้องการเผยแพร่ผ่านระบบได้</w:t>
            </w:r>
            <w:r>
              <w:rPr>
                <w:rFonts w:asciiTheme="minorBidi" w:hAnsiTheme="minorBidi" w:cstheme="minorBidi" w:hint="cs"/>
                <w:cs/>
                <w:lang w:bidi="th-TH"/>
              </w:rPr>
              <w:t xml:space="preserve"> ซึ่งการ </w:t>
            </w:r>
            <w:r>
              <w:rPr>
                <w:rFonts w:asciiTheme="minorBidi" w:hAnsiTheme="minorBidi" w:cstheme="minorBidi"/>
                <w:lang w:val="en-US" w:bidi="th-TH"/>
              </w:rPr>
              <w:t xml:space="preserve">Share 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>ข้อมูลนั้นจะเป็นการแนบลิงค์ผ่านทางอีเมล์</w:t>
            </w:r>
            <w:r>
              <w:rPr>
                <w:cs/>
                <w:lang w:val="en-US" w:bidi="th-TH"/>
              </w:rPr>
              <w:t xml:space="preserve"> </w:t>
            </w:r>
            <w:r>
              <w:rPr>
                <w:rFonts w:hint="cs"/>
                <w:cs/>
                <w:lang w:val="en-US" w:bidi="th-TH"/>
              </w:rPr>
              <w:t>ส่งไปยังอีเมล์ของสมาชิกที่เรากำหนด</w:t>
            </w:r>
          </w:p>
        </w:tc>
      </w:tr>
      <w:tr w:rsidR="00663643" w14:paraId="1966EE93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4B2E60D1" w14:textId="77777777" w:rsidR="00663643" w:rsidRPr="00010764" w:rsidRDefault="00663643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4D451FC5" w14:textId="77777777" w:rsidR="00663643" w:rsidRDefault="00663643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6FE0AD58" w14:textId="77777777" w:rsidR="00663643" w:rsidRPr="001B1E81" w:rsidRDefault="00663643" w:rsidP="00D3199F">
            <w:pPr>
              <w:rPr>
                <w:lang w:val="en-US" w:bidi="th-TH"/>
              </w:rPr>
            </w:pPr>
          </w:p>
        </w:tc>
      </w:tr>
      <w:tr w:rsidR="00663643" w14:paraId="60CB917A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1CDB3C92" w14:textId="77777777" w:rsidR="00663643" w:rsidRPr="00010764" w:rsidRDefault="00663643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21AF653D" w14:textId="77777777" w:rsidR="00663643" w:rsidRPr="001B1E81" w:rsidRDefault="00663643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550336F0" w14:textId="77777777" w:rsidR="00663643" w:rsidRDefault="00663643" w:rsidP="0072537C">
      <w:pPr>
        <w:rPr>
          <w:lang w:val="en-US" w:bidi="th-TH"/>
        </w:rPr>
      </w:pPr>
    </w:p>
    <w:p w14:paraId="2508EF2C" w14:textId="64AE8048" w:rsidR="00B422E0" w:rsidRDefault="00B422E0" w:rsidP="0072537C">
      <w:pPr>
        <w:rPr>
          <w:cs/>
          <w:lang w:val="en-US" w:bidi="th-TH"/>
        </w:rPr>
      </w:pP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3.1.6 </w:t>
      </w:r>
      <w:r w:rsidR="00D91D2C">
        <w:rPr>
          <w:rFonts w:hint="cs"/>
          <w:cs/>
          <w:lang w:val="en-US" w:bidi="th-TH"/>
        </w:rPr>
        <w:t>ปรับแก้ไขส่วนของการสมัครสมาชิก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B422E0" w14:paraId="5137FD42" w14:textId="77777777" w:rsidTr="00B25B25">
        <w:trPr>
          <w:trHeight w:val="542"/>
        </w:trPr>
        <w:tc>
          <w:tcPr>
            <w:tcW w:w="1050" w:type="pct"/>
            <w:shd w:val="clear" w:color="auto" w:fill="B6DDE8" w:themeFill="accent5" w:themeFillTint="66"/>
          </w:tcPr>
          <w:p w14:paraId="5795B76A" w14:textId="77777777" w:rsidR="00B422E0" w:rsidRPr="001B1E81" w:rsidRDefault="00B422E0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53327178" w14:textId="19093F5E" w:rsidR="00B422E0" w:rsidRPr="0033077F" w:rsidRDefault="006469C7" w:rsidP="006B754F">
            <w:pPr>
              <w:spacing w:after="200" w:line="276" w:lineRule="auto"/>
              <w:contextualSpacing/>
              <w:jc w:val="both"/>
              <w:rPr>
                <w:lang w:val="en-US"/>
              </w:rPr>
            </w:pP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ระบบสามารถรองรับการ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สมัคร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 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(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>R</w:t>
            </w:r>
            <w:proofErr w:type="spellStart"/>
            <w:r w:rsidRPr="001B631B">
              <w:rPr>
                <w:rFonts w:asciiTheme="minorBidi" w:hAnsiTheme="minorBidi"/>
                <w:color w:val="000000" w:themeColor="text1"/>
              </w:rPr>
              <w:t>egister</w:t>
            </w:r>
            <w:proofErr w:type="spellEnd"/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)</w:t>
            </w:r>
            <w:r w:rsidRPr="001B631B">
              <w:rPr>
                <w:rFonts w:asciiTheme="minorBidi" w:hAnsiTheme="minorBidi"/>
                <w:color w:val="000000" w:themeColor="text1"/>
                <w:cs/>
                <w:lang w:bidi="th-TH"/>
              </w:rPr>
              <w:t xml:space="preserve"> </w:t>
            </w:r>
            <w:r w:rsidRPr="001B631B"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>ผ่านระบบ</w:t>
            </w:r>
            <w:r>
              <w:rPr>
                <w:rFonts w:asciiTheme="minorBidi" w:hAnsiTheme="minorBidi" w:hint="cs"/>
                <w:color w:val="000000" w:themeColor="text1"/>
                <w:cs/>
                <w:lang w:bidi="th-TH"/>
              </w:rPr>
              <w:t xml:space="preserve">เดิมได้ ซึ่งจะมีการกำหนดสิทธิ์ตามกลุ่ม </w:t>
            </w:r>
            <w:r>
              <w:rPr>
                <w:rFonts w:asciiTheme="minorBidi" w:hAnsiTheme="minorBidi"/>
                <w:color w:val="000000" w:themeColor="text1"/>
                <w:lang w:val="en-US" w:bidi="th-TH"/>
              </w:rPr>
              <w:t>BDC</w:t>
            </w:r>
          </w:p>
        </w:tc>
      </w:tr>
      <w:tr w:rsidR="00B422E0" w14:paraId="1D5EE24B" w14:textId="77777777" w:rsidTr="00F721FA">
        <w:trPr>
          <w:trHeight w:val="624"/>
        </w:trPr>
        <w:tc>
          <w:tcPr>
            <w:tcW w:w="1050" w:type="pct"/>
            <w:shd w:val="clear" w:color="auto" w:fill="B6DDE8" w:themeFill="accent5" w:themeFillTint="66"/>
          </w:tcPr>
          <w:p w14:paraId="6BFB9FB2" w14:textId="77777777" w:rsidR="00B422E0" w:rsidRPr="00010764" w:rsidRDefault="00B422E0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07608870" w14:textId="241C6F8B" w:rsidR="00B368D3" w:rsidRPr="001B1E81" w:rsidRDefault="00F721FA" w:rsidP="00D3199F">
            <w:pPr>
              <w:rPr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  <w:tr w:rsidR="00B422E0" w14:paraId="3F72AB5A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5C1C1429" w14:textId="77777777" w:rsidR="00B422E0" w:rsidRPr="00010764" w:rsidRDefault="00B422E0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3C3E5C96" w14:textId="1FEE2558" w:rsidR="00B422E0" w:rsidRPr="001B1E81" w:rsidRDefault="00B422E0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365909AD" w14:textId="77777777" w:rsidR="00B422E0" w:rsidRDefault="00B422E0" w:rsidP="0072537C">
      <w:pPr>
        <w:rPr>
          <w:lang w:val="en-US" w:bidi="th-TH"/>
        </w:rPr>
      </w:pPr>
    </w:p>
    <w:p w14:paraId="75D80BCD" w14:textId="780AD94D" w:rsidR="004819CD" w:rsidRDefault="004819CD" w:rsidP="0072537C">
      <w:pPr>
        <w:rPr>
          <w:lang w:val="en-US" w:bidi="th-TH"/>
        </w:rPr>
      </w:pP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3.1.7 </w:t>
      </w:r>
      <w:r w:rsidR="00AF37F5">
        <w:rPr>
          <w:rFonts w:hint="cs"/>
          <w:cs/>
          <w:lang w:val="en-US" w:bidi="th-TH"/>
        </w:rPr>
        <w:t xml:space="preserve">การเพิ่มช่องทางการเข้าถึง </w:t>
      </w:r>
      <w:r w:rsidR="00AF37F5">
        <w:rPr>
          <w:lang w:val="en-US" w:bidi="th-TH"/>
        </w:rPr>
        <w:t>E</w:t>
      </w:r>
      <w:r w:rsidR="00AF37F5">
        <w:rPr>
          <w:cs/>
          <w:lang w:val="en-US" w:bidi="th-TH"/>
        </w:rPr>
        <w:t>-</w:t>
      </w:r>
      <w:r w:rsidR="00AF37F5">
        <w:rPr>
          <w:lang w:val="en-US" w:bidi="th-TH"/>
        </w:rPr>
        <w:t>Learning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4819CD" w14:paraId="16AB7E60" w14:textId="77777777" w:rsidTr="004819CD">
        <w:trPr>
          <w:trHeight w:val="417"/>
        </w:trPr>
        <w:tc>
          <w:tcPr>
            <w:tcW w:w="1050" w:type="pct"/>
            <w:shd w:val="clear" w:color="auto" w:fill="B6DDE8" w:themeFill="accent5" w:themeFillTint="66"/>
          </w:tcPr>
          <w:p w14:paraId="76ECC546" w14:textId="77777777" w:rsidR="004819CD" w:rsidRPr="001B1E81" w:rsidRDefault="004819CD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4BE7CCE0" w14:textId="0A583C04" w:rsidR="004819CD" w:rsidRPr="007B1886" w:rsidRDefault="007B1886" w:rsidP="007B1886">
            <w:pPr>
              <w:spacing w:after="200" w:line="276" w:lineRule="auto"/>
              <w:contextualSpacing/>
              <w:jc w:val="both"/>
              <w:rPr>
                <w:rFonts w:asciiTheme="minorBidi" w:hAnsiTheme="minorBidi"/>
                <w:cs/>
                <w:lang w:val="en-US" w:bidi="th-TH"/>
              </w:rPr>
            </w:pPr>
            <w:r>
              <w:rPr>
                <w:rFonts w:asciiTheme="minorBidi" w:hAnsiTheme="minorBidi" w:hint="cs"/>
                <w:cs/>
                <w:lang w:val="en-US" w:bidi="th-TH"/>
              </w:rPr>
              <w:t>เพิ่ม</w:t>
            </w:r>
            <w:r w:rsidR="00B74E03">
              <w:rPr>
                <w:rFonts w:asciiTheme="minorBidi" w:hAnsiTheme="minorBidi" w:hint="cs"/>
                <w:cs/>
                <w:lang w:val="en-US" w:bidi="th-TH"/>
              </w:rPr>
              <w:t>เ</w:t>
            </w:r>
            <w:r w:rsidR="00B74E03" w:rsidRPr="00B74E03">
              <w:rPr>
                <w:rFonts w:asciiTheme="minorBidi" w:hAnsiTheme="minorBidi"/>
                <w:cs/>
                <w:lang w:val="en-US" w:bidi="th-TH"/>
              </w:rPr>
              <w:t xml:space="preserve">มนู </w:t>
            </w:r>
            <w:r w:rsidR="00B74E03" w:rsidRPr="00B74E03">
              <w:rPr>
                <w:rFonts w:asciiTheme="minorBidi" w:hAnsiTheme="minorBidi"/>
                <w:lang w:val="en-US"/>
              </w:rPr>
              <w:t>E</w:t>
            </w:r>
            <w:r w:rsidR="00B74E03" w:rsidRPr="00B74E03">
              <w:rPr>
                <w:rFonts w:asciiTheme="minorBidi" w:hAnsiTheme="minorBidi"/>
                <w:cs/>
                <w:lang w:val="en-US" w:bidi="th-TH"/>
              </w:rPr>
              <w:t>-</w:t>
            </w:r>
            <w:r w:rsidR="00B74E03" w:rsidRPr="00B74E03">
              <w:rPr>
                <w:rFonts w:asciiTheme="minorBidi" w:hAnsiTheme="minorBidi"/>
                <w:lang w:val="en-US"/>
              </w:rPr>
              <w:t xml:space="preserve">Learning </w:t>
            </w:r>
            <w:r>
              <w:rPr>
                <w:rFonts w:asciiTheme="minorBidi" w:hAnsiTheme="minorBidi" w:hint="cs"/>
                <w:cs/>
                <w:lang w:val="en-US" w:bidi="th-TH"/>
              </w:rPr>
              <w:t>ให้อยู่</w:t>
            </w:r>
            <w:r w:rsidR="00B74E03" w:rsidRPr="00B74E03">
              <w:rPr>
                <w:rFonts w:asciiTheme="minorBidi" w:hAnsiTheme="minorBidi"/>
                <w:cs/>
                <w:lang w:val="en-US" w:bidi="th-TH"/>
              </w:rPr>
              <w:t xml:space="preserve">ภายใต้ </w:t>
            </w:r>
            <w:r w:rsidR="00B74E03" w:rsidRPr="00B74E03">
              <w:rPr>
                <w:rFonts w:asciiTheme="minorBidi" w:hAnsiTheme="minorBidi"/>
                <w:lang w:val="en-US"/>
              </w:rPr>
              <w:t xml:space="preserve">BDC Dashboard </w:t>
            </w:r>
            <w:r>
              <w:rPr>
                <w:rFonts w:asciiTheme="minorBidi" w:hAnsiTheme="minorBidi" w:hint="cs"/>
                <w:cs/>
                <w:lang w:val="en-US" w:bidi="th-TH"/>
              </w:rPr>
              <w:t xml:space="preserve">โดยทำเป็น </w:t>
            </w:r>
            <w:r>
              <w:rPr>
                <w:rFonts w:asciiTheme="minorBidi" w:hAnsiTheme="minorBidi"/>
                <w:lang w:val="en-US" w:bidi="th-TH"/>
              </w:rPr>
              <w:t xml:space="preserve">Sub menu </w:t>
            </w:r>
            <w:r>
              <w:rPr>
                <w:rFonts w:asciiTheme="minorBidi" w:hAnsiTheme="minorBidi" w:hint="cs"/>
                <w:cs/>
                <w:lang w:val="en-US" w:bidi="th-TH"/>
              </w:rPr>
              <w:t>ย่อย</w:t>
            </w:r>
          </w:p>
        </w:tc>
      </w:tr>
      <w:tr w:rsidR="004819CD" w14:paraId="42018E0F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4C1BE9EA" w14:textId="77777777" w:rsidR="004819CD" w:rsidRPr="00010764" w:rsidRDefault="004819CD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65E982F5" w14:textId="77777777" w:rsidR="004819CD" w:rsidRDefault="004819CD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4A51DFBF" w14:textId="77777777" w:rsidR="004819CD" w:rsidRPr="001B1E81" w:rsidRDefault="004819CD" w:rsidP="00D3199F">
            <w:pPr>
              <w:rPr>
                <w:lang w:val="en-US" w:bidi="th-TH"/>
              </w:rPr>
            </w:pPr>
          </w:p>
        </w:tc>
      </w:tr>
      <w:tr w:rsidR="004819CD" w14:paraId="760288FD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50B3AFF6" w14:textId="77777777" w:rsidR="004819CD" w:rsidRPr="00010764" w:rsidRDefault="004819CD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18725A65" w14:textId="77777777" w:rsidR="004819CD" w:rsidRPr="001B1E81" w:rsidRDefault="004819CD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55B89459" w14:textId="7EB65D33" w:rsidR="00B74E03" w:rsidRDefault="00B74E03" w:rsidP="0072537C">
      <w:pPr>
        <w:rPr>
          <w:cs/>
          <w:lang w:val="en-US" w:bidi="th-TH"/>
        </w:rPr>
      </w:pPr>
    </w:p>
    <w:p w14:paraId="35225A8D" w14:textId="77777777" w:rsidR="00B74E03" w:rsidRDefault="00B74E03">
      <w:pPr>
        <w:rPr>
          <w:cs/>
          <w:lang w:val="en-US" w:bidi="th-TH"/>
        </w:rPr>
      </w:pPr>
      <w:r>
        <w:rPr>
          <w:cs/>
          <w:lang w:val="en-US" w:bidi="th-TH"/>
        </w:rPr>
        <w:br w:type="page"/>
      </w:r>
    </w:p>
    <w:p w14:paraId="2249A7C8" w14:textId="77777777" w:rsidR="004819CD" w:rsidRDefault="004819CD" w:rsidP="0072537C">
      <w:pPr>
        <w:rPr>
          <w:lang w:val="en-US" w:bidi="th-TH"/>
        </w:rPr>
      </w:pPr>
    </w:p>
    <w:p w14:paraId="2D31BC13" w14:textId="72C1EB9B" w:rsidR="00DB5866" w:rsidRDefault="00DB5866" w:rsidP="0072537C">
      <w:pPr>
        <w:rPr>
          <w:lang w:val="en-US" w:bidi="th-TH"/>
        </w:rPr>
      </w:pP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3.1.8 </w:t>
      </w:r>
      <w:r w:rsidR="001E08D5">
        <w:rPr>
          <w:rFonts w:asciiTheme="minorBidi" w:hAnsiTheme="minorBidi" w:hint="cs"/>
          <w:color w:val="000000" w:themeColor="text1"/>
          <w:cs/>
          <w:lang w:bidi="th-TH"/>
        </w:rPr>
        <w:t>ปรับแก้รูปแบบการแสดงผลของกราฟแผนภูมิ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DB5866" w14:paraId="160C0323" w14:textId="77777777" w:rsidTr="00D3199F">
        <w:trPr>
          <w:trHeight w:val="417"/>
        </w:trPr>
        <w:tc>
          <w:tcPr>
            <w:tcW w:w="1050" w:type="pct"/>
            <w:shd w:val="clear" w:color="auto" w:fill="B6DDE8" w:themeFill="accent5" w:themeFillTint="66"/>
          </w:tcPr>
          <w:p w14:paraId="73C51A55" w14:textId="77777777" w:rsidR="00DB5866" w:rsidRPr="001B1E81" w:rsidRDefault="00DB586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6B903346" w14:textId="1CAAAE3D" w:rsidR="00DB5866" w:rsidRPr="004819CD" w:rsidRDefault="00B74E03" w:rsidP="0086557E">
            <w:pPr>
              <w:spacing w:after="200" w:line="276" w:lineRule="auto"/>
              <w:contextualSpacing/>
              <w:jc w:val="both"/>
              <w:rPr>
                <w:rFonts w:asciiTheme="minorBidi" w:hAnsiTheme="minorBidi"/>
                <w:cs/>
                <w:lang w:val="en-US" w:bidi="th-TH"/>
              </w:rPr>
            </w:pPr>
            <w:r w:rsidRPr="00B74E03">
              <w:rPr>
                <w:rFonts w:asciiTheme="minorBidi" w:hAnsiTheme="minorBidi"/>
                <w:cs/>
                <w:lang w:val="en-US" w:bidi="th-TH"/>
              </w:rPr>
              <w:t>ปรับแก้รูปแบบการแสดงผลของกราฟแผนภูมิ โดยต้องการปรับขยายให้ใหญ่ขึ้นชัดเจนขึ้น</w:t>
            </w:r>
          </w:p>
        </w:tc>
      </w:tr>
      <w:tr w:rsidR="00DB5866" w14:paraId="09FCC1C8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65E10F2F" w14:textId="77777777" w:rsidR="00DB5866" w:rsidRPr="00010764" w:rsidRDefault="00DB5866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06106421" w14:textId="77777777" w:rsidR="00DB5866" w:rsidRDefault="00DB5866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3DDE089A" w14:textId="77777777" w:rsidR="00DB5866" w:rsidRPr="001B1E81" w:rsidRDefault="00DB5866" w:rsidP="00D3199F">
            <w:pPr>
              <w:rPr>
                <w:lang w:val="en-US" w:bidi="th-TH"/>
              </w:rPr>
            </w:pPr>
          </w:p>
        </w:tc>
      </w:tr>
      <w:tr w:rsidR="00DB5866" w14:paraId="3F35CA63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40A2D439" w14:textId="77777777" w:rsidR="00DB5866" w:rsidRPr="00010764" w:rsidRDefault="00DB586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41B45BE2" w14:textId="77777777" w:rsidR="00DB5866" w:rsidRPr="001B1E81" w:rsidRDefault="00DB5866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560D1777" w14:textId="77777777" w:rsidR="00DB5866" w:rsidRDefault="00DB5866" w:rsidP="0072537C">
      <w:pPr>
        <w:rPr>
          <w:lang w:val="en-US" w:bidi="th-TH"/>
        </w:rPr>
      </w:pPr>
    </w:p>
    <w:p w14:paraId="23687252" w14:textId="3219FCC2" w:rsidR="00DB5866" w:rsidRDefault="00DB5866" w:rsidP="0072537C">
      <w:pPr>
        <w:rPr>
          <w:cs/>
          <w:lang w:val="en-US" w:bidi="th-TH"/>
        </w:rPr>
      </w:pP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3.1.9 </w:t>
      </w:r>
      <w:r w:rsidR="001E08D5">
        <w:rPr>
          <w:rFonts w:hint="cs"/>
          <w:cs/>
          <w:lang w:val="en-US" w:bidi="th-TH"/>
        </w:rPr>
        <w:t>ปรับแก้ไขส่วนของการเผยแพร่เอกสาร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DB5866" w14:paraId="5DF5581F" w14:textId="77777777" w:rsidTr="00D3199F">
        <w:trPr>
          <w:trHeight w:val="417"/>
        </w:trPr>
        <w:tc>
          <w:tcPr>
            <w:tcW w:w="1050" w:type="pct"/>
            <w:shd w:val="clear" w:color="auto" w:fill="B6DDE8" w:themeFill="accent5" w:themeFillTint="66"/>
          </w:tcPr>
          <w:p w14:paraId="3442A58E" w14:textId="77777777" w:rsidR="00DB5866" w:rsidRPr="001B1E81" w:rsidRDefault="00DB586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7BD60E73" w14:textId="1A93E250" w:rsidR="00DB5866" w:rsidRPr="004819CD" w:rsidRDefault="00B74E03" w:rsidP="00D3199F">
            <w:pPr>
              <w:spacing w:after="200" w:line="276" w:lineRule="auto"/>
              <w:contextualSpacing/>
              <w:jc w:val="both"/>
              <w:rPr>
                <w:rFonts w:asciiTheme="minorBidi" w:hAnsiTheme="minorBidi"/>
                <w:cs/>
                <w:lang w:val="en-US" w:bidi="th-TH"/>
              </w:rPr>
            </w:pPr>
            <w:r w:rsidRPr="00B74E03">
              <w:rPr>
                <w:rFonts w:asciiTheme="minorBidi" w:hAnsiTheme="minorBidi"/>
                <w:cs/>
                <w:lang w:val="en-US" w:bidi="th-TH"/>
              </w:rPr>
              <w:t>ปรับแก้ไขการจัดเรียงเอกสาร เพื่อการนำเสนอ สามารถเรียงลำดับเอกสารเองได</w:t>
            </w:r>
            <w:r w:rsidR="000375E0">
              <w:rPr>
                <w:rFonts w:asciiTheme="minorBidi" w:hAnsiTheme="minorBidi"/>
                <w:cs/>
                <w:lang w:val="en-US" w:bidi="th-TH"/>
              </w:rPr>
              <w:t>้ในลักษณะการทำงานแบบ แดรกแอนด์</w:t>
            </w:r>
            <w:r w:rsidRPr="00B74E03">
              <w:rPr>
                <w:rFonts w:asciiTheme="minorBidi" w:hAnsiTheme="minorBidi"/>
                <w:cs/>
                <w:lang w:val="en-US" w:bidi="th-TH"/>
              </w:rPr>
              <w:t>ดรอป เพื่อให้ง่ายต่อการเปลี่ยนลำดับความสำคัญของเอกสาร</w:t>
            </w:r>
          </w:p>
        </w:tc>
      </w:tr>
      <w:tr w:rsidR="00DB5866" w14:paraId="71498613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28429154" w14:textId="77777777" w:rsidR="00DB5866" w:rsidRPr="00010764" w:rsidRDefault="00DB5866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1CCE04DB" w14:textId="77777777" w:rsidR="00DB5866" w:rsidRDefault="00DB5866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269D0806" w14:textId="77777777" w:rsidR="00DB5866" w:rsidRPr="001B1E81" w:rsidRDefault="00DB5866" w:rsidP="00D3199F">
            <w:pPr>
              <w:rPr>
                <w:lang w:val="en-US" w:bidi="th-TH"/>
              </w:rPr>
            </w:pPr>
          </w:p>
        </w:tc>
      </w:tr>
      <w:tr w:rsidR="00DB5866" w14:paraId="79F95FB6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2CA97413" w14:textId="77777777" w:rsidR="00DB5866" w:rsidRPr="00010764" w:rsidRDefault="00DB586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7BD6C967" w14:textId="77777777" w:rsidR="00DB5866" w:rsidRPr="001B1E81" w:rsidRDefault="00DB5866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235CA56A" w14:textId="77777777" w:rsidR="00DB5866" w:rsidRDefault="00DB5866" w:rsidP="0072537C">
      <w:pPr>
        <w:rPr>
          <w:lang w:val="en-US" w:bidi="th-TH"/>
        </w:rPr>
      </w:pPr>
    </w:p>
    <w:p w14:paraId="107286D7" w14:textId="6BF3DE80" w:rsidR="00DB5866" w:rsidRDefault="00DB5866" w:rsidP="0072537C">
      <w:pPr>
        <w:rPr>
          <w:cs/>
          <w:lang w:val="en-US" w:bidi="th-TH"/>
        </w:rPr>
      </w:pP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3.1.10 </w:t>
      </w:r>
      <w:r w:rsidR="001F1C18">
        <w:rPr>
          <w:rFonts w:hint="cs"/>
          <w:cs/>
          <w:lang w:val="en-US" w:bidi="th-TH"/>
        </w:rPr>
        <w:t xml:space="preserve">การ </w:t>
      </w:r>
      <w:r w:rsidR="001F1C18">
        <w:rPr>
          <w:lang w:val="en-US" w:bidi="th-TH"/>
        </w:rPr>
        <w:t xml:space="preserve">Upload File VDO </w:t>
      </w:r>
      <w:r w:rsidR="001F1C18">
        <w:rPr>
          <w:rFonts w:hint="cs"/>
          <w:cs/>
          <w:lang w:val="en-US" w:bidi="th-TH"/>
        </w:rPr>
        <w:t>เพื่อการเผยแพร่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DB5866" w14:paraId="13470F52" w14:textId="77777777" w:rsidTr="00D3199F">
        <w:trPr>
          <w:trHeight w:val="417"/>
        </w:trPr>
        <w:tc>
          <w:tcPr>
            <w:tcW w:w="1050" w:type="pct"/>
            <w:shd w:val="clear" w:color="auto" w:fill="B6DDE8" w:themeFill="accent5" w:themeFillTint="66"/>
          </w:tcPr>
          <w:p w14:paraId="34AE194B" w14:textId="77777777" w:rsidR="00DB5866" w:rsidRPr="001B1E81" w:rsidRDefault="00DB586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160D3215" w14:textId="4690995B" w:rsidR="00DB5866" w:rsidRPr="008A7CDE" w:rsidRDefault="00B74E03" w:rsidP="00B74E03">
            <w:pPr>
              <w:ind w:right="-619"/>
              <w:jc w:val="thaiDistribute"/>
              <w:rPr>
                <w:rtl/>
                <w:cs/>
              </w:rPr>
            </w:pPr>
            <w:r w:rsidRPr="00B74E03">
              <w:rPr>
                <w:cs/>
                <w:lang w:bidi="th-TH"/>
              </w:rPr>
              <w:t xml:space="preserve">การ </w:t>
            </w:r>
            <w:r w:rsidRPr="00B74E03">
              <w:t xml:space="preserve">Upload </w:t>
            </w:r>
            <w:r w:rsidRPr="00B74E03">
              <w:rPr>
                <w:cs/>
                <w:lang w:bidi="th-TH"/>
              </w:rPr>
              <w:t xml:space="preserve">รูป หรือ </w:t>
            </w:r>
            <w:r w:rsidRPr="00B74E03">
              <w:t xml:space="preserve">VDO </w:t>
            </w:r>
            <w:r w:rsidRPr="00B74E03">
              <w:rPr>
                <w:cs/>
                <w:lang w:bidi="th-TH"/>
              </w:rPr>
              <w:t xml:space="preserve">ให้ระบบสามารถ </w:t>
            </w:r>
            <w:r w:rsidRPr="00B74E03">
              <w:t xml:space="preserve">Compress File auto </w:t>
            </w:r>
            <w:r w:rsidRPr="00B74E03">
              <w:rPr>
                <w:cs/>
                <w:lang w:bidi="th-TH"/>
              </w:rPr>
              <w:t>ให้ได้</w:t>
            </w:r>
          </w:p>
        </w:tc>
      </w:tr>
      <w:tr w:rsidR="00DB5866" w14:paraId="20D6D5F7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28237F67" w14:textId="77777777" w:rsidR="00DB5866" w:rsidRPr="00010764" w:rsidRDefault="00DB5866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74DB5840" w14:textId="77777777" w:rsidR="00DB5866" w:rsidRDefault="00DB5866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1DD5742E" w14:textId="77777777" w:rsidR="00DB5866" w:rsidRPr="001B1E81" w:rsidRDefault="00DB5866" w:rsidP="00D3199F">
            <w:pPr>
              <w:rPr>
                <w:lang w:val="en-US" w:bidi="th-TH"/>
              </w:rPr>
            </w:pPr>
          </w:p>
        </w:tc>
      </w:tr>
      <w:tr w:rsidR="00DB5866" w14:paraId="07802E5E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6CDB229E" w14:textId="77777777" w:rsidR="00DB5866" w:rsidRPr="00010764" w:rsidRDefault="00DB586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2DCC08F3" w14:textId="77777777" w:rsidR="00DB5866" w:rsidRPr="001B1E81" w:rsidRDefault="00DB5866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6ED9CD83" w14:textId="77777777" w:rsidR="00DB5866" w:rsidRDefault="00DB5866" w:rsidP="0072537C">
      <w:pPr>
        <w:rPr>
          <w:lang w:val="en-US" w:bidi="th-TH"/>
        </w:rPr>
      </w:pPr>
    </w:p>
    <w:p w14:paraId="66BD8F3F" w14:textId="12E3CB0E" w:rsidR="00DB5866" w:rsidRPr="001F1C18" w:rsidRDefault="00DB5866" w:rsidP="0072537C">
      <w:pPr>
        <w:rPr>
          <w:cs/>
          <w:lang w:val="en-US" w:bidi="th-TH"/>
        </w:rPr>
      </w:pP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3.1.11 </w:t>
      </w:r>
      <w:r w:rsidR="001F1C18">
        <w:rPr>
          <w:rFonts w:hint="cs"/>
          <w:cs/>
          <w:lang w:bidi="th-TH"/>
        </w:rPr>
        <w:t xml:space="preserve">การใช้บริการ </w:t>
      </w:r>
      <w:r w:rsidR="001F1C18">
        <w:rPr>
          <w:lang w:val="en-US" w:bidi="th-TH"/>
        </w:rPr>
        <w:t>E</w:t>
      </w:r>
      <w:r w:rsidR="001F1C18">
        <w:rPr>
          <w:cs/>
          <w:lang w:val="en-US" w:bidi="th-TH"/>
        </w:rPr>
        <w:t>-</w:t>
      </w:r>
      <w:r w:rsidR="001F1C18">
        <w:rPr>
          <w:lang w:val="en-US" w:bidi="th-TH"/>
        </w:rPr>
        <w:t xml:space="preserve">Learning </w:t>
      </w:r>
      <w:r w:rsidR="001F1C18">
        <w:rPr>
          <w:rFonts w:hint="cs"/>
          <w:cs/>
          <w:lang w:val="en-US" w:bidi="th-TH"/>
        </w:rPr>
        <w:t>ที่เป็นไฟล์วีดีโอ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092"/>
        <w:gridCol w:w="7871"/>
      </w:tblGrid>
      <w:tr w:rsidR="00DB5866" w14:paraId="7B51A242" w14:textId="77777777" w:rsidTr="00D3199F">
        <w:trPr>
          <w:trHeight w:val="417"/>
        </w:trPr>
        <w:tc>
          <w:tcPr>
            <w:tcW w:w="1050" w:type="pct"/>
            <w:shd w:val="clear" w:color="auto" w:fill="B6DDE8" w:themeFill="accent5" w:themeFillTint="66"/>
          </w:tcPr>
          <w:p w14:paraId="46ABBF26" w14:textId="77777777" w:rsidR="00DB5866" w:rsidRPr="001B1E81" w:rsidRDefault="00DB586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 w:rsidRPr="001B1E81">
              <w:rPr>
                <w:rFonts w:hint="cs"/>
                <w:b/>
                <w:bCs/>
                <w:cs/>
                <w:lang w:val="en-US" w:bidi="th-TH"/>
              </w:rPr>
              <w:t>รายละเอียด</w:t>
            </w:r>
          </w:p>
        </w:tc>
        <w:tc>
          <w:tcPr>
            <w:tcW w:w="3950" w:type="pct"/>
            <w:vAlign w:val="center"/>
          </w:tcPr>
          <w:p w14:paraId="45D0EE45" w14:textId="2AD6698C" w:rsidR="00DB5866" w:rsidRPr="00C029FD" w:rsidRDefault="00B74E03" w:rsidP="00B74E03">
            <w:pPr>
              <w:ind w:right="15"/>
              <w:contextualSpacing/>
              <w:jc w:val="thaiDistribute"/>
              <w:rPr>
                <w:rtl/>
                <w:cs/>
                <w:lang w:bidi="th-TH"/>
              </w:rPr>
            </w:pPr>
            <w:r w:rsidRPr="00B74E03">
              <w:rPr>
                <w:cs/>
                <w:lang w:bidi="th-TH"/>
              </w:rPr>
              <w:t xml:space="preserve">การ </w:t>
            </w:r>
            <w:r w:rsidRPr="00B74E03">
              <w:t xml:space="preserve">View VDO </w:t>
            </w:r>
            <w:r w:rsidRPr="00B74E03">
              <w:rPr>
                <w:cs/>
                <w:lang w:bidi="th-TH"/>
              </w:rPr>
              <w:t xml:space="preserve">สามารถ </w:t>
            </w:r>
            <w:r w:rsidRPr="00B74E03">
              <w:t xml:space="preserve">Show </w:t>
            </w:r>
            <w:r w:rsidRPr="00B74E03">
              <w:rPr>
                <w:cs/>
                <w:lang w:bidi="th-TH"/>
              </w:rPr>
              <w:t xml:space="preserve">เป็น </w:t>
            </w:r>
            <w:r w:rsidRPr="00B74E03">
              <w:t xml:space="preserve">Thumbnail </w:t>
            </w:r>
            <w:r w:rsidRPr="00B74E03">
              <w:rPr>
                <w:cs/>
                <w:lang w:bidi="th-TH"/>
              </w:rPr>
              <w:t xml:space="preserve">ได้ และ ผู้ใช้สามารถกดเล่น </w:t>
            </w:r>
            <w:r w:rsidRPr="00B74E03">
              <w:t xml:space="preserve">VDO </w:t>
            </w:r>
            <w:r w:rsidRPr="00B74E03">
              <w:rPr>
                <w:cs/>
                <w:lang w:bidi="th-TH"/>
              </w:rPr>
              <w:t xml:space="preserve">ได้จาก </w:t>
            </w:r>
            <w:r w:rsidRPr="00B74E03">
              <w:t>Web Site</w:t>
            </w:r>
            <w:r w:rsidR="00C029FD" w:rsidRPr="00C029FD">
              <w:rPr>
                <w:cs/>
                <w:lang w:bidi="th-TH"/>
              </w:rPr>
              <w:t xml:space="preserve"> </w:t>
            </w:r>
          </w:p>
        </w:tc>
      </w:tr>
      <w:tr w:rsidR="00DB5866" w14:paraId="1E30C13B" w14:textId="77777777" w:rsidTr="00D3199F">
        <w:tc>
          <w:tcPr>
            <w:tcW w:w="1050" w:type="pct"/>
            <w:shd w:val="clear" w:color="auto" w:fill="B6DDE8" w:themeFill="accent5" w:themeFillTint="66"/>
          </w:tcPr>
          <w:p w14:paraId="05CAABFA" w14:textId="77777777" w:rsidR="00DB5866" w:rsidRPr="00010764" w:rsidRDefault="00DB5866" w:rsidP="00D3199F">
            <w:pPr>
              <w:spacing w:line="276" w:lineRule="auto"/>
              <w:rPr>
                <w:b/>
                <w:bCs/>
                <w:cs/>
                <w:lang w:val="en-US" w:bidi="th-TH"/>
              </w:rPr>
            </w:pPr>
            <w:r w:rsidRPr="00010764">
              <w:rPr>
                <w:rFonts w:hint="cs"/>
                <w:b/>
                <w:bCs/>
                <w:cs/>
                <w:lang w:val="en-US" w:bidi="th-TH"/>
              </w:rPr>
              <w:t xml:space="preserve">ภาพประกอบ </w:t>
            </w:r>
            <w:r w:rsidRPr="00010764">
              <w:rPr>
                <w:b/>
                <w:bCs/>
                <w:cs/>
                <w:lang w:val="en-US" w:bidi="th-TH"/>
              </w:rPr>
              <w:t xml:space="preserve">/ </w:t>
            </w:r>
            <w:r w:rsidRPr="00010764">
              <w:rPr>
                <w:b/>
                <w:bCs/>
                <w:lang w:val="en-US" w:bidi="th-TH"/>
              </w:rPr>
              <w:t>Workflow</w:t>
            </w:r>
            <w:r>
              <w:rPr>
                <w:b/>
                <w:bCs/>
                <w:cs/>
                <w:lang w:val="en-US" w:bidi="th-TH"/>
              </w:rPr>
              <w:t xml:space="preserve"> </w:t>
            </w:r>
            <w:r>
              <w:rPr>
                <w:rFonts w:hint="cs"/>
                <w:b/>
                <w:bCs/>
                <w:cs/>
                <w:lang w:val="en-US" w:bidi="th-TH"/>
              </w:rPr>
              <w:t>(ถ้ามี)</w:t>
            </w:r>
          </w:p>
        </w:tc>
        <w:tc>
          <w:tcPr>
            <w:tcW w:w="3950" w:type="pct"/>
            <w:vAlign w:val="center"/>
          </w:tcPr>
          <w:p w14:paraId="4B343BCF" w14:textId="77777777" w:rsidR="00DB5866" w:rsidRDefault="00DB5866" w:rsidP="00D3199F">
            <w:pPr>
              <w:rPr>
                <w:lang w:val="en-US" w:bidi="th-TH"/>
              </w:rPr>
            </w:pPr>
            <w:r w:rsidRPr="001B1E81">
              <w:rPr>
                <w:lang w:val="en-US" w:bidi="th-TH"/>
              </w:rPr>
              <w:t>N</w:t>
            </w:r>
            <w:r w:rsidRPr="001B1E81">
              <w:rPr>
                <w:cs/>
                <w:lang w:val="en-US" w:bidi="th-TH"/>
              </w:rPr>
              <w:t>/</w:t>
            </w:r>
            <w:r w:rsidRPr="001B1E81">
              <w:rPr>
                <w:lang w:val="en-US" w:bidi="th-TH"/>
              </w:rPr>
              <w:t>A</w:t>
            </w:r>
          </w:p>
          <w:p w14:paraId="2DE75190" w14:textId="77777777" w:rsidR="00DB5866" w:rsidRPr="001B1E81" w:rsidRDefault="00DB5866" w:rsidP="00D3199F">
            <w:pPr>
              <w:rPr>
                <w:lang w:val="en-US" w:bidi="th-TH"/>
              </w:rPr>
            </w:pPr>
          </w:p>
        </w:tc>
      </w:tr>
      <w:tr w:rsidR="00DB5866" w14:paraId="18589535" w14:textId="77777777" w:rsidTr="00D3199F">
        <w:trPr>
          <w:trHeight w:val="51"/>
        </w:trPr>
        <w:tc>
          <w:tcPr>
            <w:tcW w:w="1050" w:type="pct"/>
            <w:shd w:val="clear" w:color="auto" w:fill="B6DDE8" w:themeFill="accent5" w:themeFillTint="66"/>
          </w:tcPr>
          <w:p w14:paraId="4F71A596" w14:textId="77777777" w:rsidR="00DB5866" w:rsidRPr="00010764" w:rsidRDefault="00DB5866" w:rsidP="00D3199F">
            <w:pPr>
              <w:spacing w:line="276" w:lineRule="auto"/>
              <w:rPr>
                <w:b/>
                <w:bCs/>
                <w:lang w:val="en-US" w:bidi="th-TH"/>
              </w:rPr>
            </w:pPr>
            <w:r>
              <w:rPr>
                <w:b/>
                <w:bCs/>
                <w:lang w:val="en-US" w:bidi="th-TH"/>
              </w:rPr>
              <w:t>Integration</w:t>
            </w:r>
          </w:p>
        </w:tc>
        <w:tc>
          <w:tcPr>
            <w:tcW w:w="3950" w:type="pct"/>
            <w:vAlign w:val="center"/>
          </w:tcPr>
          <w:p w14:paraId="55EA4B53" w14:textId="77777777" w:rsidR="00DB5866" w:rsidRPr="001B1E81" w:rsidRDefault="00DB5866" w:rsidP="00D3199F">
            <w:pPr>
              <w:rPr>
                <w:noProof/>
                <w:lang w:val="en-US" w:bidi="th-TH"/>
              </w:rPr>
            </w:pPr>
            <w:r w:rsidRPr="001B1E81">
              <w:rPr>
                <w:noProof/>
                <w:lang w:val="en-US" w:bidi="th-TH"/>
              </w:rPr>
              <w:t>N</w:t>
            </w:r>
            <w:r w:rsidRPr="001B1E81">
              <w:rPr>
                <w:noProof/>
                <w:cs/>
                <w:lang w:val="en-US" w:bidi="th-TH"/>
              </w:rPr>
              <w:t>/</w:t>
            </w:r>
            <w:r w:rsidRPr="001B1E81">
              <w:rPr>
                <w:noProof/>
                <w:lang w:val="en-US" w:bidi="th-TH"/>
              </w:rPr>
              <w:t>A</w:t>
            </w:r>
          </w:p>
        </w:tc>
      </w:tr>
    </w:tbl>
    <w:p w14:paraId="5B7F88B0" w14:textId="77777777" w:rsidR="00DB5866" w:rsidRDefault="00DB5866" w:rsidP="0072537C">
      <w:pPr>
        <w:rPr>
          <w:lang w:bidi="th-TH"/>
        </w:rPr>
      </w:pPr>
    </w:p>
    <w:p w14:paraId="5EAD3845" w14:textId="77777777" w:rsidR="00DB5866" w:rsidRDefault="00DB5866" w:rsidP="0072537C">
      <w:pPr>
        <w:rPr>
          <w:lang w:bidi="th-TH"/>
        </w:rPr>
      </w:pPr>
    </w:p>
    <w:p w14:paraId="1960D4DE" w14:textId="7D19BC70" w:rsidR="00DB5866" w:rsidRPr="00214A56" w:rsidRDefault="00DB5866" w:rsidP="00E226B4">
      <w:pPr>
        <w:rPr>
          <w:lang w:val="en-US" w:bidi="th-TH"/>
        </w:rPr>
      </w:pPr>
      <w:r>
        <w:rPr>
          <w:cs/>
          <w:lang w:bidi="th-TH"/>
        </w:rPr>
        <w:tab/>
      </w:r>
    </w:p>
    <w:p w14:paraId="531A21CA" w14:textId="77777777" w:rsidR="000C6089" w:rsidRPr="00D41231" w:rsidRDefault="000C6089" w:rsidP="002542B4">
      <w:pPr>
        <w:pStyle w:val="af"/>
        <w:numPr>
          <w:ilvl w:val="2"/>
          <w:numId w:val="11"/>
        </w:numPr>
        <w:spacing w:after="200" w:line="276" w:lineRule="auto"/>
        <w:contextualSpacing/>
        <w:jc w:val="both"/>
        <w:rPr>
          <w:rFonts w:ascii="Cordia New" w:hAnsi="Cordia New" w:cs="Cordia New"/>
        </w:rPr>
      </w:pPr>
      <w:r w:rsidRPr="00D41231">
        <w:rPr>
          <w:rFonts w:ascii="Cordia New" w:hAnsi="Cordia New" w:cs="Cordia New"/>
          <w:cs/>
        </w:rPr>
        <w:t>การโอนย้ายข้อมูล</w:t>
      </w:r>
    </w:p>
    <w:p w14:paraId="2C8F30D4" w14:textId="00C2244A" w:rsidR="000C6089" w:rsidRPr="000C6089" w:rsidRDefault="000C6089" w:rsidP="000C6089">
      <w:pPr>
        <w:spacing w:after="200" w:line="276" w:lineRule="auto"/>
        <w:contextualSpacing/>
        <w:jc w:val="both"/>
        <w:rPr>
          <w:cs/>
          <w:lang w:val="en-US" w:bidi="th-TH"/>
        </w:rPr>
      </w:pPr>
      <w:r w:rsidRPr="000C6089">
        <w:rPr>
          <w:rFonts w:hint="cs"/>
          <w:cs/>
          <w:lang w:bidi="th-TH"/>
        </w:rPr>
        <w:t xml:space="preserve">                 </w:t>
      </w:r>
      <w:r>
        <w:rPr>
          <w:rFonts w:hint="cs"/>
          <w:cs/>
          <w:lang w:bidi="th-TH"/>
        </w:rPr>
        <w:t xml:space="preserve">                           </w:t>
      </w:r>
      <w:r w:rsidRPr="000C6089">
        <w:rPr>
          <w:rFonts w:hint="cs"/>
          <w:cs/>
          <w:lang w:bidi="th-TH"/>
        </w:rPr>
        <w:t xml:space="preserve"> </w:t>
      </w:r>
      <w:r w:rsidRPr="000C6089">
        <w:rPr>
          <w:rFonts w:hint="cs"/>
          <w:cs/>
          <w:lang w:val="en-US" w:bidi="th-TH"/>
        </w:rPr>
        <w:t xml:space="preserve"> </w:t>
      </w:r>
      <w:r w:rsidRPr="000C6089">
        <w:rPr>
          <w:lang w:val="en-US" w:bidi="th-TH"/>
        </w:rPr>
        <w:t xml:space="preserve">PTT user </w:t>
      </w:r>
      <w:r w:rsidRPr="000C6089">
        <w:rPr>
          <w:rFonts w:hint="cs"/>
          <w:cs/>
          <w:lang w:val="en-US" w:bidi="th-TH"/>
        </w:rPr>
        <w:t>จะเป็นผู้เตรียมข้อมูลเพื่อส่งให้ทีมพัฒนาโอนย้ายข้อมูลเข้าระบบ</w:t>
      </w:r>
    </w:p>
    <w:p w14:paraId="0C42EC16" w14:textId="0717DC0E" w:rsidR="005C1F31" w:rsidRDefault="000C6089" w:rsidP="004615B3">
      <w:pPr>
        <w:autoSpaceDE w:val="0"/>
        <w:autoSpaceDN w:val="0"/>
        <w:adjustRightInd w:val="0"/>
        <w:rPr>
          <w:noProof/>
          <w:color w:val="FF0000"/>
          <w:kern w:val="28"/>
          <w:lang w:val="en-US" w:bidi="th-TH"/>
        </w:rPr>
      </w:pPr>
      <w:r w:rsidRPr="000C6089">
        <w:rPr>
          <w:b/>
          <w:bCs/>
          <w:rtl/>
          <w:cs/>
          <w:lang w:bidi="th-TH"/>
        </w:rPr>
        <w:t xml:space="preserve"> </w:t>
      </w:r>
    </w:p>
    <w:p w14:paraId="1AC9311D" w14:textId="718FFB87" w:rsidR="00173C54" w:rsidRPr="005B0D99" w:rsidRDefault="00173C54" w:rsidP="002542B4">
      <w:pPr>
        <w:pStyle w:val="3"/>
        <w:numPr>
          <w:ilvl w:val="2"/>
          <w:numId w:val="11"/>
        </w:numPr>
      </w:pPr>
      <w:r w:rsidRPr="009D768F">
        <w:rPr>
          <w:cs/>
        </w:rPr>
        <w:t>ขอบเขต</w:t>
      </w:r>
      <w:r w:rsidRPr="005B0D99">
        <w:rPr>
          <w:cs/>
        </w:rPr>
        <w:t xml:space="preserve">งานส่วนการ </w:t>
      </w:r>
      <w:r w:rsidRPr="005B0D99">
        <w:t xml:space="preserve">Deploy </w:t>
      </w:r>
      <w:r w:rsidRPr="005B0D99">
        <w:rPr>
          <w:cs/>
        </w:rPr>
        <w:t>ระบบ</w:t>
      </w:r>
    </w:p>
    <w:p w14:paraId="4F9E4B10" w14:textId="336DDEDB" w:rsidR="00173C54" w:rsidRPr="00DD362C" w:rsidRDefault="00173C54" w:rsidP="002542B4">
      <w:pPr>
        <w:pStyle w:val="4"/>
        <w:numPr>
          <w:ilvl w:val="2"/>
          <w:numId w:val="16"/>
        </w:numPr>
      </w:pPr>
      <w:r w:rsidRPr="00DD362C">
        <w:rPr>
          <w:cs/>
        </w:rPr>
        <w:lastRenderedPageBreak/>
        <w:t xml:space="preserve">ดำเนินการ </w:t>
      </w:r>
      <w:r w:rsidRPr="00DD362C">
        <w:t xml:space="preserve">Deploy </w:t>
      </w:r>
      <w:r w:rsidRPr="00DD362C">
        <w:rPr>
          <w:rFonts w:hint="cs"/>
          <w:cs/>
        </w:rPr>
        <w:t>ระบบที่พัฒนา</w:t>
      </w:r>
      <w:r w:rsidRPr="00DD362C">
        <w:rPr>
          <w:cs/>
        </w:rPr>
        <w:t>เสร็จแล้วให้ผู้ใช้งานทำการทดสอบ</w:t>
      </w:r>
    </w:p>
    <w:p w14:paraId="06B29176" w14:textId="77777777" w:rsidR="00173C54" w:rsidRPr="00DD362C" w:rsidRDefault="00173C54" w:rsidP="002542B4">
      <w:pPr>
        <w:pStyle w:val="4"/>
        <w:numPr>
          <w:ilvl w:val="2"/>
          <w:numId w:val="16"/>
        </w:numPr>
      </w:pPr>
      <w:r w:rsidRPr="00DD362C">
        <w:rPr>
          <w:cs/>
        </w:rPr>
        <w:t xml:space="preserve">ดำเนินการ </w:t>
      </w:r>
      <w:r w:rsidRPr="00DD362C">
        <w:t xml:space="preserve">Setup </w:t>
      </w:r>
      <w:r w:rsidRPr="00DD362C">
        <w:rPr>
          <w:rFonts w:hint="cs"/>
          <w:cs/>
        </w:rPr>
        <w:t>สิทธิ์สำหรับให้ผู้ทดสอบระบบสามารถเข้าใช้งานได้</w:t>
      </w:r>
    </w:p>
    <w:p w14:paraId="0B831DE2" w14:textId="77777777" w:rsidR="00173C54" w:rsidRPr="00DD362C" w:rsidRDefault="00173C54" w:rsidP="002542B4">
      <w:pPr>
        <w:pStyle w:val="4"/>
        <w:numPr>
          <w:ilvl w:val="2"/>
          <w:numId w:val="16"/>
        </w:numPr>
      </w:pPr>
      <w:r w:rsidRPr="00DD362C">
        <w:rPr>
          <w:cs/>
        </w:rPr>
        <w:t xml:space="preserve">ดำเนินการกำหนดค่าในระบบ </w:t>
      </w:r>
      <w:r w:rsidRPr="00DD362C">
        <w:t xml:space="preserve">Network </w:t>
      </w:r>
      <w:r w:rsidRPr="00DD362C">
        <w:rPr>
          <w:rFonts w:hint="cs"/>
          <w:cs/>
        </w:rPr>
        <w:t>สำหรับทำการทดสอบ</w:t>
      </w:r>
    </w:p>
    <w:p w14:paraId="401E1B8D" w14:textId="77777777" w:rsidR="00173C54" w:rsidRPr="00DD362C" w:rsidRDefault="00173C54" w:rsidP="002542B4">
      <w:pPr>
        <w:pStyle w:val="4"/>
        <w:numPr>
          <w:ilvl w:val="2"/>
          <w:numId w:val="16"/>
        </w:numPr>
      </w:pPr>
      <w:r w:rsidRPr="00DD362C">
        <w:rPr>
          <w:cs/>
        </w:rPr>
        <w:t xml:space="preserve">ดำเนินการ </w:t>
      </w:r>
      <w:r w:rsidRPr="00DD362C">
        <w:t xml:space="preserve">Deploy </w:t>
      </w:r>
      <w:r w:rsidRPr="00DD362C">
        <w:rPr>
          <w:rFonts w:hint="cs"/>
          <w:cs/>
        </w:rPr>
        <w:t xml:space="preserve">ระบบที่พร้อมใช้งานไปยังระบบ </w:t>
      </w:r>
      <w:r w:rsidRPr="00DD362C">
        <w:t xml:space="preserve">Production </w:t>
      </w:r>
      <w:r w:rsidRPr="00DD362C">
        <w:rPr>
          <w:rFonts w:hint="cs"/>
          <w:cs/>
        </w:rPr>
        <w:t xml:space="preserve">เพื่อ </w:t>
      </w:r>
      <w:r w:rsidRPr="00DD362C">
        <w:t>Go</w:t>
      </w:r>
      <w:r w:rsidRPr="00DD362C">
        <w:rPr>
          <w:cs/>
        </w:rPr>
        <w:t>-</w:t>
      </w:r>
      <w:r w:rsidRPr="00DD362C">
        <w:t>Live</w:t>
      </w:r>
    </w:p>
    <w:p w14:paraId="5E13CFC1" w14:textId="77777777" w:rsidR="00173C54" w:rsidRPr="00DD362C" w:rsidRDefault="00173C54" w:rsidP="002542B4">
      <w:pPr>
        <w:pStyle w:val="4"/>
        <w:numPr>
          <w:ilvl w:val="2"/>
          <w:numId w:val="16"/>
        </w:numPr>
      </w:pPr>
      <w:r w:rsidRPr="00DD362C">
        <w:rPr>
          <w:cs/>
        </w:rPr>
        <w:t xml:space="preserve">ดำเนินการ </w:t>
      </w:r>
      <w:r w:rsidRPr="00DD362C">
        <w:t xml:space="preserve">Setup </w:t>
      </w:r>
      <w:r w:rsidRPr="00DD362C">
        <w:rPr>
          <w:rFonts w:hint="cs"/>
          <w:cs/>
        </w:rPr>
        <w:t>สิทธิ์สำหรับผู้ใช้งานปรกติเข้าทำการใช้งาน</w:t>
      </w:r>
    </w:p>
    <w:p w14:paraId="4F29CDE5" w14:textId="249C422D" w:rsidR="000052D1" w:rsidRDefault="00173C54" w:rsidP="002542B4">
      <w:pPr>
        <w:pStyle w:val="4"/>
        <w:numPr>
          <w:ilvl w:val="2"/>
          <w:numId w:val="16"/>
        </w:numPr>
      </w:pPr>
      <w:r w:rsidRPr="00DD362C">
        <w:rPr>
          <w:cs/>
        </w:rPr>
        <w:t xml:space="preserve">ดำเนินการกำหนดค่าในระบบ </w:t>
      </w:r>
      <w:r w:rsidRPr="00DD362C">
        <w:t xml:space="preserve">Network </w:t>
      </w:r>
      <w:r w:rsidRPr="00DD362C">
        <w:rPr>
          <w:rFonts w:hint="cs"/>
          <w:cs/>
        </w:rPr>
        <w:t xml:space="preserve">สำหรับ </w:t>
      </w:r>
      <w:r w:rsidRPr="00DD362C">
        <w:t xml:space="preserve">Production </w:t>
      </w:r>
      <w:r w:rsidRPr="00DD362C">
        <w:rPr>
          <w:rFonts w:hint="cs"/>
          <w:cs/>
        </w:rPr>
        <w:t xml:space="preserve">เพื่อ </w:t>
      </w:r>
      <w:r w:rsidRPr="00DD362C">
        <w:t>Go</w:t>
      </w:r>
      <w:r w:rsidRPr="00DD362C">
        <w:rPr>
          <w:cs/>
        </w:rPr>
        <w:t>-</w:t>
      </w:r>
      <w:r w:rsidRPr="00DD362C">
        <w:t>Live</w:t>
      </w:r>
    </w:p>
    <w:p w14:paraId="5ECAD94C" w14:textId="77777777" w:rsidR="004615B3" w:rsidRPr="004615B3" w:rsidRDefault="004615B3" w:rsidP="004615B3">
      <w:pPr>
        <w:rPr>
          <w:lang w:val="en-US" w:bidi="th-TH"/>
        </w:rPr>
      </w:pPr>
    </w:p>
    <w:p w14:paraId="1E637321" w14:textId="77777777" w:rsidR="00173C54" w:rsidRPr="005B0D99" w:rsidRDefault="00173C54" w:rsidP="002542B4">
      <w:pPr>
        <w:pStyle w:val="3"/>
        <w:numPr>
          <w:ilvl w:val="0"/>
          <w:numId w:val="15"/>
        </w:numPr>
      </w:pPr>
      <w:r w:rsidRPr="005B0D99">
        <w:rPr>
          <w:cs/>
        </w:rPr>
        <w:t>ส่วนที่ไม่รวม</w:t>
      </w:r>
      <w:r w:rsidRPr="00DD362C">
        <w:rPr>
          <w:cs/>
        </w:rPr>
        <w:t>ใน</w:t>
      </w:r>
      <w:r w:rsidRPr="005B0D99">
        <w:rPr>
          <w:cs/>
        </w:rPr>
        <w:t>การดำเนินการ</w:t>
      </w:r>
    </w:p>
    <w:p w14:paraId="68447D52" w14:textId="2AC2AFF4" w:rsidR="00173C54" w:rsidRDefault="00173C54" w:rsidP="009D768F">
      <w:pPr>
        <w:ind w:left="1418" w:right="207" w:firstLine="720"/>
        <w:jc w:val="thaiDistribute"/>
        <w:rPr>
          <w:lang w:val="en-US" w:bidi="th-TH"/>
        </w:rPr>
      </w:pPr>
      <w:r w:rsidRPr="005B0D99">
        <w:rPr>
          <w:rFonts w:hint="cs"/>
          <w:cs/>
          <w:lang w:bidi="th-TH"/>
        </w:rPr>
        <w:t xml:space="preserve">ขอบเขตของงานที่นอกเหนือจาก </w:t>
      </w:r>
      <w:r w:rsidRPr="005B0D99">
        <w:rPr>
          <w:lang w:bidi="th-TH"/>
        </w:rPr>
        <w:t xml:space="preserve">Proposal </w:t>
      </w:r>
      <w:r w:rsidRPr="005B0D99">
        <w:rPr>
          <w:rFonts w:hint="cs"/>
          <w:cs/>
          <w:lang w:bidi="th-TH"/>
        </w:rPr>
        <w:t>ฉบับนี้</w:t>
      </w:r>
      <w:r w:rsidRPr="005B0D99">
        <w:rPr>
          <w:rFonts w:cs="Angsana New" w:hint="cs"/>
          <w:rtl/>
          <w:cs/>
          <w:lang w:bidi="th-TH"/>
        </w:rPr>
        <w:t xml:space="preserve"> </w:t>
      </w:r>
      <w:r w:rsidR="00917C99">
        <w:rPr>
          <w:rFonts w:hint="cs"/>
          <w:cs/>
          <w:lang w:bidi="th-TH"/>
        </w:rPr>
        <w:t>รายการที่</w:t>
      </w:r>
      <w:r w:rsidRPr="005B0D99">
        <w:rPr>
          <w:rFonts w:hint="cs"/>
          <w:cs/>
          <w:lang w:bidi="th-TH"/>
        </w:rPr>
        <w:t>ไม่</w:t>
      </w:r>
      <w:r w:rsidR="00917C99">
        <w:rPr>
          <w:rFonts w:hint="cs"/>
          <w:cs/>
          <w:lang w:bidi="th-TH"/>
        </w:rPr>
        <w:t>ได้</w:t>
      </w:r>
      <w:r w:rsidRPr="005B0D99">
        <w:rPr>
          <w:rFonts w:hint="cs"/>
          <w:cs/>
          <w:lang w:bidi="th-TH"/>
        </w:rPr>
        <w:t>ระบุไว้ใ</w:t>
      </w:r>
      <w:r w:rsidRPr="004F11CC">
        <w:rPr>
          <w:rFonts w:hint="cs"/>
          <w:cs/>
          <w:lang w:bidi="th-TH"/>
        </w:rPr>
        <w:t xml:space="preserve">นหัวข้อ </w:t>
      </w:r>
      <w:r w:rsidR="004D5F48" w:rsidRPr="007071D5">
        <w:rPr>
          <w:lang w:bidi="th-TH"/>
        </w:rPr>
        <w:t>3</w:t>
      </w:r>
      <w:r w:rsidR="004D5F48" w:rsidRPr="007071D5">
        <w:rPr>
          <w:cs/>
          <w:lang w:bidi="th-TH"/>
        </w:rPr>
        <w:t>.</w:t>
      </w:r>
      <w:r w:rsidR="004D5F48" w:rsidRPr="007071D5">
        <w:rPr>
          <w:lang w:bidi="th-TH"/>
        </w:rPr>
        <w:t>1</w:t>
      </w:r>
      <w:r w:rsidR="007071D5" w:rsidRPr="007071D5">
        <w:rPr>
          <w:cs/>
          <w:lang w:bidi="th-TH"/>
        </w:rPr>
        <w:t>.</w:t>
      </w:r>
      <w:r w:rsidR="007071D5" w:rsidRPr="007071D5">
        <w:rPr>
          <w:lang w:bidi="th-TH"/>
        </w:rPr>
        <w:t>1</w:t>
      </w:r>
      <w:r w:rsidR="004D5F48" w:rsidRPr="007071D5">
        <w:rPr>
          <w:cs/>
          <w:lang w:bidi="th-TH"/>
        </w:rPr>
        <w:t>-</w:t>
      </w:r>
      <w:r w:rsidR="004D5F48" w:rsidRPr="007071D5">
        <w:rPr>
          <w:lang w:bidi="th-TH"/>
        </w:rPr>
        <w:t>3</w:t>
      </w:r>
      <w:r w:rsidR="004D5F48" w:rsidRPr="007071D5">
        <w:rPr>
          <w:cs/>
          <w:lang w:bidi="th-TH"/>
        </w:rPr>
        <w:t>.</w:t>
      </w:r>
      <w:r w:rsidR="004F11CC" w:rsidRPr="007071D5">
        <w:rPr>
          <w:lang w:bidi="th-TH"/>
        </w:rPr>
        <w:t>1</w:t>
      </w:r>
      <w:r w:rsidR="004615B3">
        <w:rPr>
          <w:cs/>
          <w:lang w:bidi="th-TH"/>
        </w:rPr>
        <w:t>.</w:t>
      </w:r>
      <w:r w:rsidR="004615B3">
        <w:rPr>
          <w:lang w:bidi="th-TH"/>
        </w:rPr>
        <w:t>3</w:t>
      </w:r>
      <w:r w:rsidRPr="007071D5">
        <w:rPr>
          <w:cs/>
          <w:lang w:bidi="th-TH"/>
        </w:rPr>
        <w:t xml:space="preserve"> </w:t>
      </w:r>
      <w:r w:rsidRPr="005B0D99">
        <w:rPr>
          <w:rFonts w:hint="cs"/>
          <w:cs/>
          <w:lang w:bidi="th-TH"/>
        </w:rPr>
        <w:t>ให้ถือว่าไม่อยู่ในขอบเขตของงาน รายกา</w:t>
      </w:r>
      <w:r w:rsidR="00917C99">
        <w:rPr>
          <w:rFonts w:hint="cs"/>
          <w:cs/>
          <w:lang w:bidi="th-TH"/>
        </w:rPr>
        <w:t>รต่อไปนี้เป็นรายการที่ไม่อยู่ใน</w:t>
      </w:r>
      <w:r w:rsidRPr="005B0D99">
        <w:rPr>
          <w:rFonts w:hint="cs"/>
          <w:cs/>
          <w:lang w:bidi="th-TH"/>
        </w:rPr>
        <w:t xml:space="preserve">ขอบเขตของงานตามบริการนี้ </w:t>
      </w:r>
      <w:r w:rsidR="00917C99">
        <w:rPr>
          <w:cs/>
          <w:lang w:val="en-US" w:bidi="th-TH"/>
        </w:rPr>
        <w:t>(</w:t>
      </w:r>
      <w:r w:rsidR="00917C99">
        <w:rPr>
          <w:lang w:val="en-US" w:bidi="th-TH"/>
        </w:rPr>
        <w:t>Out of Scope</w:t>
      </w:r>
      <w:r w:rsidR="00917C99">
        <w:rPr>
          <w:cs/>
          <w:lang w:val="en-US" w:bidi="th-TH"/>
        </w:rPr>
        <w:t xml:space="preserve">) </w:t>
      </w:r>
      <w:r w:rsidRPr="005B0D99">
        <w:rPr>
          <w:rFonts w:hint="cs"/>
          <w:cs/>
          <w:lang w:bidi="th-TH"/>
        </w:rPr>
        <w:t>แต่ไม่ได้จำกัดเพียงเท่านี้</w:t>
      </w:r>
      <w:r w:rsidR="000052D1">
        <w:rPr>
          <w:rFonts w:hint="cs"/>
          <w:cs/>
          <w:lang w:bidi="th-TH"/>
        </w:rPr>
        <w:t xml:space="preserve"> </w:t>
      </w:r>
      <w:r w:rsidRPr="005B0D99">
        <w:rPr>
          <w:rFonts w:hint="cs"/>
          <w:cs/>
          <w:lang w:bidi="th-TH"/>
        </w:rPr>
        <w:t>ได้แก่</w:t>
      </w:r>
    </w:p>
    <w:p w14:paraId="48C20D3A" w14:textId="0EF51827" w:rsidR="005702DE" w:rsidRDefault="005702DE" w:rsidP="002542B4">
      <w:pPr>
        <w:pStyle w:val="4"/>
        <w:numPr>
          <w:ilvl w:val="3"/>
          <w:numId w:val="20"/>
        </w:numPr>
      </w:pPr>
      <w:r>
        <w:rPr>
          <w:rFonts w:hint="cs"/>
          <w:cs/>
        </w:rPr>
        <w:t xml:space="preserve">การจัดหา </w:t>
      </w:r>
      <w:r>
        <w:t>Har</w:t>
      </w:r>
      <w:r w:rsidR="008B14D6">
        <w:t>dware, Software, Network Device</w:t>
      </w:r>
    </w:p>
    <w:p w14:paraId="0D9206E1" w14:textId="35BDF441" w:rsidR="00173C54" w:rsidRPr="00DD362C" w:rsidRDefault="00173C54" w:rsidP="002542B4">
      <w:pPr>
        <w:pStyle w:val="4"/>
        <w:numPr>
          <w:ilvl w:val="3"/>
          <w:numId w:val="20"/>
        </w:numPr>
      </w:pPr>
      <w:r w:rsidRPr="00DD362C">
        <w:rPr>
          <w:cs/>
        </w:rPr>
        <w:t xml:space="preserve">การ </w:t>
      </w:r>
      <w:r w:rsidRPr="00DD362C">
        <w:t xml:space="preserve">Clean Up </w:t>
      </w:r>
      <w:r w:rsidRPr="00DD362C">
        <w:rPr>
          <w:rFonts w:hint="cs"/>
          <w:cs/>
        </w:rPr>
        <w:t>ข้อมูล</w:t>
      </w:r>
      <w:r w:rsidR="005702DE">
        <w:rPr>
          <w:cs/>
        </w:rPr>
        <w:t xml:space="preserve"> </w:t>
      </w:r>
      <w:r w:rsidR="005702DE">
        <w:rPr>
          <w:rFonts w:hint="cs"/>
          <w:cs/>
        </w:rPr>
        <w:t>และการนำข้อมูลจากระบบเดิมเข้าสู่ระบบ (</w:t>
      </w:r>
      <w:r w:rsidR="005702DE">
        <w:t>Data Migration</w:t>
      </w:r>
      <w:r w:rsidR="005702DE">
        <w:rPr>
          <w:rFonts w:hint="cs"/>
          <w:cs/>
        </w:rPr>
        <w:t>)</w:t>
      </w:r>
    </w:p>
    <w:p w14:paraId="4DB2329E" w14:textId="564CDDB0" w:rsidR="00173C54" w:rsidRPr="00DD362C" w:rsidRDefault="00173C54" w:rsidP="002542B4">
      <w:pPr>
        <w:pStyle w:val="4"/>
        <w:numPr>
          <w:ilvl w:val="3"/>
          <w:numId w:val="20"/>
        </w:numPr>
        <w:rPr>
          <w:cs/>
        </w:rPr>
      </w:pPr>
      <w:r w:rsidRPr="00DD362C">
        <w:t>Content Authoring</w:t>
      </w:r>
    </w:p>
    <w:p w14:paraId="0C1C7401" w14:textId="7D00B4ED" w:rsidR="00F011C7" w:rsidRDefault="00173C54" w:rsidP="002542B4">
      <w:pPr>
        <w:pStyle w:val="4"/>
        <w:numPr>
          <w:ilvl w:val="3"/>
          <w:numId w:val="20"/>
        </w:numPr>
      </w:pPr>
      <w:r w:rsidRPr="00DD362C">
        <w:rPr>
          <w:cs/>
        </w:rPr>
        <w:t xml:space="preserve">การแก้ไขระบบอื่นที่มีการเชื่อมต่อ </w:t>
      </w:r>
      <w:r w:rsidR="001A457C" w:rsidRPr="00DD362C">
        <w:rPr>
          <w:rFonts w:hint="cs"/>
          <w:cs/>
        </w:rPr>
        <w:t xml:space="preserve">เช่น </w:t>
      </w:r>
      <w:r w:rsidR="005702DE">
        <w:t>HR Web Service</w:t>
      </w:r>
      <w:r w:rsidR="001A457C" w:rsidRPr="00DD362C">
        <w:rPr>
          <w:rFonts w:hint="cs"/>
          <w:cs/>
        </w:rPr>
        <w:t xml:space="preserve"> เป็นต้น</w:t>
      </w:r>
    </w:p>
    <w:p w14:paraId="7E0FC85D" w14:textId="14807255" w:rsidR="00F011C7" w:rsidRDefault="00F011C7" w:rsidP="002542B4">
      <w:pPr>
        <w:pStyle w:val="4"/>
        <w:numPr>
          <w:ilvl w:val="3"/>
          <w:numId w:val="20"/>
        </w:numPr>
      </w:pPr>
      <w:r>
        <w:rPr>
          <w:rFonts w:hint="cs"/>
          <w:cs/>
        </w:rPr>
        <w:t xml:space="preserve">การแก้ไข </w:t>
      </w:r>
      <w:r w:rsidR="005702DE">
        <w:t>B</w:t>
      </w:r>
      <w:r>
        <w:t>ug</w:t>
      </w:r>
      <w:r w:rsidR="005702DE">
        <w:t>s</w:t>
      </w:r>
      <w:r>
        <w:rPr>
          <w:cs/>
        </w:rPr>
        <w:t xml:space="preserve"> </w:t>
      </w:r>
      <w:r>
        <w:rPr>
          <w:rFonts w:hint="cs"/>
          <w:cs/>
        </w:rPr>
        <w:t>ของ</w:t>
      </w:r>
      <w:r w:rsidRPr="00F011C7">
        <w:rPr>
          <w:rFonts w:hint="cs"/>
          <w:cs/>
        </w:rPr>
        <w:t>ซอฟต์แวร์</w:t>
      </w:r>
      <w:r>
        <w:rPr>
          <w:rFonts w:hint="cs"/>
          <w:cs/>
        </w:rPr>
        <w:t>สำเร็จรูป</w:t>
      </w:r>
      <w:r w:rsidR="001C6E6B">
        <w:rPr>
          <w:rFonts w:hint="cs"/>
          <w:cs/>
        </w:rPr>
        <w:t xml:space="preserve"> </w:t>
      </w:r>
      <w:r>
        <w:rPr>
          <w:rFonts w:hint="cs"/>
          <w:cs/>
        </w:rPr>
        <w:t xml:space="preserve">เช่น </w:t>
      </w:r>
      <w:r>
        <w:t xml:space="preserve">Windows, SharePoint, K2, SQL </w:t>
      </w:r>
      <w:r>
        <w:rPr>
          <w:rFonts w:hint="cs"/>
          <w:cs/>
        </w:rPr>
        <w:t>เป็นต้น</w:t>
      </w:r>
    </w:p>
    <w:p w14:paraId="6F209CD6" w14:textId="77777777" w:rsidR="004615B3" w:rsidRDefault="004615B3" w:rsidP="004615B3">
      <w:pPr>
        <w:rPr>
          <w:lang w:val="en-US" w:bidi="th-TH"/>
        </w:rPr>
      </w:pPr>
    </w:p>
    <w:p w14:paraId="65944DF9" w14:textId="532FCFDC" w:rsidR="00D218B3" w:rsidRDefault="008A4949" w:rsidP="002542B4">
      <w:pPr>
        <w:pStyle w:val="2"/>
        <w:numPr>
          <w:ilvl w:val="1"/>
          <w:numId w:val="20"/>
        </w:numPr>
      </w:pPr>
      <w:r>
        <w:rPr>
          <w:rFonts w:hint="cs"/>
          <w:cs/>
        </w:rPr>
        <w:t>ขอบเขตสถานที่ปฏิบัติงาน</w:t>
      </w:r>
    </w:p>
    <w:p w14:paraId="0761EF8E" w14:textId="30D6CFA0" w:rsidR="008A4949" w:rsidRDefault="005702DE" w:rsidP="005702DE">
      <w:pPr>
        <w:ind w:left="851" w:right="207" w:firstLine="720"/>
        <w:jc w:val="thaiDistribute"/>
        <w:rPr>
          <w:highlight w:val="yellow"/>
          <w:lang w:val="en-US" w:bidi="th-TH"/>
        </w:rPr>
      </w:pPr>
      <w:r w:rsidRPr="005702DE">
        <w:rPr>
          <w:cs/>
          <w:lang w:bidi="th-TH"/>
        </w:rPr>
        <w:t>ขอบเขตของโครงการจะ</w:t>
      </w:r>
      <w:r w:rsidRPr="007071D5">
        <w:rPr>
          <w:cs/>
          <w:lang w:bidi="th-TH"/>
        </w:rPr>
        <w:t xml:space="preserve">ครอบคลุมเฉพาะพื้นที่ ปตท. สำนักงานใหญ่ที่จังหวัดกรุงเทพ โดย ปตท. จะต้องรับผิดชอบค่าใช้จ่ายทั้งหมดที่เกิดขึ้น เช่น ค่าเดินทาง ค่าเบี้ยเลี้ยง ที่พัก และ </w:t>
      </w:r>
      <w:proofErr w:type="spellStart"/>
      <w:r w:rsidRPr="007071D5">
        <w:rPr>
          <w:cs/>
          <w:lang w:bidi="th-TH"/>
        </w:rPr>
        <w:t>อื่นๆ</w:t>
      </w:r>
      <w:proofErr w:type="spellEnd"/>
      <w:r w:rsidRPr="007071D5">
        <w:rPr>
          <w:cs/>
          <w:lang w:bidi="th-TH"/>
        </w:rPr>
        <w:t xml:space="preserve"> เป็นต้น</w:t>
      </w:r>
    </w:p>
    <w:p w14:paraId="07641E2C" w14:textId="65746D65" w:rsidR="002B4917" w:rsidRDefault="002B4917" w:rsidP="005702DE">
      <w:pPr>
        <w:ind w:left="851" w:right="207" w:firstLine="720"/>
        <w:jc w:val="thaiDistribute"/>
        <w:rPr>
          <w:highlight w:val="yellow"/>
          <w:lang w:val="en-US" w:bidi="th-TH"/>
        </w:rPr>
      </w:pPr>
    </w:p>
    <w:p w14:paraId="2750D2B5" w14:textId="0149D1F6" w:rsidR="00F010D1" w:rsidRPr="001F2BC6" w:rsidRDefault="001F03CA" w:rsidP="002542B4">
      <w:pPr>
        <w:pStyle w:val="1"/>
        <w:numPr>
          <w:ilvl w:val="0"/>
          <w:numId w:val="20"/>
        </w:numPr>
      </w:pPr>
      <w:bookmarkStart w:id="6" w:name="_Toc277166324"/>
      <w:r w:rsidRPr="004D3827">
        <w:rPr>
          <w:cs/>
        </w:rPr>
        <w:t>แนว</w:t>
      </w:r>
      <w:r w:rsidRPr="002908B4">
        <w:rPr>
          <w:cs/>
        </w:rPr>
        <w:t>ทางการ</w:t>
      </w:r>
      <w:r w:rsidRPr="004D3827">
        <w:rPr>
          <w:cs/>
        </w:rPr>
        <w:t>ให้บริการ</w:t>
      </w:r>
      <w:bookmarkEnd w:id="6"/>
      <w:r w:rsidR="00F010D1">
        <w:rPr>
          <w:cs/>
        </w:rPr>
        <w:t xml:space="preserve"> </w:t>
      </w:r>
    </w:p>
    <w:p w14:paraId="34508061" w14:textId="0D418BB5" w:rsidR="00D801CE" w:rsidRDefault="004B51FF" w:rsidP="004B51FF">
      <w:pPr>
        <w:ind w:left="1080"/>
        <w:rPr>
          <w:lang w:bidi="th-TH"/>
        </w:rPr>
      </w:pPr>
      <w:r>
        <w:rPr>
          <w:rFonts w:hint="cs"/>
          <w:cs/>
          <w:lang w:bidi="th-TH"/>
        </w:rPr>
        <w:t xml:space="preserve">          </w:t>
      </w:r>
      <w:r w:rsidR="00C147D2" w:rsidRPr="004D3827">
        <w:rPr>
          <w:cs/>
          <w:lang w:bidi="th-TH"/>
        </w:rPr>
        <w:t>เพื่อให้การดำเนินการพัฒนาระบบเป็นไปอย่างเหมาะสมทั้งในด้าน</w:t>
      </w:r>
      <w:proofErr w:type="spellStart"/>
      <w:r w:rsidR="00C147D2" w:rsidRPr="004D3827">
        <w:rPr>
          <w:cs/>
          <w:lang w:bidi="th-TH"/>
        </w:rPr>
        <w:t>ต่างๆ</w:t>
      </w:r>
      <w:proofErr w:type="spellEnd"/>
      <w:r w:rsidR="00C147D2" w:rsidRPr="004D3827">
        <w:rPr>
          <w:cs/>
          <w:lang w:bidi="th-TH"/>
        </w:rPr>
        <w:t xml:space="preserve"> </w:t>
      </w:r>
      <w:r w:rsidR="00C147D2" w:rsidRPr="004D3827">
        <w:t xml:space="preserve">PTT ICT </w:t>
      </w:r>
      <w:r w:rsidR="00C147D2" w:rsidRPr="004D3827">
        <w:rPr>
          <w:cs/>
          <w:lang w:bidi="th-TH"/>
        </w:rPr>
        <w:t>ได้จัดตั้งทีมงานเพื่อพัฒนาระบบโดยประกอบด้วยทีมงานและที่ปรึกษาโครงการที่มีความพร้อมและประสบการณ์ด้านการพัฒนาระบบงาน และงานด้านการออกแบบ ที่เกี่ยวข้องกับระบบดังกล่าวในด้าน</w:t>
      </w:r>
      <w:proofErr w:type="spellStart"/>
      <w:r w:rsidR="00C147D2" w:rsidRPr="004D3827">
        <w:rPr>
          <w:cs/>
          <w:lang w:bidi="th-TH"/>
        </w:rPr>
        <w:t>ต่างๆ</w:t>
      </w:r>
      <w:proofErr w:type="spellEnd"/>
      <w:r w:rsidR="00C147D2" w:rsidRPr="004D3827">
        <w:rPr>
          <w:cs/>
          <w:lang w:bidi="th-TH"/>
        </w:rPr>
        <w:t xml:space="preserve"> ดังนั้นจึงสามารถให้ความมั่นใจได้ว่า ผลงานจากการพัฒนาระบบนั้น จะเป็นไปตามความต้องการของผู้ใช้งาน และตามระยะเวลาโครงการที่ได้วางแผนไว้ ซึ่ง </w:t>
      </w:r>
      <w:r w:rsidR="00C147D2" w:rsidRPr="004D3827">
        <w:t xml:space="preserve">PTT ICT </w:t>
      </w:r>
      <w:r w:rsidR="00C147D2" w:rsidRPr="004D3827">
        <w:rPr>
          <w:cs/>
          <w:lang w:bidi="th-TH"/>
        </w:rPr>
        <w:t xml:space="preserve">วางแผนการดำเนินงาน ดังนี้ </w:t>
      </w:r>
    </w:p>
    <w:p w14:paraId="293ED74B" w14:textId="27D0157C" w:rsidR="00E71634" w:rsidRDefault="00E71634" w:rsidP="002542B4">
      <w:pPr>
        <w:pStyle w:val="2"/>
        <w:numPr>
          <w:ilvl w:val="1"/>
          <w:numId w:val="20"/>
        </w:numPr>
      </w:pPr>
      <w:r>
        <w:t>Definition</w:t>
      </w:r>
      <w:r>
        <w:rPr>
          <w:cs/>
        </w:rPr>
        <w:t>/</w:t>
      </w:r>
      <w:r>
        <w:t xml:space="preserve">Operation Analysis </w:t>
      </w:r>
      <w:r>
        <w:rPr>
          <w:cs/>
        </w:rPr>
        <w:t>โดยมีกระบวนการทำงานย่อยดังนี้</w:t>
      </w:r>
    </w:p>
    <w:p w14:paraId="6AD62C77" w14:textId="74D4F2D0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นำเสนอโครงการ แผนงาน และทีมงานให้ผู้เกี่ยวข้องทราบ (</w:t>
      </w:r>
      <w:r>
        <w:t>Project Kick Off</w:t>
      </w:r>
      <w:r>
        <w:rPr>
          <w:cs/>
        </w:rPr>
        <w:t>)</w:t>
      </w:r>
    </w:p>
    <w:p w14:paraId="58C5186C" w14:textId="78DFCC52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ประเมิน และสัมภาษณ์เพื่อเก็บข้อมูลขั้นตอน และความต้องการในการทำงานปัจจุบัน (</w:t>
      </w:r>
      <w:r w:rsidR="00746664">
        <w:t xml:space="preserve">Assessment &amp; Interview </w:t>
      </w:r>
      <w:r>
        <w:t>Current Business Requirement</w:t>
      </w:r>
      <w:r>
        <w:rPr>
          <w:cs/>
        </w:rPr>
        <w:t>)</w:t>
      </w:r>
    </w:p>
    <w:p w14:paraId="1C46C6B2" w14:textId="4F35141A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สรุปความต้องการในการทำงานปัจจุบัน (</w:t>
      </w:r>
      <w:r>
        <w:t>Confirm Current &amp; Business Requirement</w:t>
      </w:r>
      <w:r>
        <w:rPr>
          <w:cs/>
        </w:rPr>
        <w:t>)</w:t>
      </w:r>
    </w:p>
    <w:p w14:paraId="62415DDF" w14:textId="425104A2" w:rsidR="00E71634" w:rsidRDefault="00E71634" w:rsidP="002542B4">
      <w:pPr>
        <w:pStyle w:val="2"/>
        <w:numPr>
          <w:ilvl w:val="1"/>
          <w:numId w:val="20"/>
        </w:numPr>
      </w:pPr>
      <w:r>
        <w:lastRenderedPageBreak/>
        <w:t xml:space="preserve">Solution Design </w:t>
      </w:r>
      <w:r>
        <w:rPr>
          <w:cs/>
        </w:rPr>
        <w:t>โดยมีกระบวนการทำงานย่อยดังนี้</w:t>
      </w:r>
    </w:p>
    <w:p w14:paraId="00BB3199" w14:textId="392B96DD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ออกแบบขั้นตอนการทำงานโดยยึดมาตรฐานของขั้นตอนการทำงานของระบบเป็นสำคัญ (</w:t>
      </w:r>
      <w:r>
        <w:t>Develop to be process with map and gap analysis</w:t>
      </w:r>
      <w:r>
        <w:rPr>
          <w:cs/>
        </w:rPr>
        <w:t>)</w:t>
      </w:r>
    </w:p>
    <w:p w14:paraId="286A582E" w14:textId="0BB9AECD" w:rsidR="00E71634" w:rsidRDefault="00746664" w:rsidP="002542B4">
      <w:pPr>
        <w:pStyle w:val="3"/>
        <w:numPr>
          <w:ilvl w:val="2"/>
          <w:numId w:val="20"/>
        </w:numPr>
      </w:pPr>
      <w:r>
        <w:rPr>
          <w:cs/>
        </w:rPr>
        <w:t>สรุปรายงาน</w:t>
      </w:r>
      <w:r w:rsidR="00E71634">
        <w:rPr>
          <w:cs/>
        </w:rPr>
        <w:t>ที่จำเป็นต้องใช้งาน (</w:t>
      </w:r>
      <w:r w:rsidR="00E71634">
        <w:t>Current report mapping with standard report</w:t>
      </w:r>
      <w:r w:rsidR="00E71634">
        <w:rPr>
          <w:cs/>
        </w:rPr>
        <w:t>)</w:t>
      </w:r>
    </w:p>
    <w:p w14:paraId="12C5ACE3" w14:textId="2EF9E938" w:rsidR="00E71634" w:rsidRDefault="00746664" w:rsidP="002542B4">
      <w:pPr>
        <w:pStyle w:val="3"/>
        <w:numPr>
          <w:ilvl w:val="2"/>
          <w:numId w:val="20"/>
        </w:numPr>
      </w:pPr>
      <w:r>
        <w:rPr>
          <w:rFonts w:hint="cs"/>
          <w:cs/>
        </w:rPr>
        <w:t>ลงนาม</w:t>
      </w:r>
      <w:r w:rsidR="00E71634">
        <w:rPr>
          <w:cs/>
        </w:rPr>
        <w:t>รับงานในส่วนของขั้นตอนการทำงาน และฟังก์ชั่นการใช้งานที่จะทำการขึ้นระบบ (</w:t>
      </w:r>
      <w:r w:rsidR="00E71634">
        <w:t>Solution Sign Off</w:t>
      </w:r>
      <w:r w:rsidR="00E71634">
        <w:rPr>
          <w:cs/>
        </w:rPr>
        <w:t>)</w:t>
      </w:r>
    </w:p>
    <w:p w14:paraId="3AB9DADE" w14:textId="367264BE" w:rsidR="002B4917" w:rsidRPr="00A74276" w:rsidRDefault="002B4917" w:rsidP="002542B4">
      <w:pPr>
        <w:pStyle w:val="3"/>
        <w:numPr>
          <w:ilvl w:val="2"/>
          <w:numId w:val="20"/>
        </w:numPr>
      </w:pPr>
      <w:r w:rsidRPr="00A74276">
        <w:rPr>
          <w:rFonts w:hint="cs"/>
          <w:cs/>
        </w:rPr>
        <w:t>พิจารณาความต้องการ แนวทางการพัฒนาระบบให้สอดคล้องกับมาตรฐานการพัฒนาระบบของกลุ่ม ปตท. โดยต้องผ่านการตรวจรับจากตัวแทนของหน่วย</w:t>
      </w:r>
      <w:r w:rsidR="00A74276">
        <w:rPr>
          <w:rFonts w:hint="cs"/>
          <w:cs/>
        </w:rPr>
        <w:t xml:space="preserve">งานเทคโลโลยีสารสนเทศของ ปตท. </w:t>
      </w:r>
    </w:p>
    <w:p w14:paraId="44864D14" w14:textId="1C944FE8" w:rsidR="00E71634" w:rsidRDefault="00E71634" w:rsidP="002542B4">
      <w:pPr>
        <w:pStyle w:val="2"/>
        <w:numPr>
          <w:ilvl w:val="1"/>
          <w:numId w:val="20"/>
        </w:numPr>
      </w:pPr>
      <w:r>
        <w:t xml:space="preserve">Build </w:t>
      </w:r>
      <w:r>
        <w:rPr>
          <w:cs/>
        </w:rPr>
        <w:t>โดยมีกระบวนการทำงานย่อยดังนี้</w:t>
      </w:r>
    </w:p>
    <w:p w14:paraId="6F47DAD5" w14:textId="1097FA41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สรุปงานที่จะต้องทำการปรับปรุง แก้ไขเพ</w:t>
      </w:r>
      <w:r w:rsidR="00746664">
        <w:rPr>
          <w:cs/>
        </w:rPr>
        <w:t>ิ่มเติมโปรแกรม รวมถึงรายงาน</w:t>
      </w:r>
      <w:r>
        <w:rPr>
          <w:cs/>
        </w:rPr>
        <w:t>ที่ต้องทำการพัฒนา (</w:t>
      </w:r>
      <w:r>
        <w:t>Confirm Customization</w:t>
      </w:r>
      <w:r>
        <w:rPr>
          <w:cs/>
        </w:rPr>
        <w:t>)</w:t>
      </w:r>
    </w:p>
    <w:p w14:paraId="32A30861" w14:textId="52F02A95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ทำการ</w:t>
      </w:r>
      <w:r w:rsidR="00746664">
        <w:rPr>
          <w:rFonts w:hint="cs"/>
          <w:cs/>
        </w:rPr>
        <w:t xml:space="preserve">พัฒนา </w:t>
      </w:r>
      <w:r w:rsidR="00746664">
        <w:rPr>
          <w:cs/>
        </w:rPr>
        <w:t xml:space="preserve">/ ปรับปรุง / </w:t>
      </w:r>
      <w:r>
        <w:rPr>
          <w:cs/>
        </w:rPr>
        <w:t>แก้ไข</w:t>
      </w:r>
      <w:r w:rsidR="00746664">
        <w:rPr>
          <w:rFonts w:hint="cs"/>
          <w:cs/>
        </w:rPr>
        <w:t xml:space="preserve"> </w:t>
      </w:r>
      <w:r w:rsidR="00746664">
        <w:rPr>
          <w:cs/>
        </w:rPr>
        <w:t xml:space="preserve">/ </w:t>
      </w:r>
      <w:r>
        <w:rPr>
          <w:cs/>
        </w:rPr>
        <w:t>เพิ่มเติม</w:t>
      </w:r>
      <w:r w:rsidR="00746664">
        <w:rPr>
          <w:rFonts w:hint="cs"/>
          <w:cs/>
        </w:rPr>
        <w:t xml:space="preserve"> </w:t>
      </w:r>
      <w:r w:rsidR="00746664">
        <w:rPr>
          <w:cs/>
        </w:rPr>
        <w:t>โปรแกรม</w:t>
      </w:r>
      <w:r>
        <w:rPr>
          <w:cs/>
        </w:rPr>
        <w:t>และรายงาน (</w:t>
      </w:r>
      <w:r>
        <w:t>Build Customization</w:t>
      </w:r>
      <w:r>
        <w:rPr>
          <w:cs/>
        </w:rPr>
        <w:t>)</w:t>
      </w:r>
    </w:p>
    <w:p w14:paraId="629E6AB9" w14:textId="021D0B1C" w:rsidR="00746664" w:rsidRPr="00746664" w:rsidRDefault="00746664" w:rsidP="002542B4">
      <w:pPr>
        <w:pStyle w:val="3"/>
        <w:numPr>
          <w:ilvl w:val="2"/>
          <w:numId w:val="20"/>
        </w:numPr>
      </w:pPr>
      <w:r>
        <w:rPr>
          <w:rFonts w:hint="cs"/>
          <w:cs/>
        </w:rPr>
        <w:t xml:space="preserve">ทำการทดสอบฟังก็ชันการทำงานของระบบใน </w:t>
      </w:r>
      <w:r>
        <w:t>Development Environment</w:t>
      </w:r>
    </w:p>
    <w:p w14:paraId="33853367" w14:textId="0AF7B358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เตรียมฐานข้อมูลสำหรับการทดสอบระบบ และฐานข้อมูลจริงที่ใช้ขึ้นระบบ (</w:t>
      </w:r>
      <w:r>
        <w:t>Setup Testing &amp; Production Database</w:t>
      </w:r>
      <w:r>
        <w:rPr>
          <w:cs/>
        </w:rPr>
        <w:t>)</w:t>
      </w:r>
    </w:p>
    <w:p w14:paraId="1811B8CF" w14:textId="23518143" w:rsidR="00E71634" w:rsidRDefault="00746664" w:rsidP="002542B4">
      <w:pPr>
        <w:pStyle w:val="3"/>
        <w:numPr>
          <w:ilvl w:val="2"/>
          <w:numId w:val="20"/>
        </w:numPr>
      </w:pPr>
      <w:r>
        <w:rPr>
          <w:cs/>
        </w:rPr>
        <w:t>เตรียมข้อมูลพื้นฐาน</w:t>
      </w:r>
      <w:r w:rsidR="00E71634">
        <w:rPr>
          <w:cs/>
        </w:rPr>
        <w:t xml:space="preserve">ที่ต้องนำเข้าระบบ </w:t>
      </w:r>
      <w:r>
        <w:rPr>
          <w:cs/>
        </w:rPr>
        <w:t>(</w:t>
      </w:r>
      <w:r>
        <w:t>Setup</w:t>
      </w:r>
      <w:r>
        <w:rPr>
          <w:cs/>
        </w:rPr>
        <w:t>)</w:t>
      </w:r>
      <w:r>
        <w:rPr>
          <w:rFonts w:hint="cs"/>
          <w:cs/>
        </w:rPr>
        <w:t xml:space="preserve"> </w:t>
      </w:r>
      <w:r w:rsidR="00E71634">
        <w:rPr>
          <w:cs/>
        </w:rPr>
        <w:t>รวมถึงข้อมูลรายการต่างๆ (</w:t>
      </w:r>
      <w:r w:rsidR="00E71634">
        <w:t>Transaction</w:t>
      </w:r>
      <w:r w:rsidR="00E71634">
        <w:rPr>
          <w:cs/>
        </w:rPr>
        <w:t>) ที่ต้องการนำเข้าระบบ (</w:t>
      </w:r>
      <w:r w:rsidR="00E71634">
        <w:t>Data Preparation</w:t>
      </w:r>
      <w:r w:rsidR="00E71634">
        <w:rPr>
          <w:cs/>
        </w:rPr>
        <w:t>)</w:t>
      </w:r>
    </w:p>
    <w:p w14:paraId="7AEB8E20" w14:textId="18CDE251" w:rsidR="00E71634" w:rsidRDefault="00E71634" w:rsidP="002542B4">
      <w:pPr>
        <w:pStyle w:val="2"/>
        <w:numPr>
          <w:ilvl w:val="1"/>
          <w:numId w:val="20"/>
        </w:numPr>
      </w:pPr>
      <w:r>
        <w:t xml:space="preserve">Transition </w:t>
      </w:r>
      <w:r>
        <w:rPr>
          <w:cs/>
        </w:rPr>
        <w:t>โดยมีกระบวนการทำงานย่อยดังนี้</w:t>
      </w:r>
    </w:p>
    <w:p w14:paraId="39B852EB" w14:textId="1F6770A2" w:rsidR="00E71634" w:rsidRDefault="00746664" w:rsidP="002542B4">
      <w:pPr>
        <w:pStyle w:val="3"/>
        <w:numPr>
          <w:ilvl w:val="2"/>
          <w:numId w:val="20"/>
        </w:numPr>
      </w:pPr>
      <w:r>
        <w:rPr>
          <w:cs/>
        </w:rPr>
        <w:t xml:space="preserve">นำข้อมูลพื้นฐานและข้อมูลรายการ </w:t>
      </w:r>
      <w:r w:rsidR="00E71634">
        <w:rPr>
          <w:cs/>
        </w:rPr>
        <w:t>บางส่วนเข้าฐานข้อมูลสำหรับการทดสอบ (</w:t>
      </w:r>
      <w:r w:rsidR="00E71634">
        <w:t>Upload partial Master Data into Testing System</w:t>
      </w:r>
      <w:r w:rsidR="00E71634">
        <w:rPr>
          <w:cs/>
        </w:rPr>
        <w:t>)</w:t>
      </w:r>
    </w:p>
    <w:p w14:paraId="6F51CD6C" w14:textId="5E58C753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จัดทำเอกสารการใช้งานระบบ และเอกสารขั้นตอนการทดสอบระบบ (</w:t>
      </w:r>
      <w:r>
        <w:t>Prepare User Manual and System Test Script</w:t>
      </w:r>
      <w:r>
        <w:rPr>
          <w:cs/>
        </w:rPr>
        <w:t>)</w:t>
      </w:r>
    </w:p>
    <w:p w14:paraId="30429016" w14:textId="2F3FF19D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จัดการอบรมการใช้งานระบบให้กับพนักงานผู้ดูแลระบบและผู้ฝึกสอน</w:t>
      </w:r>
    </w:p>
    <w:p w14:paraId="049E6C8B" w14:textId="4D7F60B7" w:rsidR="00E71634" w:rsidRDefault="00E71634" w:rsidP="002542B4">
      <w:pPr>
        <w:pStyle w:val="2"/>
        <w:numPr>
          <w:ilvl w:val="1"/>
          <w:numId w:val="20"/>
        </w:numPr>
      </w:pPr>
      <w:r w:rsidRPr="00E71634">
        <w:rPr>
          <w:rStyle w:val="20"/>
        </w:rPr>
        <w:t xml:space="preserve">Testing </w:t>
      </w:r>
      <w:r>
        <w:t xml:space="preserve">System </w:t>
      </w:r>
      <w:r>
        <w:rPr>
          <w:cs/>
        </w:rPr>
        <w:t>ทำการทดสอบระบบ</w:t>
      </w:r>
    </w:p>
    <w:p w14:paraId="1ECC369C" w14:textId="5D8FA284" w:rsidR="00746664" w:rsidRPr="00746664" w:rsidRDefault="00746664" w:rsidP="002542B4">
      <w:pPr>
        <w:pStyle w:val="3"/>
        <w:numPr>
          <w:ilvl w:val="2"/>
          <w:numId w:val="20"/>
        </w:numPr>
        <w:rPr>
          <w:cs/>
        </w:rPr>
      </w:pPr>
      <w:r>
        <w:t xml:space="preserve">Key Users </w:t>
      </w:r>
      <w:r>
        <w:rPr>
          <w:rFonts w:hint="cs"/>
          <w:cs/>
        </w:rPr>
        <w:t xml:space="preserve">ของ </w:t>
      </w:r>
      <w:r w:rsidRPr="00A74276">
        <w:rPr>
          <w:rFonts w:hint="cs"/>
          <w:cs/>
        </w:rPr>
        <w:t xml:space="preserve">ปตท. </w:t>
      </w:r>
      <w:r>
        <w:rPr>
          <w:rFonts w:hint="cs"/>
          <w:cs/>
        </w:rPr>
        <w:t>ทำการทดสอบการรทำงาน เพื่อให้มั่นใจว่าระบบที่พัฒนาขึ้น สามารถทำงานได้จริงตามความต้องการ</w:t>
      </w:r>
    </w:p>
    <w:p w14:paraId="4CB6CE16" w14:textId="794563D3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ลงนามรับงานในส่วนของการทดสอบระบบ (</w:t>
      </w:r>
      <w:r>
        <w:t>UAT Sign Off</w:t>
      </w:r>
      <w:r>
        <w:rPr>
          <w:cs/>
        </w:rPr>
        <w:t>)</w:t>
      </w:r>
    </w:p>
    <w:p w14:paraId="1C0D07AC" w14:textId="2C4DBEA9" w:rsidR="00E71634" w:rsidRPr="007071D5" w:rsidRDefault="00E71634" w:rsidP="002542B4">
      <w:pPr>
        <w:pStyle w:val="3"/>
        <w:numPr>
          <w:ilvl w:val="2"/>
          <w:numId w:val="20"/>
        </w:numPr>
      </w:pPr>
      <w:r w:rsidRPr="007071D5">
        <w:rPr>
          <w:cs/>
        </w:rPr>
        <w:t>จัดอบรมการใช้งานระบบให้กับพนักงาน</w:t>
      </w:r>
      <w:r w:rsidR="00903371" w:rsidRPr="007071D5">
        <w:rPr>
          <w:rFonts w:hint="cs"/>
          <w:cs/>
        </w:rPr>
        <w:t>ผู้แทนหลักของแต่ละหน่วยงานจากกลุ่มธุรกิจ และสายปฏิบัติภายใน ปตท</w:t>
      </w:r>
      <w:r w:rsidR="00903371" w:rsidRPr="007071D5">
        <w:rPr>
          <w:cs/>
        </w:rPr>
        <w:t xml:space="preserve">. </w:t>
      </w:r>
      <w:r w:rsidR="00903371" w:rsidRPr="007071D5">
        <w:rPr>
          <w:rFonts w:hint="cs"/>
          <w:cs/>
        </w:rPr>
        <w:t>(</w:t>
      </w:r>
      <w:r w:rsidR="00903371" w:rsidRPr="007071D5">
        <w:t>Train for the trainer</w:t>
      </w:r>
      <w:r w:rsidR="00903371" w:rsidRPr="007071D5">
        <w:rPr>
          <w:cs/>
        </w:rPr>
        <w:t xml:space="preserve">) </w:t>
      </w:r>
      <w:r w:rsidR="00903371" w:rsidRPr="007071D5">
        <w:rPr>
          <w:rFonts w:hint="cs"/>
          <w:cs/>
        </w:rPr>
        <w:t>และพนักงานที่</w:t>
      </w:r>
      <w:r w:rsidRPr="007071D5">
        <w:rPr>
          <w:cs/>
        </w:rPr>
        <w:t>ต้องใช้งานระบบในหน่วยงานอื่นๆ (</w:t>
      </w:r>
      <w:r w:rsidRPr="007071D5">
        <w:t>End User Training</w:t>
      </w:r>
      <w:r w:rsidRPr="007071D5">
        <w:rPr>
          <w:cs/>
        </w:rPr>
        <w:t>) ที่เกี่ยวข้อง โดย</w:t>
      </w:r>
      <w:r w:rsidR="00903371" w:rsidRPr="007071D5">
        <w:rPr>
          <w:rFonts w:hint="cs"/>
          <w:cs/>
        </w:rPr>
        <w:t>รายชื่อ</w:t>
      </w:r>
      <w:r w:rsidRPr="007071D5">
        <w:rPr>
          <w:cs/>
        </w:rPr>
        <w:t>ผู้เข้ารับการอบรม</w:t>
      </w:r>
      <w:r w:rsidR="00746664" w:rsidRPr="007071D5">
        <w:rPr>
          <w:cs/>
        </w:rPr>
        <w:t xml:space="preserve"> ปตท.</w:t>
      </w:r>
      <w:r w:rsidRPr="007071D5">
        <w:rPr>
          <w:cs/>
        </w:rPr>
        <w:t xml:space="preserve"> </w:t>
      </w:r>
      <w:r w:rsidR="00903371" w:rsidRPr="007071D5">
        <w:rPr>
          <w:rFonts w:hint="cs"/>
          <w:cs/>
        </w:rPr>
        <w:t xml:space="preserve">จะทำการรวบรวมรายชื่อ และหน่วยงานที่ผู้เข้ารับการอบรมสังกัดอยู่ ในแต่ละรุ่นของการอบรม เพื่อแจ้งต่อ </w:t>
      </w:r>
      <w:r w:rsidR="00903371" w:rsidRPr="007071D5">
        <w:t xml:space="preserve">PTT ICT </w:t>
      </w:r>
      <w:r w:rsidR="00903371" w:rsidRPr="007071D5">
        <w:rPr>
          <w:rFonts w:hint="cs"/>
          <w:cs/>
        </w:rPr>
        <w:t>ต่อไป</w:t>
      </w:r>
    </w:p>
    <w:p w14:paraId="3CAE6A56" w14:textId="6A5A8575" w:rsidR="00746664" w:rsidRPr="00A74276" w:rsidRDefault="00746664" w:rsidP="002542B4">
      <w:pPr>
        <w:pStyle w:val="3"/>
        <w:numPr>
          <w:ilvl w:val="2"/>
          <w:numId w:val="20"/>
        </w:numPr>
      </w:pPr>
      <w:r w:rsidRPr="00A74276">
        <w:rPr>
          <w:rFonts w:hint="cs"/>
          <w:cs/>
        </w:rPr>
        <w:lastRenderedPageBreak/>
        <w:t>พิจารณาความครบถ้วนของระบบ ให้เป็นไปตามมาตรฐานการพัฒนาระบบของกลุ่ม ปตท. ที่กำหนดในขั้นตอนการออกแบบ โดยต้องผ่านการตรวจรับจากตัวแทนของหน่วยงานเทคโนโลยีสารสนเทศของ ปตท.</w:t>
      </w:r>
      <w:r w:rsidR="00A74276" w:rsidRPr="00A74276">
        <w:rPr>
          <w:cs/>
        </w:rPr>
        <w:t xml:space="preserve"> </w:t>
      </w:r>
    </w:p>
    <w:p w14:paraId="3AEC179E" w14:textId="66D93634" w:rsidR="00E71634" w:rsidRDefault="00E71634" w:rsidP="002542B4">
      <w:pPr>
        <w:pStyle w:val="2"/>
        <w:numPr>
          <w:ilvl w:val="1"/>
          <w:numId w:val="20"/>
        </w:numPr>
      </w:pPr>
      <w:r w:rsidRPr="00E71634">
        <w:rPr>
          <w:rStyle w:val="20"/>
        </w:rPr>
        <w:t xml:space="preserve">Production </w:t>
      </w:r>
      <w:r w:rsidRPr="00E71634">
        <w:rPr>
          <w:rStyle w:val="20"/>
          <w:cs/>
        </w:rPr>
        <w:t>โดยมีกระบวนการ</w:t>
      </w:r>
      <w:r>
        <w:rPr>
          <w:cs/>
        </w:rPr>
        <w:t>ทำงานย่อยดังนี้</w:t>
      </w:r>
    </w:p>
    <w:p w14:paraId="0E52E2D7" w14:textId="68ED996A" w:rsidR="00E71634" w:rsidRDefault="00746664" w:rsidP="002542B4">
      <w:pPr>
        <w:pStyle w:val="3"/>
        <w:numPr>
          <w:ilvl w:val="2"/>
          <w:numId w:val="20"/>
        </w:numPr>
      </w:pPr>
      <w:r>
        <w:rPr>
          <w:cs/>
        </w:rPr>
        <w:t>นำข้อมูลพื้นฐาน</w:t>
      </w:r>
      <w:r w:rsidR="00E71634">
        <w:rPr>
          <w:cs/>
        </w:rPr>
        <w:t>และข้อมูลรายกา</w:t>
      </w:r>
      <w:r>
        <w:rPr>
          <w:rFonts w:hint="cs"/>
          <w:cs/>
        </w:rPr>
        <w:t>ร</w:t>
      </w:r>
      <w:r w:rsidR="00E71634">
        <w:rPr>
          <w:cs/>
        </w:rPr>
        <w:t>ทั้งหมดเข้าฐานข้อมูลจริง (</w:t>
      </w:r>
      <w:r w:rsidR="00E71634">
        <w:t>Upload Master Data into Production Database</w:t>
      </w:r>
      <w:r w:rsidR="00E71634">
        <w:rPr>
          <w:cs/>
        </w:rPr>
        <w:t>)</w:t>
      </w:r>
    </w:p>
    <w:p w14:paraId="1CD50ECD" w14:textId="214C7DD3" w:rsidR="00E71634" w:rsidRDefault="00420D38" w:rsidP="002542B4">
      <w:pPr>
        <w:pStyle w:val="3"/>
        <w:numPr>
          <w:ilvl w:val="2"/>
          <w:numId w:val="20"/>
        </w:numPr>
      </w:pPr>
      <w:r>
        <w:rPr>
          <w:cs/>
        </w:rPr>
        <w:t xml:space="preserve">เตรียมข้อมูลรายการ </w:t>
      </w:r>
      <w:r w:rsidR="00E71634">
        <w:rPr>
          <w:cs/>
        </w:rPr>
        <w:t>ที่มีการเปลี่ยนแปลง เพิ่มเติม (</w:t>
      </w:r>
      <w:r w:rsidR="00E71634">
        <w:t>Outstanding preparation</w:t>
      </w:r>
      <w:r w:rsidR="00E71634">
        <w:rPr>
          <w:cs/>
        </w:rPr>
        <w:t>)</w:t>
      </w:r>
    </w:p>
    <w:p w14:paraId="34A586E5" w14:textId="3CE3B882" w:rsidR="00E71634" w:rsidRDefault="00420D38" w:rsidP="002542B4">
      <w:pPr>
        <w:pStyle w:val="3"/>
        <w:numPr>
          <w:ilvl w:val="2"/>
          <w:numId w:val="20"/>
        </w:numPr>
      </w:pPr>
      <w:r>
        <w:rPr>
          <w:cs/>
        </w:rPr>
        <w:t>นำข้อมูลรายการ</w:t>
      </w:r>
      <w:r w:rsidR="00E71634">
        <w:rPr>
          <w:cs/>
        </w:rPr>
        <w:t>ที่มีการเปลี่ยนแปลง เพิ่มเติมเข้าฐานข้อมูลจริง (</w:t>
      </w:r>
      <w:r w:rsidR="00E71634">
        <w:t>Upload outstanding into Production Database</w:t>
      </w:r>
      <w:r w:rsidR="00E71634">
        <w:rPr>
          <w:cs/>
        </w:rPr>
        <w:t>)</w:t>
      </w:r>
    </w:p>
    <w:p w14:paraId="4D34D06A" w14:textId="0A76B5BB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เริ่มใช้งานระบบ (</w:t>
      </w:r>
      <w:r>
        <w:t>Go Live</w:t>
      </w:r>
      <w:r>
        <w:rPr>
          <w:cs/>
        </w:rPr>
        <w:t xml:space="preserve">) </w:t>
      </w:r>
    </w:p>
    <w:p w14:paraId="072A1E62" w14:textId="7B5340A0" w:rsidR="00420D38" w:rsidRDefault="00420D38" w:rsidP="002542B4">
      <w:pPr>
        <w:pStyle w:val="3"/>
        <w:numPr>
          <w:ilvl w:val="2"/>
          <w:numId w:val="20"/>
        </w:numPr>
      </w:pPr>
      <w:r>
        <w:rPr>
          <w:rFonts w:hint="cs"/>
          <w:cs/>
        </w:rPr>
        <w:t xml:space="preserve">ลงนามรับงานในส่วนขอระบบบน </w:t>
      </w:r>
      <w:r>
        <w:t xml:space="preserve">Production  </w:t>
      </w:r>
      <w:r>
        <w:rPr>
          <w:cs/>
        </w:rPr>
        <w:t>(</w:t>
      </w:r>
      <w:r>
        <w:t>Project Completion Sign Off</w:t>
      </w:r>
      <w:r>
        <w:rPr>
          <w:cs/>
        </w:rPr>
        <w:t>)</w:t>
      </w:r>
    </w:p>
    <w:p w14:paraId="7E2C4872" w14:textId="07267F82" w:rsidR="00E71634" w:rsidRDefault="00E71634" w:rsidP="002542B4">
      <w:pPr>
        <w:pStyle w:val="3"/>
        <w:numPr>
          <w:ilvl w:val="2"/>
          <w:numId w:val="20"/>
        </w:numPr>
      </w:pPr>
      <w:r>
        <w:rPr>
          <w:cs/>
        </w:rPr>
        <w:t>ดูแลระบบงานหลังขึ้นระบบ 1 เดือน (</w:t>
      </w:r>
      <w:r>
        <w:t xml:space="preserve">Post Production support for </w:t>
      </w:r>
      <w:r>
        <w:rPr>
          <w:cs/>
        </w:rPr>
        <w:t>1</w:t>
      </w:r>
      <w:r>
        <w:t xml:space="preserve"> month</w:t>
      </w:r>
      <w:r>
        <w:rPr>
          <w:cs/>
        </w:rPr>
        <w:t>)</w:t>
      </w:r>
    </w:p>
    <w:p w14:paraId="43E323C6" w14:textId="4AE46137" w:rsidR="00420D38" w:rsidRPr="00A74276" w:rsidRDefault="00420D38" w:rsidP="002542B4">
      <w:pPr>
        <w:pStyle w:val="3"/>
        <w:numPr>
          <w:ilvl w:val="2"/>
          <w:numId w:val="20"/>
        </w:numPr>
      </w:pPr>
      <w:r w:rsidRPr="00A74276">
        <w:rPr>
          <w:rFonts w:hint="cs"/>
          <w:cs/>
        </w:rPr>
        <w:t>บันทึกข้อมูลสถาปัตยกรรมองค์กรที่มีการเปลี่ยนแปลง เข้าระบบฐานข้อมูล โดยต้องผ่านการตรวจรับจากตัวแทนของหน่วนงานเทคโนโลยรสารถสนเทศ ขอ</w:t>
      </w:r>
      <w:r w:rsidR="007071D5">
        <w:rPr>
          <w:rFonts w:hint="cs"/>
          <w:cs/>
        </w:rPr>
        <w:t>ง</w:t>
      </w:r>
      <w:r w:rsidRPr="00A74276">
        <w:rPr>
          <w:rFonts w:hint="cs"/>
          <w:cs/>
        </w:rPr>
        <w:t xml:space="preserve"> ปตท.</w:t>
      </w:r>
      <w:r w:rsidR="00A74276" w:rsidRPr="00A74276">
        <w:rPr>
          <w:cs/>
        </w:rPr>
        <w:t xml:space="preserve"> </w:t>
      </w:r>
    </w:p>
    <w:p w14:paraId="5DE20318" w14:textId="77777777" w:rsidR="004B51FF" w:rsidRDefault="004B51FF" w:rsidP="004615B3">
      <w:pPr>
        <w:ind w:left="720"/>
        <w:rPr>
          <w:highlight w:val="yellow"/>
          <w:lang w:val="en-US" w:bidi="th-TH"/>
        </w:rPr>
      </w:pPr>
    </w:p>
    <w:p w14:paraId="1E3F4D85" w14:textId="429DA3B5" w:rsidR="00E71634" w:rsidRPr="00A74276" w:rsidRDefault="00E71634" w:rsidP="004615B3">
      <w:pPr>
        <w:ind w:left="720"/>
        <w:rPr>
          <w:highlight w:val="yellow"/>
          <w:lang w:val="en-US" w:bidi="th-TH"/>
        </w:rPr>
      </w:pPr>
    </w:p>
    <w:p w14:paraId="2A3FC124" w14:textId="0446AE5E" w:rsidR="00B62660" w:rsidRPr="005B5ED5" w:rsidRDefault="00BC071C" w:rsidP="002542B4">
      <w:pPr>
        <w:pStyle w:val="1"/>
        <w:numPr>
          <w:ilvl w:val="0"/>
          <w:numId w:val="20"/>
        </w:numPr>
      </w:pPr>
      <w:bookmarkStart w:id="7" w:name="_Toc277166325"/>
      <w:r w:rsidRPr="005B5ED5">
        <w:rPr>
          <w:cs/>
        </w:rPr>
        <w:t>ข้อสมมติฐาน</w:t>
      </w:r>
      <w:r w:rsidR="00F745D0" w:rsidRPr="002908B4">
        <w:rPr>
          <w:cs/>
        </w:rPr>
        <w:t>และ</w:t>
      </w:r>
      <w:r w:rsidR="00F745D0" w:rsidRPr="005B5ED5">
        <w:rPr>
          <w:cs/>
        </w:rPr>
        <w:t>เงื่อนไขในการปฏิบัติงาน</w:t>
      </w:r>
      <w:bookmarkEnd w:id="7"/>
    </w:p>
    <w:p w14:paraId="34EB9E57" w14:textId="77777777" w:rsidR="005B5ED5" w:rsidRPr="005B5ED5" w:rsidRDefault="005B5ED5" w:rsidP="002542B4">
      <w:pPr>
        <w:pStyle w:val="af"/>
        <w:numPr>
          <w:ilvl w:val="0"/>
          <w:numId w:val="6"/>
        </w:numPr>
        <w:ind w:left="1080"/>
        <w:outlineLvl w:val="1"/>
        <w:rPr>
          <w:vanish/>
          <w:cs/>
        </w:rPr>
      </w:pPr>
    </w:p>
    <w:p w14:paraId="29B7BBCF" w14:textId="77777777" w:rsidR="005B5ED5" w:rsidRPr="005B5ED5" w:rsidRDefault="005B5ED5" w:rsidP="002542B4">
      <w:pPr>
        <w:pStyle w:val="af"/>
        <w:numPr>
          <w:ilvl w:val="0"/>
          <w:numId w:val="6"/>
        </w:numPr>
        <w:ind w:left="1080"/>
        <w:outlineLvl w:val="1"/>
        <w:rPr>
          <w:vanish/>
          <w:cs/>
        </w:rPr>
      </w:pPr>
    </w:p>
    <w:p w14:paraId="2A3FC125" w14:textId="60FD8764" w:rsidR="00B754A2" w:rsidRPr="004D3827" w:rsidRDefault="00B754A2" w:rsidP="002542B4">
      <w:pPr>
        <w:pStyle w:val="2"/>
        <w:numPr>
          <w:ilvl w:val="1"/>
          <w:numId w:val="20"/>
        </w:numPr>
      </w:pPr>
      <w:r w:rsidRPr="004D3827">
        <w:rPr>
          <w:cs/>
        </w:rPr>
        <w:t xml:space="preserve">ผู้บริหาร และพนักงานของ </w:t>
      </w:r>
      <w:r w:rsidR="004713B8" w:rsidRPr="005A13B3">
        <w:rPr>
          <w:cs/>
        </w:rPr>
        <w:t>ปตท.</w:t>
      </w:r>
      <w:r w:rsidR="00434F6E" w:rsidRPr="005A13B3">
        <w:rPr>
          <w:rFonts w:hint="cs"/>
          <w:cs/>
        </w:rPr>
        <w:t xml:space="preserve"> </w:t>
      </w:r>
      <w:r w:rsidRPr="004D3827">
        <w:rPr>
          <w:cs/>
        </w:rPr>
        <w:t>ให้ความร่วมมืออย่างเต็มที่</w:t>
      </w:r>
    </w:p>
    <w:p w14:paraId="2A3FC126" w14:textId="4D4EBEE0" w:rsidR="00B754A2" w:rsidRPr="004D3827" w:rsidRDefault="00B754A2" w:rsidP="002542B4">
      <w:pPr>
        <w:pStyle w:val="2"/>
        <w:numPr>
          <w:ilvl w:val="1"/>
          <w:numId w:val="20"/>
        </w:numPr>
        <w:rPr>
          <w:rtl/>
          <w:cs/>
        </w:rPr>
      </w:pPr>
      <w:r w:rsidRPr="004D3827">
        <w:rPr>
          <w:cs/>
        </w:rPr>
        <w:t xml:space="preserve">พนักงานของ </w:t>
      </w:r>
      <w:r w:rsidR="004713B8" w:rsidRPr="005A13B3">
        <w:rPr>
          <w:cs/>
        </w:rPr>
        <w:t>ปตท.</w:t>
      </w:r>
      <w:r w:rsidR="00434F6E" w:rsidRPr="005A13B3">
        <w:rPr>
          <w:rFonts w:hint="cs"/>
          <w:cs/>
        </w:rPr>
        <w:t xml:space="preserve"> </w:t>
      </w:r>
      <w:r w:rsidRPr="004D3827">
        <w:rPr>
          <w:cs/>
        </w:rPr>
        <w:t>ที่เข้ามาร่วมงานกับโครงการ จะต้องให้ความร่วมมืออย่างเต็มกำลังเพื่อให้งานสำเร็จตามเป้าหมาย</w:t>
      </w:r>
    </w:p>
    <w:p w14:paraId="2A3FC127" w14:textId="7838EA9E" w:rsidR="00B754A2" w:rsidRPr="004D3827" w:rsidRDefault="001D679C" w:rsidP="002542B4">
      <w:pPr>
        <w:pStyle w:val="2"/>
        <w:numPr>
          <w:ilvl w:val="1"/>
          <w:numId w:val="20"/>
        </w:numPr>
      </w:pPr>
      <w:r w:rsidRPr="004D3827">
        <w:rPr>
          <w:cs/>
        </w:rPr>
        <w:t>ขอบเขตของงาน</w:t>
      </w:r>
      <w:r w:rsidR="002A7363">
        <w:rPr>
          <w:rFonts w:hint="cs"/>
          <w:cs/>
        </w:rPr>
        <w:t xml:space="preserve"> </w:t>
      </w:r>
      <w:r w:rsidRPr="004D3827">
        <w:rPr>
          <w:cs/>
        </w:rPr>
        <w:t>(</w:t>
      </w:r>
      <w:r w:rsidR="00B754A2" w:rsidRPr="004D3827">
        <w:t>Scope of Work</w:t>
      </w:r>
      <w:r w:rsidR="00B754A2" w:rsidRPr="004D3827">
        <w:rPr>
          <w:cs/>
        </w:rPr>
        <w:t>) จะต้องชัดเจน และทุกหน่วยงานที่เกี่ยวข้องจะต้องมีความเข้าใจตรงกัน</w:t>
      </w:r>
    </w:p>
    <w:p w14:paraId="2A3FC128" w14:textId="2153E318" w:rsidR="00B754A2" w:rsidRDefault="001D679C" w:rsidP="002542B4">
      <w:pPr>
        <w:pStyle w:val="2"/>
        <w:numPr>
          <w:ilvl w:val="1"/>
          <w:numId w:val="20"/>
        </w:numPr>
      </w:pPr>
      <w:r w:rsidRPr="005A13B3">
        <w:rPr>
          <w:cs/>
        </w:rPr>
        <w:t>ปตท.</w:t>
      </w:r>
      <w:r w:rsidR="00737679" w:rsidRPr="005A13B3">
        <w:rPr>
          <w:cs/>
        </w:rPr>
        <w:t xml:space="preserve"> </w:t>
      </w:r>
      <w:r w:rsidR="00B754A2" w:rsidRPr="004D3827">
        <w:rPr>
          <w:cs/>
        </w:rPr>
        <w:t xml:space="preserve">จะจัดหาสถานที่ และสิ่งอำนวยความสะดวกในการปฏิบัติงานให้แก่ </w:t>
      </w:r>
      <w:r w:rsidR="00B754A2" w:rsidRPr="004D3827">
        <w:t>PTT</w:t>
      </w:r>
      <w:r w:rsidR="00365768" w:rsidRPr="004D3827">
        <w:rPr>
          <w:cs/>
        </w:rPr>
        <w:t xml:space="preserve"> </w:t>
      </w:r>
      <w:r w:rsidR="00B754A2" w:rsidRPr="004D3827">
        <w:t xml:space="preserve">ICT </w:t>
      </w:r>
      <w:r w:rsidR="00B754A2" w:rsidRPr="004D3827">
        <w:rPr>
          <w:cs/>
        </w:rPr>
        <w:t>ตามที่เห็นสมควร และจะรับผิดชอบค่าใช้จ่ายที่อาจเกิดขึ้น เช่น สถานที่ทำงาน</w:t>
      </w:r>
      <w:r w:rsidR="00B754A2" w:rsidRPr="004D3827">
        <w:t xml:space="preserve">, </w:t>
      </w:r>
      <w:r w:rsidR="00B754A2" w:rsidRPr="004D3827">
        <w:rPr>
          <w:cs/>
        </w:rPr>
        <w:t>ห้องประชุม</w:t>
      </w:r>
      <w:r w:rsidR="00B754A2" w:rsidRPr="004D3827">
        <w:t xml:space="preserve">, LAN Connection, </w:t>
      </w:r>
      <w:r w:rsidR="00B754A2" w:rsidRPr="004D3827">
        <w:rPr>
          <w:cs/>
        </w:rPr>
        <w:t xml:space="preserve">เนื้อที่การจัดเก็บข้อมูลกลางใน </w:t>
      </w:r>
      <w:r w:rsidR="00B754A2" w:rsidRPr="004D3827">
        <w:t xml:space="preserve">Server, LCD Projector, </w:t>
      </w:r>
      <w:r w:rsidR="00B754A2" w:rsidRPr="004D3827">
        <w:rPr>
          <w:cs/>
        </w:rPr>
        <w:t>เครื่องพิมพ์เอกสาร</w:t>
      </w:r>
      <w:r w:rsidR="00B754A2" w:rsidRPr="004D3827">
        <w:t xml:space="preserve">, </w:t>
      </w:r>
      <w:r w:rsidR="00B754A2" w:rsidRPr="004D3827">
        <w:rPr>
          <w:cs/>
        </w:rPr>
        <w:t>โทรศัพท์ภายในประเทศ</w:t>
      </w:r>
      <w:r w:rsidR="00B754A2" w:rsidRPr="004D3827">
        <w:t xml:space="preserve">, </w:t>
      </w:r>
      <w:r w:rsidR="00B754A2" w:rsidRPr="004D3827">
        <w:rPr>
          <w:cs/>
        </w:rPr>
        <w:t>โทรศัพท์ต่างประเทศ</w:t>
      </w:r>
      <w:r w:rsidR="00B754A2" w:rsidRPr="004D3827">
        <w:t xml:space="preserve">, </w:t>
      </w:r>
      <w:r w:rsidR="00B754A2" w:rsidRPr="004D3827">
        <w:rPr>
          <w:cs/>
        </w:rPr>
        <w:t>เครื่องถ่ายเอกสาร</w:t>
      </w:r>
      <w:r w:rsidR="00B754A2" w:rsidRPr="004D3827">
        <w:t xml:space="preserve">, </w:t>
      </w:r>
      <w:r w:rsidR="00B754A2" w:rsidRPr="004D3827">
        <w:rPr>
          <w:cs/>
        </w:rPr>
        <w:t xml:space="preserve">และสถานที่จอดรถของทีมงาน </w:t>
      </w:r>
      <w:r w:rsidR="00B754A2" w:rsidRPr="004D3827">
        <w:t xml:space="preserve">PTT ICT </w:t>
      </w:r>
      <w:r w:rsidR="00B754A2" w:rsidRPr="004D3827">
        <w:rPr>
          <w:cs/>
        </w:rPr>
        <w:t>เป็นต้น</w:t>
      </w:r>
    </w:p>
    <w:p w14:paraId="7F31F5DD" w14:textId="77777777" w:rsidR="004615B3" w:rsidRPr="004615B3" w:rsidRDefault="004615B3" w:rsidP="004615B3">
      <w:pPr>
        <w:rPr>
          <w:lang w:val="en-US" w:bidi="th-TH"/>
        </w:rPr>
      </w:pPr>
    </w:p>
    <w:p w14:paraId="2A3FC129" w14:textId="2A3BD94D" w:rsidR="00B754A2" w:rsidRPr="004D3827" w:rsidRDefault="001D679C" w:rsidP="002542B4">
      <w:pPr>
        <w:pStyle w:val="2"/>
        <w:numPr>
          <w:ilvl w:val="1"/>
          <w:numId w:val="20"/>
        </w:numPr>
      </w:pPr>
      <w:r w:rsidRPr="004D3827">
        <w:rPr>
          <w:cs/>
        </w:rPr>
        <w:t xml:space="preserve"> </w:t>
      </w:r>
      <w:r w:rsidRPr="005A13B3">
        <w:rPr>
          <w:cs/>
        </w:rPr>
        <w:t xml:space="preserve">ปตท. </w:t>
      </w:r>
      <w:r w:rsidR="00B754A2" w:rsidRPr="004D3827">
        <w:rPr>
          <w:cs/>
        </w:rPr>
        <w:t xml:space="preserve">จะจัดหาบุคลากรที่เหมาะสมเข้าร่วมเป็นคณะทำงาน เพื่อให้การปฏิบัติงานของ </w:t>
      </w:r>
      <w:r w:rsidR="00B754A2" w:rsidRPr="004D3827">
        <w:t xml:space="preserve">PTT ICT </w:t>
      </w:r>
      <w:r w:rsidR="00B754A2" w:rsidRPr="004D3827">
        <w:rPr>
          <w:cs/>
        </w:rPr>
        <w:t>ดำเนินไปด้วยความสะดวกและรวดเร็วตามแผนที่กำหนด</w:t>
      </w:r>
    </w:p>
    <w:p w14:paraId="2A3FC12A" w14:textId="550C20AF" w:rsidR="00B754A2" w:rsidRDefault="001D679C" w:rsidP="002542B4">
      <w:pPr>
        <w:pStyle w:val="2"/>
        <w:numPr>
          <w:ilvl w:val="1"/>
          <w:numId w:val="20"/>
        </w:numPr>
      </w:pPr>
      <w:r w:rsidRPr="004D3827">
        <w:rPr>
          <w:cs/>
        </w:rPr>
        <w:t xml:space="preserve"> </w:t>
      </w:r>
      <w:r w:rsidRPr="005A13B3">
        <w:rPr>
          <w:cs/>
        </w:rPr>
        <w:t xml:space="preserve">ปตท. </w:t>
      </w:r>
      <w:r w:rsidR="00B754A2" w:rsidRPr="004D3827">
        <w:rPr>
          <w:cs/>
        </w:rPr>
        <w:t>จะประสานงานในการนัดหมายสัมภาษณ์ จัดประชุม หรือจัดสัมมนาเชิงปฏิบัติการต่างๆ ที่ระบุไว้ในแผนการดำเนินงาน</w:t>
      </w:r>
    </w:p>
    <w:p w14:paraId="3AB2136D" w14:textId="77777777" w:rsidR="004615B3" w:rsidRPr="004615B3" w:rsidRDefault="004615B3" w:rsidP="004615B3">
      <w:pPr>
        <w:rPr>
          <w:lang w:val="en-US" w:bidi="th-TH"/>
        </w:rPr>
      </w:pPr>
    </w:p>
    <w:p w14:paraId="2A3FC12B" w14:textId="26EA40DD" w:rsidR="00912BF4" w:rsidRDefault="00912BF4" w:rsidP="002542B4">
      <w:pPr>
        <w:pStyle w:val="2"/>
        <w:numPr>
          <w:ilvl w:val="1"/>
          <w:numId w:val="20"/>
        </w:numPr>
      </w:pPr>
      <w:r w:rsidRPr="004D3827">
        <w:lastRenderedPageBreak/>
        <w:t xml:space="preserve">PTT ICT </w:t>
      </w:r>
      <w:r w:rsidRPr="004D3827">
        <w:rPr>
          <w:cs/>
        </w:rPr>
        <w:t xml:space="preserve">จะแจ้งรายชื่อของที่ปรึกษา </w:t>
      </w:r>
      <w:r w:rsidR="001D679C" w:rsidRPr="004D3827">
        <w:rPr>
          <w:rFonts w:hint="cs"/>
          <w:cs/>
        </w:rPr>
        <w:t xml:space="preserve">รวมทั้งให้ความร่วมมือและปฏิบัติตามระเบียบความปลอดภัยของ </w:t>
      </w:r>
      <w:r w:rsidR="001D679C" w:rsidRPr="005A13B3">
        <w:rPr>
          <w:rFonts w:hint="cs"/>
          <w:cs/>
        </w:rPr>
        <w:t>ปตท</w:t>
      </w:r>
      <w:r w:rsidR="001D679C" w:rsidRPr="005A13B3">
        <w:rPr>
          <w:cs/>
        </w:rPr>
        <w:t xml:space="preserve">. </w:t>
      </w:r>
      <w:r w:rsidRPr="004D3827">
        <w:rPr>
          <w:cs/>
        </w:rPr>
        <w:t xml:space="preserve">อย่างเคร่งครัด ภายในระยะเวลาการดำเนินงาน หากเกินกำหนดทั้งเวลาและงบประมาณตามสัญญา </w:t>
      </w:r>
      <w:r w:rsidRPr="004D3827">
        <w:t xml:space="preserve">PTT ICT </w:t>
      </w:r>
      <w:r w:rsidRPr="004D3827">
        <w:rPr>
          <w:cs/>
        </w:rPr>
        <w:t>จะคิดค่าบริก</w:t>
      </w:r>
      <w:r w:rsidR="005A4302" w:rsidRPr="004D3827">
        <w:rPr>
          <w:cs/>
        </w:rPr>
        <w:t xml:space="preserve">ารเพิ่มเติมตามอัตราในข้อ </w:t>
      </w:r>
      <w:r w:rsidR="004F31E6" w:rsidRPr="004D3827">
        <w:t>13</w:t>
      </w:r>
      <w:r w:rsidR="005A4302" w:rsidRPr="004D3827">
        <w:rPr>
          <w:cs/>
        </w:rPr>
        <w:t xml:space="preserve"> โดยได้รับความเห็นชอบจาก</w:t>
      </w:r>
      <w:r w:rsidR="001C6E6B">
        <w:rPr>
          <w:cs/>
        </w:rPr>
        <w:t xml:space="preserve"> </w:t>
      </w:r>
      <w:r w:rsidR="001D679C" w:rsidRPr="004D3827">
        <w:rPr>
          <w:cs/>
        </w:rPr>
        <w:t>ปตท.</w:t>
      </w:r>
      <w:r w:rsidR="001C6E6B">
        <w:rPr>
          <w:cs/>
        </w:rPr>
        <w:t xml:space="preserve"> </w:t>
      </w:r>
    </w:p>
    <w:p w14:paraId="5CA0050D" w14:textId="77777777" w:rsidR="004615B3" w:rsidRPr="004615B3" w:rsidRDefault="004615B3" w:rsidP="004615B3">
      <w:pPr>
        <w:rPr>
          <w:lang w:val="en-US" w:bidi="th-TH"/>
        </w:rPr>
      </w:pPr>
    </w:p>
    <w:p w14:paraId="2A3FC12C" w14:textId="6774A4C6" w:rsidR="00912BF4" w:rsidRDefault="00912BF4" w:rsidP="002542B4">
      <w:pPr>
        <w:pStyle w:val="2"/>
        <w:numPr>
          <w:ilvl w:val="1"/>
          <w:numId w:val="20"/>
        </w:numPr>
      </w:pPr>
      <w:r w:rsidRPr="004D3827">
        <w:rPr>
          <w:cs/>
        </w:rPr>
        <w:t xml:space="preserve">กรณีที่ทาง </w:t>
      </w:r>
      <w:r w:rsidR="001D679C" w:rsidRPr="005A13B3">
        <w:rPr>
          <w:cs/>
        </w:rPr>
        <w:t xml:space="preserve">ปตท. </w:t>
      </w:r>
      <w:r w:rsidRPr="004D3827">
        <w:rPr>
          <w:cs/>
        </w:rPr>
        <w:t xml:space="preserve">มอบหมายงานเพิ่มเติมที่นอกเหนือจากขอบเขตงานที่กำหนดในข้อ </w:t>
      </w:r>
      <w:r w:rsidRPr="004D3827">
        <w:t xml:space="preserve">3 </w:t>
      </w:r>
      <w:r w:rsidRPr="004D3827">
        <w:rPr>
          <w:cs/>
        </w:rPr>
        <w:t>ทาง</w:t>
      </w:r>
      <w:r w:rsidR="001C6E6B">
        <w:rPr>
          <w:cs/>
        </w:rPr>
        <w:t xml:space="preserve"> </w:t>
      </w:r>
      <w:r w:rsidR="001D679C" w:rsidRPr="005A13B3">
        <w:rPr>
          <w:cs/>
        </w:rPr>
        <w:t>ปตท.</w:t>
      </w:r>
      <w:r w:rsidR="001C6E6B" w:rsidRPr="005A13B3">
        <w:rPr>
          <w:cs/>
        </w:rPr>
        <w:t xml:space="preserve"> </w:t>
      </w:r>
      <w:r w:rsidRPr="004D3827">
        <w:rPr>
          <w:cs/>
        </w:rPr>
        <w:t>จะต้องแจ้งงานดังกล่าวนั้นต่อ</w:t>
      </w:r>
      <w:r w:rsidRPr="004D3827">
        <w:rPr>
          <w:rtl/>
          <w:cs/>
        </w:rPr>
        <w:t xml:space="preserve"> </w:t>
      </w:r>
      <w:r w:rsidR="002A7363">
        <w:t>Project M</w:t>
      </w:r>
      <w:r w:rsidRPr="004D3827">
        <w:t xml:space="preserve">anager </w:t>
      </w:r>
      <w:r w:rsidRPr="004D3827">
        <w:rPr>
          <w:cs/>
        </w:rPr>
        <w:t>ล่วงหน้า</w:t>
      </w:r>
      <w:r w:rsidRPr="004D3827">
        <w:rPr>
          <w:rtl/>
          <w:cs/>
        </w:rPr>
        <w:t xml:space="preserve"> </w:t>
      </w:r>
      <w:r w:rsidRPr="004D3827">
        <w:rPr>
          <w:cs/>
        </w:rPr>
        <w:t>โดยการปฏิบัติงานอื่นเพิ่มนั้นจะต้องเกิดจากการยินยอมของทั้ง</w:t>
      </w:r>
      <w:r w:rsidRPr="004D3827">
        <w:rPr>
          <w:rtl/>
          <w:cs/>
        </w:rPr>
        <w:t xml:space="preserve"> 2 </w:t>
      </w:r>
      <w:r w:rsidRPr="004D3827">
        <w:rPr>
          <w:cs/>
        </w:rPr>
        <w:t>ฝ่าย คือทั้งทีมงานของ</w:t>
      </w:r>
      <w:r w:rsidR="001D679C" w:rsidRPr="004D3827">
        <w:rPr>
          <w:cs/>
        </w:rPr>
        <w:t xml:space="preserve"> </w:t>
      </w:r>
      <w:r w:rsidR="001D679C" w:rsidRPr="005A13B3">
        <w:rPr>
          <w:cs/>
        </w:rPr>
        <w:t>ปตท.</w:t>
      </w:r>
      <w:r w:rsidR="00434F6E" w:rsidRPr="005A13B3">
        <w:rPr>
          <w:rFonts w:hint="cs"/>
          <w:cs/>
        </w:rPr>
        <w:t xml:space="preserve"> </w:t>
      </w:r>
      <w:r w:rsidRPr="004D3827">
        <w:rPr>
          <w:cs/>
        </w:rPr>
        <w:t>และทีมงานของ</w:t>
      </w:r>
      <w:r w:rsidRPr="004D3827">
        <w:rPr>
          <w:rtl/>
          <w:cs/>
        </w:rPr>
        <w:t xml:space="preserve"> </w:t>
      </w:r>
      <w:r w:rsidRPr="004D3827">
        <w:t>PTT ICT</w:t>
      </w:r>
      <w:r w:rsidR="001C6E6B">
        <w:rPr>
          <w:cs/>
        </w:rPr>
        <w:t xml:space="preserve"> </w:t>
      </w:r>
      <w:r w:rsidRPr="004D3827">
        <w:rPr>
          <w:cs/>
        </w:rPr>
        <w:t>หลังจากนั้นจึงจะเริ่มปฏิบัติงานดังกล่าว โดยทั้งนี้งานที่ได้รับมอบหมายเพิ่มเติมนั้น หากมีผลกระทบต่อระยะเวลาตามตารางแผนการดำเนินงานของ</w:t>
      </w:r>
      <w:r w:rsidRPr="004D3827">
        <w:rPr>
          <w:rtl/>
          <w:cs/>
        </w:rPr>
        <w:t xml:space="preserve"> </w:t>
      </w:r>
      <w:r w:rsidRPr="004D3827">
        <w:t>PTT ICT</w:t>
      </w:r>
      <w:r w:rsidR="001C6E6B">
        <w:rPr>
          <w:cs/>
        </w:rPr>
        <w:t xml:space="preserve"> </w:t>
      </w:r>
      <w:r w:rsidRPr="004D3827">
        <w:rPr>
          <w:cs/>
        </w:rPr>
        <w:t>ที่ได้กำหนดไว้เบื้องต้น</w:t>
      </w:r>
      <w:r w:rsidRPr="004D3827">
        <w:rPr>
          <w:rtl/>
          <w:cs/>
        </w:rPr>
        <w:t xml:space="preserve"> </w:t>
      </w:r>
      <w:r w:rsidRPr="004D3827">
        <w:rPr>
          <w:cs/>
        </w:rPr>
        <w:t>และมีผลกระทบต่อค่าบริการ</w:t>
      </w:r>
      <w:r w:rsidRPr="004D3827">
        <w:rPr>
          <w:rtl/>
          <w:cs/>
        </w:rPr>
        <w:t xml:space="preserve"> </w:t>
      </w:r>
      <w:r w:rsidRPr="004D3827">
        <w:rPr>
          <w:cs/>
        </w:rPr>
        <w:t>ทาง</w:t>
      </w:r>
      <w:r w:rsidRPr="004D3827">
        <w:rPr>
          <w:rtl/>
          <w:cs/>
        </w:rPr>
        <w:t xml:space="preserve"> </w:t>
      </w:r>
      <w:r w:rsidRPr="004D3827">
        <w:t>PTT ICT</w:t>
      </w:r>
      <w:r w:rsidR="001C6E6B">
        <w:rPr>
          <w:cs/>
        </w:rPr>
        <w:t xml:space="preserve"> </w:t>
      </w:r>
      <w:r w:rsidRPr="004D3827">
        <w:rPr>
          <w:cs/>
        </w:rPr>
        <w:t>จะประเมินจำนวนวันที่เกิดขึ้นตามเนื้องานที่ได้รับมอบหมายเพิ่มเติม</w:t>
      </w:r>
      <w:r w:rsidRPr="004D3827">
        <w:rPr>
          <w:rtl/>
          <w:cs/>
        </w:rPr>
        <w:t xml:space="preserve"> </w:t>
      </w:r>
      <w:r w:rsidRPr="004D3827">
        <w:rPr>
          <w:cs/>
        </w:rPr>
        <w:t>โดยคิด</w:t>
      </w:r>
      <w:r w:rsidR="005A4302" w:rsidRPr="004D3827">
        <w:rPr>
          <w:cs/>
        </w:rPr>
        <w:t xml:space="preserve">ค่าบริการเพิ่มเติมตามอัตราในข้อ </w:t>
      </w:r>
      <w:r w:rsidR="005A4302" w:rsidRPr="004D3827">
        <w:t>1</w:t>
      </w:r>
      <w:r w:rsidR="003C4056" w:rsidRPr="004D3827">
        <w:t>3</w:t>
      </w:r>
      <w:r w:rsidR="005A4302" w:rsidRPr="004D3827">
        <w:rPr>
          <w:cs/>
        </w:rPr>
        <w:t xml:space="preserve"> โดยได้รับความเห็นชอบจาก </w:t>
      </w:r>
      <w:r w:rsidR="001D679C" w:rsidRPr="005A13B3">
        <w:rPr>
          <w:cs/>
        </w:rPr>
        <w:t>ปตท.</w:t>
      </w:r>
    </w:p>
    <w:p w14:paraId="01EEB65E" w14:textId="77777777" w:rsidR="004615B3" w:rsidRPr="004615B3" w:rsidRDefault="004615B3" w:rsidP="004615B3">
      <w:pPr>
        <w:rPr>
          <w:lang w:val="en-US" w:bidi="th-TH"/>
        </w:rPr>
      </w:pPr>
    </w:p>
    <w:p w14:paraId="1CE5757D" w14:textId="173AC129" w:rsidR="001A2445" w:rsidRPr="004D3827" w:rsidRDefault="00912BF4" w:rsidP="002542B4">
      <w:pPr>
        <w:pStyle w:val="2"/>
        <w:numPr>
          <w:ilvl w:val="1"/>
          <w:numId w:val="20"/>
        </w:numPr>
        <w:rPr>
          <w:rtl/>
          <w:cs/>
        </w:rPr>
      </w:pPr>
      <w:r w:rsidRPr="004D3827">
        <w:rPr>
          <w:cs/>
        </w:rPr>
        <w:t xml:space="preserve">กรณีไม่สามารถหลีกเลี่ยงความเสี่ยงที่ทำให้ไม่สามารถดำเนินการได้ตามแผนงาน เป็นเหตุให้ผู้รับจ้างต้องส่งพนักงานมาเพิ่มเพื่อให้งานประสบความสำเร็จ </w:t>
      </w:r>
      <w:r w:rsidRPr="004D3827">
        <w:t xml:space="preserve">PTT ICT </w:t>
      </w:r>
      <w:r w:rsidRPr="004D3827">
        <w:rPr>
          <w:cs/>
        </w:rPr>
        <w:t>จะคิด</w:t>
      </w:r>
      <w:r w:rsidR="005A4302" w:rsidRPr="004D3827">
        <w:rPr>
          <w:cs/>
        </w:rPr>
        <w:t xml:space="preserve">ค่าบริการเพิ่มเติมตามอัตราในข้อ </w:t>
      </w:r>
      <w:r w:rsidR="003C4056" w:rsidRPr="004D3827">
        <w:t>13</w:t>
      </w:r>
      <w:r w:rsidR="005A4302" w:rsidRPr="004D3827">
        <w:rPr>
          <w:cs/>
        </w:rPr>
        <w:t xml:space="preserve"> โดยได้รับความเห็นชอบจาก </w:t>
      </w:r>
      <w:r w:rsidR="001D679C" w:rsidRPr="005A13B3">
        <w:rPr>
          <w:cs/>
        </w:rPr>
        <w:t>ปตท.</w:t>
      </w:r>
      <w:bookmarkStart w:id="8" w:name="_Toc277166326"/>
    </w:p>
    <w:p w14:paraId="4C801AAC" w14:textId="349E377D" w:rsidR="00882F31" w:rsidRDefault="00882F31" w:rsidP="004615B3">
      <w:pPr>
        <w:ind w:left="720"/>
        <w:rPr>
          <w:lang w:val="en-US"/>
        </w:rPr>
      </w:pPr>
    </w:p>
    <w:p w14:paraId="2A3FC12F" w14:textId="16F5EE4F" w:rsidR="00B62660" w:rsidRPr="004D3827" w:rsidRDefault="00BC071C" w:rsidP="002542B4">
      <w:pPr>
        <w:pStyle w:val="1"/>
        <w:numPr>
          <w:ilvl w:val="0"/>
          <w:numId w:val="20"/>
        </w:numPr>
      </w:pPr>
      <w:r w:rsidRPr="004D3827">
        <w:rPr>
          <w:cs/>
        </w:rPr>
        <w:t>แผนระยะเวลาเริ่มต้น-แล้วเสร็จของโครงการ</w:t>
      </w:r>
      <w:bookmarkEnd w:id="8"/>
    </w:p>
    <w:p w14:paraId="46EEF39B" w14:textId="099E7F84" w:rsidR="00B60A4B" w:rsidRDefault="00B60A4B" w:rsidP="005B5ED5">
      <w:pPr>
        <w:pStyle w:val="af"/>
        <w:ind w:left="360"/>
      </w:pPr>
      <w:r w:rsidRPr="002A7363">
        <w:rPr>
          <w:cs/>
        </w:rPr>
        <w:t xml:space="preserve">ระยะเวลาในการดำเนินงานรวม </w:t>
      </w:r>
      <w:r w:rsidR="008D77E1" w:rsidRPr="00EE53EA">
        <w:t>1</w:t>
      </w:r>
      <w:r w:rsidR="00C34A9E">
        <w:t>2</w:t>
      </w:r>
      <w:r w:rsidR="003A29A8" w:rsidRPr="00EE53EA">
        <w:t>0</w:t>
      </w:r>
      <w:r w:rsidR="00595F3A" w:rsidRPr="00EE53EA">
        <w:rPr>
          <w:rFonts w:cs="Cordia New"/>
          <w:cs/>
        </w:rPr>
        <w:t xml:space="preserve"> </w:t>
      </w:r>
      <w:r w:rsidRPr="00EE53EA">
        <w:rPr>
          <w:cs/>
        </w:rPr>
        <w:t>วัน</w:t>
      </w:r>
      <w:r w:rsidR="006D43CF" w:rsidRPr="00EE53EA">
        <w:rPr>
          <w:rFonts w:hint="cs"/>
          <w:cs/>
        </w:rPr>
        <w:t xml:space="preserve"> นับจากวันที่ ผจ.</w:t>
      </w:r>
      <w:proofErr w:type="spellStart"/>
      <w:r w:rsidR="006D43CF" w:rsidRPr="00EE53EA">
        <w:rPr>
          <w:rFonts w:hint="cs"/>
          <w:cs/>
        </w:rPr>
        <w:t>ทสญ</w:t>
      </w:r>
      <w:proofErr w:type="spellEnd"/>
      <w:r w:rsidR="006D43CF" w:rsidRPr="00EE53EA">
        <w:rPr>
          <w:rFonts w:hint="cs"/>
          <w:cs/>
        </w:rPr>
        <w:t xml:space="preserve">. ลงนามเอกสารเสนอราคาฉบับนี้ โดยมีระยะเวลา </w:t>
      </w:r>
      <w:r w:rsidR="006D43CF">
        <w:t>Support After Go</w:t>
      </w:r>
      <w:r w:rsidR="006D43CF">
        <w:rPr>
          <w:rFonts w:cs="Cordia New"/>
          <w:cs/>
        </w:rPr>
        <w:t>-</w:t>
      </w:r>
      <w:r w:rsidR="006D43CF">
        <w:t xml:space="preserve">Live </w:t>
      </w:r>
      <w:r w:rsidR="00947C85">
        <w:t xml:space="preserve">30 </w:t>
      </w:r>
      <w:r w:rsidR="00947C85">
        <w:rPr>
          <w:rFonts w:hint="cs"/>
          <w:cs/>
        </w:rPr>
        <w:t>วัน</w:t>
      </w:r>
      <w:r w:rsidR="001F6680">
        <w:rPr>
          <w:rFonts w:hint="cs"/>
          <w:cs/>
        </w:rPr>
        <w:t xml:space="preserve"> ซึ่ง</w:t>
      </w:r>
      <w:r w:rsidR="001F6680" w:rsidRPr="00F76805">
        <w:rPr>
          <w:rFonts w:hint="cs"/>
          <w:u w:val="single"/>
          <w:cs/>
        </w:rPr>
        <w:t>ไม่รวม</w:t>
      </w:r>
      <w:r w:rsidR="001F6680">
        <w:rPr>
          <w:rFonts w:hint="cs"/>
          <w:cs/>
        </w:rPr>
        <w:t>อยู่ในระยะเวลาดำเนินงานข้างต้น</w:t>
      </w:r>
    </w:p>
    <w:p w14:paraId="49115D78" w14:textId="393BA5DD" w:rsidR="00EE53EA" w:rsidRPr="006D43CF" w:rsidRDefault="00C34A9E" w:rsidP="005B5ED5">
      <w:pPr>
        <w:pStyle w:val="af"/>
        <w:ind w:left="360"/>
        <w:rPr>
          <w:cs/>
        </w:rPr>
      </w:pPr>
      <w:r>
        <w:rPr>
          <w:noProof/>
        </w:rPr>
        <w:drawing>
          <wp:inline distT="0" distB="0" distL="0" distR="0" wp14:anchorId="4056EB72" wp14:editId="61935E49">
            <wp:extent cx="5143946" cy="296443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F10F" w14:textId="55521F11" w:rsidR="00A7429C" w:rsidRDefault="00A7429C" w:rsidP="003B1A81">
      <w:pPr>
        <w:rPr>
          <w:rFonts w:asciiTheme="minorBidi" w:hAnsiTheme="minorBidi" w:cstheme="minorBidi"/>
          <w:lang w:val="en-US" w:bidi="th-TH"/>
        </w:rPr>
      </w:pPr>
    </w:p>
    <w:p w14:paraId="2A3FC135" w14:textId="62E397C8" w:rsidR="00B62660" w:rsidRPr="005B5ED5" w:rsidRDefault="00B62660" w:rsidP="002542B4">
      <w:pPr>
        <w:pStyle w:val="1"/>
        <w:numPr>
          <w:ilvl w:val="0"/>
          <w:numId w:val="20"/>
        </w:numPr>
      </w:pPr>
      <w:bookmarkStart w:id="9" w:name="_Toc277166327"/>
      <w:r w:rsidRPr="005B5ED5">
        <w:lastRenderedPageBreak/>
        <w:t>Milestones</w:t>
      </w:r>
      <w:bookmarkEnd w:id="9"/>
    </w:p>
    <w:p w14:paraId="5A45EB6E" w14:textId="00DD5FE2" w:rsidR="00B60A4B" w:rsidRPr="005B3C03" w:rsidRDefault="00B60A4B" w:rsidP="00B60A4B">
      <w:pPr>
        <w:ind w:left="360"/>
        <w:rPr>
          <w:rFonts w:asciiTheme="minorBidi" w:hAnsiTheme="minorBidi" w:cstheme="minorBidi"/>
          <w:cs/>
          <w:lang w:val="en-US" w:bidi="th-TH"/>
        </w:rPr>
      </w:pPr>
      <w:r w:rsidRPr="005B3C03">
        <w:rPr>
          <w:rFonts w:asciiTheme="minorBidi" w:hAnsiTheme="minorBidi" w:cstheme="minorBidi"/>
          <w:cs/>
          <w:lang w:val="en-US" w:bidi="th-TH"/>
        </w:rPr>
        <w:t xml:space="preserve">กำหนดส่งมอบเอกสารที่สำคัญ และ </w:t>
      </w:r>
      <w:r w:rsidRPr="005B3C03">
        <w:rPr>
          <w:rFonts w:asciiTheme="minorBidi" w:hAnsiTheme="minorBidi" w:cstheme="minorBidi"/>
          <w:lang w:val="en-US" w:bidi="th-TH"/>
        </w:rPr>
        <w:t>Sign</w:t>
      </w:r>
      <w:r w:rsidRPr="005B3C03">
        <w:rPr>
          <w:rFonts w:asciiTheme="minorBidi" w:hAnsiTheme="minorBidi"/>
          <w:cs/>
          <w:lang w:val="en-US" w:bidi="th-TH"/>
        </w:rPr>
        <w:t>-</w:t>
      </w:r>
      <w:r w:rsidRPr="005B3C03">
        <w:rPr>
          <w:rFonts w:asciiTheme="minorBidi" w:hAnsiTheme="minorBidi" w:cstheme="minorBidi"/>
          <w:lang w:val="en-US" w:bidi="th-TH"/>
        </w:rPr>
        <w:t>off</w:t>
      </w:r>
      <w:r w:rsidR="001C6E6B">
        <w:rPr>
          <w:rFonts w:asciiTheme="minorBidi" w:hAnsiTheme="minorBidi"/>
          <w:cs/>
          <w:lang w:val="en-US" w:bidi="th-TH"/>
        </w:rPr>
        <w:t xml:space="preserve"> </w:t>
      </w:r>
      <w:r w:rsidRPr="005B3C03">
        <w:rPr>
          <w:rFonts w:asciiTheme="minorBidi" w:hAnsiTheme="minorBidi" w:cstheme="minorBidi"/>
          <w:cs/>
          <w:lang w:val="en-US" w:bidi="th-TH"/>
        </w:rPr>
        <w:t xml:space="preserve">ที่สำคัญ </w:t>
      </w:r>
      <w:r w:rsidRPr="005B3C03">
        <w:rPr>
          <w:rFonts w:asciiTheme="minorBidi" w:hAnsiTheme="minorBidi" w:cstheme="minorBidi" w:hint="cs"/>
          <w:cs/>
          <w:lang w:val="en-US" w:bidi="th-TH"/>
        </w:rPr>
        <w:t>ดังนี้</w:t>
      </w:r>
    </w:p>
    <w:p w14:paraId="137751E0" w14:textId="77777777" w:rsidR="005B5ED5" w:rsidRPr="005B5ED5" w:rsidRDefault="005B5ED5" w:rsidP="002542B4">
      <w:pPr>
        <w:pStyle w:val="af"/>
        <w:numPr>
          <w:ilvl w:val="0"/>
          <w:numId w:val="6"/>
        </w:numPr>
        <w:outlineLvl w:val="1"/>
        <w:rPr>
          <w:vanish/>
          <w:cs/>
        </w:rPr>
      </w:pPr>
    </w:p>
    <w:p w14:paraId="27678BAE" w14:textId="77777777" w:rsidR="005B5ED5" w:rsidRPr="005B5ED5" w:rsidRDefault="005B5ED5" w:rsidP="002542B4">
      <w:pPr>
        <w:pStyle w:val="af"/>
        <w:numPr>
          <w:ilvl w:val="0"/>
          <w:numId w:val="6"/>
        </w:numPr>
        <w:outlineLvl w:val="1"/>
        <w:rPr>
          <w:vanish/>
          <w:cs/>
        </w:rPr>
      </w:pPr>
    </w:p>
    <w:p w14:paraId="74B0B9CD" w14:textId="77777777" w:rsidR="006940E2" w:rsidRPr="005B5ED5" w:rsidRDefault="006940E2" w:rsidP="002542B4">
      <w:pPr>
        <w:pStyle w:val="af"/>
        <w:numPr>
          <w:ilvl w:val="0"/>
          <w:numId w:val="6"/>
        </w:numPr>
        <w:outlineLvl w:val="1"/>
        <w:rPr>
          <w:vanish/>
          <w:rtl/>
          <w:cs/>
        </w:rPr>
      </w:pPr>
    </w:p>
    <w:p w14:paraId="3AD4F192" w14:textId="77777777" w:rsidR="006940E2" w:rsidRPr="005B5ED5" w:rsidRDefault="006940E2" w:rsidP="002542B4">
      <w:pPr>
        <w:pStyle w:val="af"/>
        <w:numPr>
          <w:ilvl w:val="0"/>
          <w:numId w:val="6"/>
        </w:numPr>
        <w:outlineLvl w:val="1"/>
        <w:rPr>
          <w:vanish/>
          <w:rtl/>
          <w:cs/>
        </w:rPr>
      </w:pPr>
    </w:p>
    <w:p w14:paraId="3D346DDA" w14:textId="43B10317" w:rsidR="00C34A9E" w:rsidRPr="00F3797D" w:rsidRDefault="00C34A9E" w:rsidP="00C34A9E">
      <w:pPr>
        <w:pStyle w:val="2"/>
        <w:numPr>
          <w:ilvl w:val="1"/>
          <w:numId w:val="20"/>
        </w:numPr>
        <w:ind w:left="786"/>
      </w:pPr>
      <w:bookmarkStart w:id="10" w:name="_Toc277166328"/>
      <w:r w:rsidRPr="00F3797D">
        <w:rPr>
          <w:rFonts w:hint="cs"/>
          <w:cs/>
        </w:rPr>
        <w:t>ตรวจสอบการ</w:t>
      </w:r>
      <w:r w:rsidRPr="00F3797D">
        <w:rPr>
          <w:cs/>
        </w:rPr>
        <w:t>ส่งมอบงาน</w:t>
      </w:r>
      <w:r w:rsidRPr="00F3797D">
        <w:rPr>
          <w:rFonts w:hint="cs"/>
          <w:cs/>
        </w:rPr>
        <w:t xml:space="preserve">งวดที่ </w:t>
      </w:r>
      <w:r w:rsidRPr="00F3797D">
        <w:t xml:space="preserve">1 </w:t>
      </w:r>
      <w:r w:rsidRPr="00F3797D">
        <w:rPr>
          <w:cs/>
        </w:rPr>
        <w:t>เมื่อ</w:t>
      </w:r>
      <w:r w:rsidRPr="00F3797D">
        <w:rPr>
          <w:rFonts w:hint="cs"/>
          <w:cs/>
        </w:rPr>
        <w:t xml:space="preserve">ยืนยัน </w:t>
      </w:r>
      <w:r w:rsidRPr="00F3797D">
        <w:t xml:space="preserve">Requirement &amp; Design </w:t>
      </w:r>
      <w:r w:rsidRPr="00F3797D">
        <w:rPr>
          <w:rFonts w:hint="cs"/>
          <w:cs/>
        </w:rPr>
        <w:t>ส่งมอบ</w:t>
      </w:r>
      <w:r w:rsidRPr="00F3797D">
        <w:rPr>
          <w:cs/>
        </w:rPr>
        <w:t xml:space="preserve"> </w:t>
      </w:r>
      <w:r w:rsidRPr="00F3797D">
        <w:t xml:space="preserve">Requirement Specification </w:t>
      </w:r>
      <w:r w:rsidRPr="00F3797D">
        <w:rPr>
          <w:cs/>
        </w:rPr>
        <w:t xml:space="preserve">– </w:t>
      </w:r>
      <w:r w:rsidRPr="00F3797D">
        <w:t xml:space="preserve">Sign Off </w:t>
      </w:r>
      <w:r w:rsidRPr="00F3797D">
        <w:rPr>
          <w:rFonts w:hint="cs"/>
          <w:cs/>
        </w:rPr>
        <w:t xml:space="preserve">ภายใน   </w:t>
      </w:r>
      <w:r w:rsidR="00676860">
        <w:t>9</w:t>
      </w:r>
      <w:r w:rsidRPr="00F3797D">
        <w:t xml:space="preserve">0  </w:t>
      </w:r>
      <w:r w:rsidRPr="00F3797D">
        <w:rPr>
          <w:cs/>
        </w:rPr>
        <w:t>นับ</w:t>
      </w:r>
      <w:r>
        <w:rPr>
          <w:cs/>
        </w:rPr>
        <w:t>ถัดจากวันที่</w:t>
      </w:r>
      <w:r>
        <w:rPr>
          <w:rFonts w:hint="cs"/>
          <w:cs/>
        </w:rPr>
        <w:t xml:space="preserve"> ผจ</w:t>
      </w:r>
      <w:r>
        <w:rPr>
          <w:cs/>
        </w:rPr>
        <w:t>.</w:t>
      </w:r>
      <w:r>
        <w:rPr>
          <w:rFonts w:hint="cs"/>
          <w:cs/>
        </w:rPr>
        <w:t>ทสญ</w:t>
      </w:r>
      <w:r>
        <w:rPr>
          <w:cs/>
        </w:rPr>
        <w:t>.</w:t>
      </w:r>
      <w:r>
        <w:rPr>
          <w:rFonts w:hint="cs"/>
          <w:cs/>
        </w:rPr>
        <w:t>ลงนามเอกสารเสนอราคาฉบับนี้</w:t>
      </w:r>
    </w:p>
    <w:p w14:paraId="1F670CA7" w14:textId="6CB990D0" w:rsidR="00C34A9E" w:rsidRDefault="00C34A9E" w:rsidP="00C34A9E">
      <w:pPr>
        <w:pStyle w:val="2"/>
        <w:numPr>
          <w:ilvl w:val="1"/>
          <w:numId w:val="20"/>
        </w:numPr>
        <w:ind w:left="851" w:hanging="432"/>
      </w:pPr>
      <w:r w:rsidRPr="00F3797D">
        <w:rPr>
          <w:rFonts w:hint="cs"/>
          <w:cs/>
        </w:rPr>
        <w:t>ตรวจสอบการ</w:t>
      </w:r>
      <w:r w:rsidRPr="00F3797D">
        <w:rPr>
          <w:cs/>
        </w:rPr>
        <w:t>ส่งมอบงาน</w:t>
      </w:r>
      <w:r w:rsidRPr="00F3797D">
        <w:rPr>
          <w:rFonts w:hint="cs"/>
          <w:cs/>
        </w:rPr>
        <w:t xml:space="preserve">งวดที่ </w:t>
      </w:r>
      <w:r w:rsidRPr="00F3797D">
        <w:t xml:space="preserve">2 </w:t>
      </w:r>
      <w:r w:rsidRPr="00F3797D">
        <w:rPr>
          <w:cs/>
        </w:rPr>
        <w:t>เมื่อ</w:t>
      </w:r>
      <w:r w:rsidRPr="00F3797D">
        <w:rPr>
          <w:rFonts w:hint="cs"/>
          <w:cs/>
        </w:rPr>
        <w:t xml:space="preserve">ระบบผ่านการทดสอบ ส่งมอบ </w:t>
      </w:r>
      <w:r w:rsidRPr="00F3797D">
        <w:t xml:space="preserve">UAT </w:t>
      </w:r>
      <w:r w:rsidRPr="00F3797D">
        <w:rPr>
          <w:cs/>
        </w:rPr>
        <w:t xml:space="preserve">– </w:t>
      </w:r>
      <w:r w:rsidRPr="00F3797D">
        <w:t>Sign Off</w:t>
      </w:r>
      <w:r>
        <w:t xml:space="preserve">, </w:t>
      </w:r>
      <w:r w:rsidRPr="00F3797D">
        <w:rPr>
          <w:rFonts w:hint="cs"/>
          <w:cs/>
        </w:rPr>
        <w:t xml:space="preserve">อบรมผู้ใช้งาน และนำระบบขึ้น </w:t>
      </w:r>
      <w:r w:rsidRPr="00F3797D">
        <w:t>Production</w:t>
      </w:r>
      <w:r w:rsidRPr="00F3797D">
        <w:rPr>
          <w:rFonts w:hint="cs"/>
          <w:cs/>
        </w:rPr>
        <w:t xml:space="preserve"> ส่งมอบ </w:t>
      </w:r>
      <w:r w:rsidRPr="00F3797D">
        <w:t>Go Live</w:t>
      </w:r>
      <w:r w:rsidR="00676860">
        <w:rPr>
          <w:cs/>
        </w:rPr>
        <w:t>/</w:t>
      </w:r>
      <w:r w:rsidR="00676860">
        <w:t>Closed Project</w:t>
      </w:r>
      <w:r w:rsidRPr="00F3797D">
        <w:rPr>
          <w:cs/>
        </w:rPr>
        <w:t xml:space="preserve"> – </w:t>
      </w:r>
      <w:r w:rsidRPr="00F3797D">
        <w:t>Sign Off</w:t>
      </w:r>
      <w:r w:rsidRPr="00F3797D">
        <w:rPr>
          <w:rFonts w:hint="cs"/>
          <w:cs/>
          <w:lang w:val="en-AU"/>
        </w:rPr>
        <w:t xml:space="preserve"> </w:t>
      </w:r>
      <w:r w:rsidRPr="00F3797D">
        <w:rPr>
          <w:rFonts w:hint="cs"/>
          <w:cs/>
        </w:rPr>
        <w:t xml:space="preserve">ภายใน   </w:t>
      </w:r>
      <w:r>
        <w:t>12</w:t>
      </w:r>
      <w:r w:rsidRPr="00F3797D">
        <w:t xml:space="preserve">0  </w:t>
      </w:r>
      <w:r w:rsidRPr="00F3797D">
        <w:rPr>
          <w:cs/>
        </w:rPr>
        <w:t>นับ</w:t>
      </w:r>
      <w:r>
        <w:rPr>
          <w:cs/>
        </w:rPr>
        <w:t>ถัดจากวันที่</w:t>
      </w:r>
      <w:r>
        <w:rPr>
          <w:rFonts w:hint="cs"/>
          <w:cs/>
        </w:rPr>
        <w:t xml:space="preserve"> ผจ</w:t>
      </w:r>
      <w:r>
        <w:rPr>
          <w:cs/>
        </w:rPr>
        <w:t>.</w:t>
      </w:r>
      <w:r>
        <w:rPr>
          <w:rFonts w:hint="cs"/>
          <w:cs/>
        </w:rPr>
        <w:t>ทสญ</w:t>
      </w:r>
      <w:r>
        <w:rPr>
          <w:cs/>
        </w:rPr>
        <w:t>.</w:t>
      </w:r>
      <w:r>
        <w:rPr>
          <w:rFonts w:hint="cs"/>
          <w:cs/>
        </w:rPr>
        <w:t>ลงนามเอกสารเสนอราคาฉบับนี้</w:t>
      </w:r>
    </w:p>
    <w:p w14:paraId="4F5D2EF2" w14:textId="77777777" w:rsidR="00C34A9E" w:rsidRDefault="00C34A9E" w:rsidP="00C34A9E">
      <w:pPr>
        <w:rPr>
          <w:lang w:val="en-US" w:bidi="th-TH"/>
        </w:rPr>
      </w:pPr>
    </w:p>
    <w:p w14:paraId="44DED04E" w14:textId="77777777" w:rsidR="00C34A9E" w:rsidRDefault="00C34A9E" w:rsidP="00C34A9E">
      <w:pPr>
        <w:rPr>
          <w:lang w:val="en-US" w:bidi="th-TH"/>
        </w:rPr>
      </w:pPr>
    </w:p>
    <w:p w14:paraId="32EA2ABC" w14:textId="77777777" w:rsidR="00C34A9E" w:rsidRDefault="00C34A9E" w:rsidP="00C34A9E">
      <w:pPr>
        <w:rPr>
          <w:lang w:val="en-US" w:bidi="th-TH"/>
        </w:rPr>
      </w:pPr>
    </w:p>
    <w:p w14:paraId="5C764570" w14:textId="77777777" w:rsidR="00C34A9E" w:rsidRDefault="00C34A9E" w:rsidP="00C34A9E">
      <w:pPr>
        <w:rPr>
          <w:lang w:val="en-US" w:bidi="th-TH"/>
        </w:rPr>
      </w:pPr>
    </w:p>
    <w:p w14:paraId="4052BD0B" w14:textId="77777777" w:rsidR="00C34A9E" w:rsidRDefault="00C34A9E" w:rsidP="00C34A9E">
      <w:pPr>
        <w:rPr>
          <w:lang w:val="en-US" w:bidi="th-TH"/>
        </w:rPr>
      </w:pPr>
    </w:p>
    <w:p w14:paraId="412B234A" w14:textId="77777777" w:rsidR="00C34A9E" w:rsidRDefault="00C34A9E" w:rsidP="00C34A9E">
      <w:pPr>
        <w:rPr>
          <w:lang w:val="en-US" w:bidi="th-TH"/>
        </w:rPr>
      </w:pPr>
    </w:p>
    <w:p w14:paraId="2EF5B4FC" w14:textId="77777777" w:rsidR="00C34A9E" w:rsidRDefault="00C34A9E" w:rsidP="00C34A9E">
      <w:pPr>
        <w:rPr>
          <w:lang w:val="en-US" w:bidi="th-TH"/>
        </w:rPr>
      </w:pPr>
    </w:p>
    <w:p w14:paraId="232CFEFE" w14:textId="77777777" w:rsidR="00C34A9E" w:rsidRDefault="00C34A9E" w:rsidP="00C34A9E">
      <w:pPr>
        <w:rPr>
          <w:lang w:val="en-US" w:bidi="th-TH"/>
        </w:rPr>
      </w:pPr>
    </w:p>
    <w:p w14:paraId="103F08C7" w14:textId="77777777" w:rsidR="00C34A9E" w:rsidRPr="00C34A9E" w:rsidRDefault="00C34A9E" w:rsidP="00C34A9E">
      <w:pPr>
        <w:rPr>
          <w:lang w:val="en-US" w:bidi="th-TH"/>
        </w:rPr>
      </w:pPr>
    </w:p>
    <w:p w14:paraId="2A3FC139" w14:textId="79339F66" w:rsidR="00B62660" w:rsidRPr="004D3827" w:rsidRDefault="00FE0C4F" w:rsidP="002542B4">
      <w:pPr>
        <w:pStyle w:val="1"/>
        <w:numPr>
          <w:ilvl w:val="0"/>
          <w:numId w:val="20"/>
        </w:numPr>
      </w:pPr>
      <w:r w:rsidRPr="004D3827">
        <w:rPr>
          <w:cs/>
        </w:rPr>
        <w:t>บุคลากรที่มีส่วนร่วมในโครงการ</w:t>
      </w:r>
      <w:bookmarkEnd w:id="10"/>
    </w:p>
    <w:p w14:paraId="2A3FC13A" w14:textId="2E4CB8CF" w:rsidR="00B62660" w:rsidRDefault="00F83FF7" w:rsidP="00BC6FAF">
      <w:pPr>
        <w:ind w:firstLine="426"/>
        <w:jc w:val="thaiDistribute"/>
        <w:rPr>
          <w:rFonts w:asciiTheme="minorBidi" w:hAnsiTheme="minorBidi" w:cstheme="minorBidi"/>
          <w:lang w:val="en-US"/>
        </w:rPr>
      </w:pPr>
      <w:bookmarkStart w:id="11" w:name="_Toc159752123"/>
      <w:r w:rsidRPr="004D3827">
        <w:rPr>
          <w:rFonts w:asciiTheme="minorBidi" w:hAnsiTheme="minorBidi" w:cstheme="minorBidi" w:hint="cs"/>
          <w:cs/>
          <w:lang w:bidi="th-TH"/>
        </w:rPr>
        <w:t>โครงสร้าง</w:t>
      </w:r>
      <w:r w:rsidR="00FE0C4F" w:rsidRPr="004D3827">
        <w:rPr>
          <w:rFonts w:asciiTheme="minorBidi" w:hAnsiTheme="minorBidi" w:cstheme="minorBidi"/>
          <w:cs/>
          <w:lang w:bidi="th-TH"/>
        </w:rPr>
        <w:t>สายการบังคับบัญชาในโครงการ</w:t>
      </w:r>
      <w:bookmarkEnd w:id="11"/>
      <w:r w:rsidRPr="004D3827">
        <w:rPr>
          <w:rFonts w:asciiTheme="minorBidi" w:hAnsiTheme="minorBidi" w:cstheme="minorBidi" w:hint="cs"/>
          <w:cs/>
          <w:lang w:bidi="th-TH"/>
        </w:rPr>
        <w:t>มีรายละเอียดดังนี้</w:t>
      </w:r>
    </w:p>
    <w:p w14:paraId="4944318A" w14:textId="593B2682" w:rsidR="007C1126" w:rsidRDefault="0033077F" w:rsidP="005B5ED5">
      <w:pPr>
        <w:jc w:val="center"/>
        <w:rPr>
          <w:lang w:val="en-US"/>
        </w:rPr>
      </w:pPr>
      <w:r>
        <w:rPr>
          <w:noProof/>
          <w:lang w:val="en-US" w:bidi="th-TH"/>
        </w:rPr>
        <w:lastRenderedPageBreak/>
        <w:drawing>
          <wp:inline distT="0" distB="0" distL="0" distR="0" wp14:anchorId="4D4122EB" wp14:editId="56E5637E">
            <wp:extent cx="5883150" cy="4412363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4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44A6" w14:textId="77777777" w:rsidR="00B1768E" w:rsidRPr="00882B7C" w:rsidRDefault="00B1768E" w:rsidP="005B5ED5">
      <w:pPr>
        <w:jc w:val="center"/>
        <w:rPr>
          <w:lang w:val="en-US"/>
        </w:rPr>
      </w:pPr>
    </w:p>
    <w:p w14:paraId="2A3FC13D" w14:textId="77777777" w:rsidR="00B62660" w:rsidRPr="004D3827" w:rsidRDefault="00FE0C4F" w:rsidP="00B31620">
      <w:pPr>
        <w:ind w:left="360"/>
        <w:rPr>
          <w:rFonts w:asciiTheme="minorBidi" w:hAnsiTheme="minorBidi" w:cstheme="minorBidi"/>
          <w:b/>
          <w:bCs/>
          <w:lang w:val="en-US" w:bidi="th-TH"/>
        </w:rPr>
      </w:pPr>
      <w:bookmarkStart w:id="12" w:name="_Toc159752124"/>
      <w:r w:rsidRPr="004D3827">
        <w:rPr>
          <w:rFonts w:asciiTheme="minorBidi" w:hAnsiTheme="minorBidi" w:cstheme="minorBidi"/>
          <w:b/>
          <w:bCs/>
          <w:cs/>
          <w:lang w:bidi="th-TH"/>
        </w:rPr>
        <w:t>หน้าที่และความรับผิดชอบ</w:t>
      </w:r>
      <w:bookmarkEnd w:id="12"/>
    </w:p>
    <w:tbl>
      <w:tblPr>
        <w:tblW w:w="1034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44"/>
        <w:gridCol w:w="8505"/>
      </w:tblGrid>
      <w:tr w:rsidR="005348BD" w:rsidRPr="008911C0" w14:paraId="0ABE0DD2" w14:textId="77777777" w:rsidTr="008911C0">
        <w:trPr>
          <w:tblHeader/>
        </w:trPr>
        <w:tc>
          <w:tcPr>
            <w:tcW w:w="1844" w:type="dxa"/>
            <w:shd w:val="clear" w:color="auto" w:fill="CCCCCC"/>
          </w:tcPr>
          <w:p w14:paraId="749892CB" w14:textId="77777777" w:rsidR="005348BD" w:rsidRPr="008911C0" w:rsidRDefault="005348BD" w:rsidP="008911C0">
            <w:pPr>
              <w:spacing w:after="60"/>
              <w:jc w:val="center"/>
              <w:rPr>
                <w:b/>
                <w:bCs/>
                <w:kern w:val="0"/>
                <w:cs/>
                <w:lang w:val="en-US" w:bidi="th-TH"/>
              </w:rPr>
            </w:pPr>
            <w:r w:rsidRPr="008911C0">
              <w:rPr>
                <w:rFonts w:hint="cs"/>
                <w:b/>
                <w:bCs/>
                <w:kern w:val="0"/>
                <w:cs/>
                <w:lang w:val="en-US" w:bidi="th-TH"/>
              </w:rPr>
              <w:t>ตำแหน่ง</w:t>
            </w:r>
          </w:p>
        </w:tc>
        <w:tc>
          <w:tcPr>
            <w:tcW w:w="8505" w:type="dxa"/>
            <w:shd w:val="clear" w:color="auto" w:fill="CCCCCC"/>
          </w:tcPr>
          <w:p w14:paraId="1C447EB8" w14:textId="77777777" w:rsidR="005348BD" w:rsidRPr="008911C0" w:rsidRDefault="005348BD" w:rsidP="008911C0">
            <w:pPr>
              <w:spacing w:after="60"/>
              <w:jc w:val="center"/>
              <w:rPr>
                <w:b/>
                <w:bCs/>
                <w:kern w:val="0"/>
                <w:cs/>
                <w:lang w:val="en-US" w:bidi="th-TH"/>
              </w:rPr>
            </w:pPr>
            <w:r w:rsidRPr="008911C0">
              <w:rPr>
                <w:rFonts w:hint="cs"/>
                <w:b/>
                <w:bCs/>
                <w:kern w:val="0"/>
                <w:cs/>
                <w:lang w:val="en-US" w:bidi="th-TH"/>
              </w:rPr>
              <w:t>หน้าที่และความรับผิดชอบหลัก</w:t>
            </w:r>
          </w:p>
        </w:tc>
      </w:tr>
      <w:tr w:rsidR="008911C0" w:rsidRPr="004D3827" w14:paraId="2029C416" w14:textId="77777777" w:rsidTr="008911C0">
        <w:tc>
          <w:tcPr>
            <w:tcW w:w="1844" w:type="dxa"/>
          </w:tcPr>
          <w:p w14:paraId="69C886A1" w14:textId="77777777" w:rsidR="008911C0" w:rsidRPr="00A90F67" w:rsidRDefault="008911C0" w:rsidP="006A0807">
            <w:pPr>
              <w:rPr>
                <w:rFonts w:asciiTheme="minorBidi" w:hAnsiTheme="minorBidi" w:cstheme="minorBidi"/>
                <w:lang w:val="en-US"/>
              </w:rPr>
            </w:pPr>
            <w:r>
              <w:rPr>
                <w:rFonts w:asciiTheme="minorBidi" w:hAnsiTheme="minorBidi" w:cstheme="minorBidi"/>
                <w:lang w:val="en-US"/>
              </w:rPr>
              <w:t>PMO</w:t>
            </w:r>
          </w:p>
        </w:tc>
        <w:tc>
          <w:tcPr>
            <w:tcW w:w="8505" w:type="dxa"/>
          </w:tcPr>
          <w:p w14:paraId="4CE1B7E9" w14:textId="77777777" w:rsidR="008911C0" w:rsidRPr="00382135" w:rsidRDefault="008911C0" w:rsidP="002542B4">
            <w:pPr>
              <w:numPr>
                <w:ilvl w:val="0"/>
                <w:numId w:val="5"/>
              </w:numPr>
              <w:tabs>
                <w:tab w:val="num" w:pos="1440"/>
              </w:tabs>
              <w:ind w:left="236" w:hanging="203"/>
              <w:rPr>
                <w:rFonts w:cstheme="minorBidi"/>
                <w:kern w:val="0"/>
                <w:lang w:val="en-US" w:bidi="th-TH"/>
              </w:rPr>
            </w:pPr>
            <w:r w:rsidRPr="00382135">
              <w:rPr>
                <w:rFonts w:cstheme="minorBidi"/>
                <w:kern w:val="0"/>
                <w:cs/>
                <w:lang w:val="en-US" w:bidi="th-TH"/>
              </w:rPr>
              <w:t xml:space="preserve">ให้คำปรึกษาและให้การสนับสนุนการทำงานของ </w:t>
            </w:r>
            <w:r w:rsidRPr="00382135">
              <w:rPr>
                <w:rFonts w:cstheme="minorBidi"/>
                <w:kern w:val="0"/>
                <w:lang w:bidi="th-TH"/>
              </w:rPr>
              <w:t>PTT ICT</w:t>
            </w:r>
          </w:p>
          <w:p w14:paraId="0A59554B" w14:textId="77777777" w:rsidR="008911C0" w:rsidRPr="004D3827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cs/>
                <w:lang w:val="en-US" w:bidi="th-TH"/>
              </w:rPr>
            </w:pPr>
            <w:r w:rsidRPr="00382135">
              <w:rPr>
                <w:rFonts w:cstheme="minorBidi"/>
                <w:kern w:val="0"/>
                <w:cs/>
                <w:lang w:val="en-US" w:bidi="th-TH"/>
              </w:rPr>
              <w:t>เป็นผู้แทนองค์กรในการอนุมัติงานก่อนการส่งมอบงาน</w:t>
            </w:r>
          </w:p>
        </w:tc>
      </w:tr>
      <w:tr w:rsidR="008911C0" w:rsidRPr="004D3827" w14:paraId="2DF7877B" w14:textId="77777777" w:rsidTr="008911C0">
        <w:tc>
          <w:tcPr>
            <w:tcW w:w="1844" w:type="dxa"/>
          </w:tcPr>
          <w:p w14:paraId="7D544F6A" w14:textId="76DE30D4" w:rsidR="008911C0" w:rsidRDefault="00FD3CDB" w:rsidP="006A0807">
            <w:pPr>
              <w:rPr>
                <w:rFonts w:asciiTheme="minorBidi" w:hAnsiTheme="minorBidi" w:cstheme="minorBidi"/>
                <w:lang w:val="en-US"/>
              </w:rPr>
            </w:pPr>
            <w:r>
              <w:rPr>
                <w:rFonts w:asciiTheme="minorBidi" w:hAnsiTheme="minorBidi" w:cstheme="minorBidi"/>
                <w:lang w:val="en-US"/>
              </w:rPr>
              <w:t>Project</w:t>
            </w:r>
            <w:r w:rsidR="008911C0">
              <w:rPr>
                <w:rFonts w:asciiTheme="minorBidi" w:hAnsiTheme="minorBidi" w:cstheme="minorBidi"/>
                <w:lang w:val="en-US"/>
              </w:rPr>
              <w:t xml:space="preserve"> Advisor</w:t>
            </w:r>
          </w:p>
        </w:tc>
        <w:tc>
          <w:tcPr>
            <w:tcW w:w="8505" w:type="dxa"/>
          </w:tcPr>
          <w:p w14:paraId="26778407" w14:textId="77777777" w:rsidR="008911C0" w:rsidRPr="00882B7C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lang w:val="en-US" w:bidi="th-TH"/>
              </w:rPr>
            </w:pPr>
            <w:r w:rsidRPr="00882B7C">
              <w:rPr>
                <w:rFonts w:eastAsiaTheme="minorHAnsi"/>
                <w:kern w:val="0"/>
                <w:cs/>
                <w:lang w:val="en-US" w:bidi="th-TH"/>
              </w:rPr>
              <w:t>เป็นผู้แทนองค์กรในการอนุมัติงานก่อนการส่งมอบงาน</w:t>
            </w:r>
          </w:p>
          <w:p w14:paraId="5210D762" w14:textId="77777777" w:rsidR="008911C0" w:rsidRPr="00882B7C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lang w:val="en-US" w:bidi="th-TH"/>
              </w:rPr>
            </w:pPr>
            <w:r w:rsidRPr="00882B7C">
              <w:rPr>
                <w:rFonts w:eastAsiaTheme="minorHAnsi"/>
                <w:kern w:val="0"/>
                <w:cs/>
                <w:lang w:val="en-US" w:bidi="th-TH"/>
              </w:rPr>
              <w:t xml:space="preserve">ให้คำปรึกษาในประเด็นปัญหาที่ไม่สามารถตัดสินใจโดย </w:t>
            </w:r>
            <w:r w:rsidRPr="00882B7C">
              <w:rPr>
                <w:rFonts w:eastAsiaTheme="minorHAnsi"/>
                <w:kern w:val="0"/>
                <w:lang w:val="en-US" w:bidi="th-TH"/>
              </w:rPr>
              <w:t>Project</w:t>
            </w:r>
            <w:r w:rsidRPr="00882B7C">
              <w:rPr>
                <w:rFonts w:eastAsiaTheme="minorHAnsi"/>
                <w:kern w:val="0"/>
                <w:rtl/>
                <w:cs/>
                <w:lang w:val="en-US" w:bidi="th-TH"/>
              </w:rPr>
              <w:t xml:space="preserve"> </w:t>
            </w:r>
            <w:r w:rsidRPr="00882B7C">
              <w:rPr>
                <w:rFonts w:eastAsiaTheme="minorHAnsi"/>
                <w:kern w:val="0"/>
                <w:lang w:val="en-US" w:bidi="th-TH"/>
              </w:rPr>
              <w:t>Manager</w:t>
            </w:r>
          </w:p>
          <w:p w14:paraId="6B23B872" w14:textId="77777777" w:rsidR="008911C0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lang w:val="en-US" w:bidi="th-TH"/>
              </w:rPr>
            </w:pPr>
            <w:r w:rsidRPr="00882B7C">
              <w:rPr>
                <w:rFonts w:eastAsiaTheme="minorHAnsi"/>
                <w:kern w:val="0"/>
                <w:cs/>
                <w:lang w:val="en-US" w:bidi="th-TH"/>
              </w:rPr>
              <w:t>ให้คำปรึกษาการควบคุมโครงการให้เป็นไปตามวัตถุประสงค์</w:t>
            </w:r>
          </w:p>
          <w:p w14:paraId="5467D231" w14:textId="77777777" w:rsidR="008911C0" w:rsidRPr="004D3827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cs/>
                <w:lang w:val="en-US" w:bidi="th-TH"/>
              </w:rPr>
            </w:pPr>
            <w:r w:rsidRPr="00382135">
              <w:rPr>
                <w:rFonts w:cstheme="minorBidi"/>
                <w:kern w:val="0"/>
                <w:cs/>
                <w:lang w:val="en-US" w:bidi="th-TH"/>
              </w:rPr>
              <w:t>เป็นผู้แทนองค์กรในการอนุมัติงานก่อนการส่งมอบงาน</w:t>
            </w:r>
          </w:p>
        </w:tc>
      </w:tr>
      <w:tr w:rsidR="008911C0" w:rsidRPr="004D3827" w14:paraId="2B571F52" w14:textId="77777777" w:rsidTr="008911C0">
        <w:tc>
          <w:tcPr>
            <w:tcW w:w="1844" w:type="dxa"/>
          </w:tcPr>
          <w:p w14:paraId="421346DE" w14:textId="3BC3ADFB" w:rsidR="008911C0" w:rsidRPr="004D3827" w:rsidRDefault="008911C0" w:rsidP="008911C0">
            <w:pPr>
              <w:rPr>
                <w:lang w:val="en-US" w:bidi="th-TH"/>
              </w:rPr>
            </w:pPr>
            <w:r w:rsidRPr="004D3827">
              <w:rPr>
                <w:rFonts w:asciiTheme="minorBidi" w:hAnsiTheme="minorBidi" w:cstheme="minorBidi"/>
              </w:rPr>
              <w:t>Project</w:t>
            </w:r>
            <w:r>
              <w:rPr>
                <w:rFonts w:asciiTheme="minorBidi" w:hAnsiTheme="minorBidi"/>
                <w:cs/>
                <w:lang w:bidi="th-TH"/>
              </w:rPr>
              <w:t xml:space="preserve"> </w:t>
            </w:r>
            <w:r w:rsidRPr="004D3827">
              <w:rPr>
                <w:rFonts w:asciiTheme="minorBidi" w:hAnsiTheme="minorBidi" w:cstheme="minorBidi"/>
              </w:rPr>
              <w:t>Manager</w:t>
            </w:r>
            <w:r>
              <w:rPr>
                <w:cs/>
                <w:lang w:val="en-US" w:bidi="th-TH"/>
              </w:rPr>
              <w:t xml:space="preserve"> </w:t>
            </w:r>
          </w:p>
        </w:tc>
        <w:tc>
          <w:tcPr>
            <w:tcW w:w="8505" w:type="dxa"/>
          </w:tcPr>
          <w:p w14:paraId="78929C12" w14:textId="77777777" w:rsidR="008911C0" w:rsidRPr="004D3827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lang w:val="en-US" w:bidi="th-TH"/>
              </w:rPr>
            </w:pPr>
            <w:r w:rsidRPr="004D3827">
              <w:rPr>
                <w:rFonts w:eastAsiaTheme="minorHAnsi"/>
                <w:kern w:val="0"/>
                <w:cs/>
                <w:lang w:val="en-US" w:bidi="th-TH"/>
              </w:rPr>
              <w:t>จัดทำและนำเสนอขอบเขตสิ่งที่ส่งมอบ กำหนดเวลา และแผนดำเนินงานโครงการ</w:t>
            </w:r>
          </w:p>
          <w:p w14:paraId="2B7A4E2F" w14:textId="77777777" w:rsidR="008911C0" w:rsidRPr="004D3827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lang w:val="en-US" w:bidi="th-TH"/>
              </w:rPr>
            </w:pPr>
            <w:r w:rsidRPr="004D3827">
              <w:rPr>
                <w:rFonts w:eastAsiaTheme="minorHAnsi"/>
                <w:kern w:val="0"/>
                <w:cs/>
                <w:lang w:val="en-US" w:bidi="th-TH"/>
              </w:rPr>
              <w:t xml:space="preserve">บริหารจัดการ ควบคุม ดูแล และติดตามงานกับผู้มีส่วนที่เกี่ยวข้องในการดำเนินโครงการ </w:t>
            </w:r>
            <w:r w:rsidRPr="00B1768E">
              <w:rPr>
                <w:rFonts w:eastAsiaTheme="minorHAnsi"/>
                <w:kern w:val="0"/>
                <w:cs/>
                <w:lang w:val="en-US" w:bidi="th-TH"/>
              </w:rPr>
              <w:t>(ปตท.</w:t>
            </w:r>
            <w:r w:rsidRPr="00B1768E">
              <w:rPr>
                <w:rFonts w:eastAsiaTheme="minorHAnsi"/>
                <w:kern w:val="0"/>
                <w:lang w:val="en-US" w:bidi="th-TH"/>
              </w:rPr>
              <w:t>,</w:t>
            </w:r>
            <w:r w:rsidRPr="004D3827">
              <w:rPr>
                <w:rFonts w:eastAsiaTheme="minorHAnsi"/>
                <w:kern w:val="0"/>
                <w:lang w:val="en-US" w:bidi="th-TH"/>
              </w:rPr>
              <w:t xml:space="preserve"> PTT</w:t>
            </w:r>
            <w:r w:rsidRPr="004D3827">
              <w:rPr>
                <w:rFonts w:eastAsiaTheme="minorHAnsi"/>
                <w:kern w:val="0"/>
                <w:cs/>
                <w:lang w:val="en-US" w:bidi="th-TH"/>
              </w:rPr>
              <w:t xml:space="preserve"> </w:t>
            </w:r>
            <w:r w:rsidRPr="004D3827">
              <w:rPr>
                <w:rFonts w:eastAsiaTheme="minorHAnsi"/>
                <w:kern w:val="0"/>
                <w:lang w:val="en-US" w:bidi="th-TH"/>
              </w:rPr>
              <w:t>ICT</w:t>
            </w:r>
            <w:r w:rsidRPr="004D3827">
              <w:rPr>
                <w:rFonts w:eastAsiaTheme="minorHAnsi"/>
                <w:kern w:val="0"/>
                <w:cs/>
                <w:lang w:val="en-US" w:bidi="th-TH"/>
              </w:rPr>
              <w:t>) ให้สอดคล้องแผนการดำเนินงานและบรรลุผลสำเร็จ</w:t>
            </w:r>
          </w:p>
          <w:p w14:paraId="0E162D6E" w14:textId="77777777" w:rsidR="008911C0" w:rsidRPr="004D3827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lang w:val="en-US" w:bidi="th-TH"/>
              </w:rPr>
            </w:pPr>
            <w:r w:rsidRPr="004D3827">
              <w:rPr>
                <w:rFonts w:eastAsiaTheme="minorHAnsi"/>
                <w:kern w:val="0"/>
                <w:cs/>
                <w:lang w:val="en-US" w:bidi="th-TH"/>
              </w:rPr>
              <w:t xml:space="preserve">จัดสรรมอบหมายงาน และควบคุมดูแลทรัพยากรของ </w:t>
            </w:r>
            <w:r w:rsidRPr="004D3827">
              <w:rPr>
                <w:rFonts w:eastAsiaTheme="minorHAnsi"/>
                <w:kern w:val="0"/>
                <w:lang w:val="en-US" w:bidi="th-TH"/>
              </w:rPr>
              <w:t>PTT</w:t>
            </w:r>
            <w:r w:rsidRPr="004D3827">
              <w:rPr>
                <w:rFonts w:eastAsiaTheme="minorHAnsi"/>
                <w:kern w:val="0"/>
                <w:cs/>
                <w:lang w:val="en-US" w:bidi="th-TH"/>
              </w:rPr>
              <w:t xml:space="preserve"> </w:t>
            </w:r>
            <w:r w:rsidRPr="004D3827">
              <w:rPr>
                <w:rFonts w:eastAsiaTheme="minorHAnsi"/>
                <w:kern w:val="0"/>
                <w:lang w:val="en-US" w:bidi="th-TH"/>
              </w:rPr>
              <w:t xml:space="preserve">ICT </w:t>
            </w:r>
            <w:r w:rsidRPr="004D3827">
              <w:rPr>
                <w:rFonts w:eastAsiaTheme="minorHAnsi"/>
                <w:kern w:val="0"/>
                <w:cs/>
                <w:lang w:val="en-US" w:bidi="th-TH"/>
              </w:rPr>
              <w:t>ให้สอดคล้องแผนการดำเนินงาน</w:t>
            </w:r>
          </w:p>
          <w:p w14:paraId="03D98BF6" w14:textId="77777777" w:rsidR="008911C0" w:rsidRPr="004D3827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lang w:val="en-US" w:bidi="th-TH"/>
              </w:rPr>
            </w:pPr>
            <w:r w:rsidRPr="004D3827">
              <w:rPr>
                <w:rFonts w:eastAsiaTheme="minorHAnsi"/>
                <w:kern w:val="0"/>
                <w:cs/>
                <w:lang w:val="en-US" w:bidi="th-TH"/>
              </w:rPr>
              <w:t>ประสานงานและหารือร่วมกับผู้เกี่ยวข้อง (</w:t>
            </w:r>
            <w:proofErr w:type="spellStart"/>
            <w:r w:rsidRPr="00B1768E">
              <w:rPr>
                <w:rFonts w:eastAsiaTheme="minorHAnsi"/>
                <w:kern w:val="0"/>
                <w:cs/>
                <w:lang w:val="en-US" w:bidi="th-TH"/>
              </w:rPr>
              <w:t>ปตท</w:t>
            </w:r>
            <w:proofErr w:type="spellEnd"/>
            <w:r w:rsidRPr="004D3827">
              <w:rPr>
                <w:rFonts w:eastAsiaTheme="minorHAnsi" w:hint="cs"/>
                <w:kern w:val="0"/>
                <w:cs/>
                <w:lang w:val="en-US" w:bidi="th-TH"/>
              </w:rPr>
              <w:t xml:space="preserve"> </w:t>
            </w:r>
            <w:r w:rsidRPr="004D3827">
              <w:rPr>
                <w:rFonts w:eastAsiaTheme="minorHAnsi"/>
                <w:kern w:val="0"/>
                <w:lang w:val="en-US" w:bidi="th-TH"/>
              </w:rPr>
              <w:t>, PTT</w:t>
            </w:r>
            <w:r w:rsidRPr="004D3827">
              <w:rPr>
                <w:rFonts w:eastAsiaTheme="minorHAnsi"/>
                <w:kern w:val="0"/>
                <w:cs/>
                <w:lang w:val="en-US" w:bidi="th-TH"/>
              </w:rPr>
              <w:t xml:space="preserve"> </w:t>
            </w:r>
            <w:r w:rsidRPr="004D3827">
              <w:rPr>
                <w:rFonts w:eastAsiaTheme="minorHAnsi"/>
                <w:kern w:val="0"/>
                <w:lang w:val="en-US" w:bidi="th-TH"/>
              </w:rPr>
              <w:t>ICT</w:t>
            </w:r>
            <w:r w:rsidRPr="004D3827">
              <w:rPr>
                <w:rFonts w:eastAsiaTheme="minorHAnsi"/>
                <w:kern w:val="0"/>
                <w:cs/>
                <w:lang w:val="en-US" w:bidi="th-TH"/>
              </w:rPr>
              <w:t>) ในการแก้ไขปัญหาที่เกิดขึ้น พร้อมทั้งวางแผนงานและดำเนินการจัดการความเสี่ยง</w:t>
            </w:r>
            <w:proofErr w:type="spellStart"/>
            <w:r w:rsidRPr="004D3827">
              <w:rPr>
                <w:rFonts w:eastAsiaTheme="minorHAnsi"/>
                <w:kern w:val="0"/>
                <w:cs/>
                <w:lang w:val="en-US" w:bidi="th-TH"/>
              </w:rPr>
              <w:t>ต่างๆ</w:t>
            </w:r>
            <w:proofErr w:type="spellEnd"/>
            <w:r w:rsidRPr="004D3827">
              <w:rPr>
                <w:rFonts w:eastAsiaTheme="minorHAnsi"/>
                <w:kern w:val="0"/>
                <w:cs/>
                <w:lang w:val="en-US" w:bidi="th-TH"/>
              </w:rPr>
              <w:t xml:space="preserve"> ที่เกิดขึ้นจากปัจจัยภายในและภายนอก</w:t>
            </w:r>
            <w:r>
              <w:rPr>
                <w:rFonts w:eastAsiaTheme="minorHAnsi"/>
                <w:kern w:val="0"/>
                <w:cs/>
                <w:lang w:val="en-US" w:bidi="th-TH"/>
              </w:rPr>
              <w:t xml:space="preserve"> </w:t>
            </w:r>
            <w:r w:rsidRPr="004D3827">
              <w:rPr>
                <w:rFonts w:eastAsiaTheme="minorHAnsi"/>
                <w:kern w:val="0"/>
                <w:cs/>
                <w:lang w:val="en-US" w:bidi="th-TH"/>
              </w:rPr>
              <w:t>เพื่อให้บรรลุผลสำเร็จตามแผนการดำเนินงาน</w:t>
            </w:r>
          </w:p>
          <w:p w14:paraId="4BDB1C48" w14:textId="77777777" w:rsidR="008911C0" w:rsidRPr="004D3827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eastAsiaTheme="minorHAnsi"/>
                <w:kern w:val="0"/>
                <w:lang w:val="en-US" w:bidi="th-TH"/>
              </w:rPr>
            </w:pPr>
            <w:r w:rsidRPr="004D3827">
              <w:rPr>
                <w:rFonts w:eastAsiaTheme="minorHAnsi"/>
                <w:kern w:val="0"/>
                <w:cs/>
                <w:lang w:val="en-US" w:bidi="th-TH"/>
              </w:rPr>
              <w:lastRenderedPageBreak/>
              <w:t>ให้คำปรึกษา แนะนำ และแก้ไขปัญหา</w:t>
            </w:r>
            <w:proofErr w:type="spellStart"/>
            <w:r w:rsidRPr="004D3827">
              <w:rPr>
                <w:rFonts w:eastAsiaTheme="minorHAnsi"/>
                <w:kern w:val="0"/>
                <w:cs/>
                <w:lang w:val="en-US" w:bidi="th-TH"/>
              </w:rPr>
              <w:t>ใดๆ</w:t>
            </w:r>
            <w:proofErr w:type="spellEnd"/>
            <w:r w:rsidRPr="004D3827">
              <w:rPr>
                <w:rFonts w:eastAsiaTheme="minorHAnsi"/>
                <w:kern w:val="0"/>
                <w:cs/>
                <w:lang w:val="en-US" w:bidi="th-TH"/>
              </w:rPr>
              <w:t xml:space="preserve"> รวมถึงพิจารณาตัดสินใจและกำกับขอบเขตของงานให้เป็นไปตามเอกสารสัญญา ทั้งนี้เพื่อให้เป็นไปตามแผนการดำเนินงานที่กำหนดไว้</w:t>
            </w:r>
          </w:p>
          <w:p w14:paraId="2FD8CDAC" w14:textId="6FE06240" w:rsidR="006A0807" w:rsidRPr="00F17474" w:rsidRDefault="008911C0" w:rsidP="002542B4">
            <w:pPr>
              <w:numPr>
                <w:ilvl w:val="0"/>
                <w:numId w:val="5"/>
              </w:numPr>
              <w:ind w:left="236" w:hanging="203"/>
              <w:rPr>
                <w:rFonts w:asciiTheme="minorBidi" w:eastAsiaTheme="minorHAnsi" w:hAnsiTheme="minorBidi" w:cstheme="minorBidi"/>
                <w:kern w:val="0"/>
                <w:lang w:val="en-US" w:bidi="th-TH"/>
              </w:rPr>
            </w:pPr>
            <w:r w:rsidRPr="004D3827">
              <w:rPr>
                <w:rFonts w:eastAsiaTheme="minorHAnsi"/>
                <w:kern w:val="0"/>
                <w:cs/>
                <w:lang w:val="en-US" w:bidi="th-TH"/>
              </w:rPr>
              <w:t>จัดทำแผนการควบคุมการเปลี่ยนแปลงและบริหารจัดการขั้นตอนการเปลี่ยนแปลง</w:t>
            </w:r>
            <w:proofErr w:type="spellStart"/>
            <w:r w:rsidRPr="004D3827">
              <w:rPr>
                <w:rFonts w:eastAsiaTheme="minorHAnsi"/>
                <w:kern w:val="0"/>
                <w:cs/>
                <w:lang w:val="en-US" w:bidi="th-TH"/>
              </w:rPr>
              <w:t>ต่างๆ</w:t>
            </w:r>
            <w:proofErr w:type="spellEnd"/>
            <w:r>
              <w:rPr>
                <w:rFonts w:eastAsiaTheme="minorHAnsi" w:hint="cs"/>
                <w:kern w:val="0"/>
                <w:cs/>
                <w:lang w:val="en-US" w:bidi="th-TH"/>
              </w:rPr>
              <w:t xml:space="preserve"> </w:t>
            </w:r>
            <w:r w:rsidRPr="004D3827">
              <w:rPr>
                <w:rFonts w:eastAsiaTheme="minorHAnsi"/>
                <w:kern w:val="0"/>
                <w:cs/>
                <w:lang w:val="en-US" w:bidi="th-TH"/>
              </w:rPr>
              <w:t>ภายในโครงการ</w:t>
            </w:r>
          </w:p>
        </w:tc>
      </w:tr>
      <w:tr w:rsidR="006169EE" w:rsidRPr="004D3827" w14:paraId="5120EB72" w14:textId="77777777" w:rsidTr="008911C0">
        <w:tc>
          <w:tcPr>
            <w:tcW w:w="1844" w:type="dxa"/>
          </w:tcPr>
          <w:p w14:paraId="12ACAD3A" w14:textId="7A1D421D" w:rsidR="006169EE" w:rsidRPr="00B1768E" w:rsidRDefault="00D62F6E" w:rsidP="007205AA">
            <w:pPr>
              <w:rPr>
                <w:rFonts w:asciiTheme="minorBidi" w:hAnsiTheme="minorBidi" w:cstheme="minorBidi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kern w:val="0"/>
                <w:lang w:val="en-US" w:bidi="th-TH"/>
              </w:rPr>
              <w:lastRenderedPageBreak/>
              <w:t xml:space="preserve">Business Team </w:t>
            </w:r>
            <w:r>
              <w:rPr>
                <w:rFonts w:asciiTheme="minorBidi" w:hAnsiTheme="minorBidi" w:cstheme="minorBidi"/>
                <w:color w:val="000000"/>
                <w:kern w:val="0"/>
                <w:lang w:val="en-US" w:bidi="th-TH"/>
              </w:rPr>
              <w:br/>
            </w:r>
            <w:r>
              <w:rPr>
                <w:rFonts w:asciiTheme="minorBidi" w:hAnsiTheme="minorBidi"/>
                <w:color w:val="000000"/>
                <w:kern w:val="0"/>
                <w:cs/>
                <w:lang w:val="en-US" w:bidi="th-TH"/>
              </w:rPr>
              <w:t>(</w:t>
            </w:r>
            <w:r w:rsidR="006169EE" w:rsidRPr="004D3827">
              <w:rPr>
                <w:rFonts w:asciiTheme="minorBidi" w:hAnsiTheme="minorBidi" w:cstheme="minorBidi"/>
                <w:color w:val="000000"/>
                <w:kern w:val="0"/>
              </w:rPr>
              <w:t>Key User</w:t>
            </w:r>
            <w:r>
              <w:rPr>
                <w:rFonts w:asciiTheme="minorBidi" w:hAnsiTheme="minorBidi"/>
                <w:color w:val="000000"/>
                <w:kern w:val="0"/>
                <w:cs/>
                <w:lang w:bidi="th-TH"/>
              </w:rPr>
              <w:t>)</w:t>
            </w:r>
          </w:p>
        </w:tc>
        <w:tc>
          <w:tcPr>
            <w:tcW w:w="8505" w:type="dxa"/>
          </w:tcPr>
          <w:p w14:paraId="057E4F9C" w14:textId="5209F5E4" w:rsidR="006169EE" w:rsidRPr="004D3827" w:rsidRDefault="006169EE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/>
                <w:lang w:val="en-US" w:bidi="th-TH"/>
              </w:rPr>
            </w:pPr>
            <w:r w:rsidRPr="004D3827">
              <w:rPr>
                <w:rFonts w:asciiTheme="minorBidi" w:hAnsiTheme="minorBidi" w:cstheme="minorBidi"/>
                <w:color w:val="000000"/>
                <w:kern w:val="0"/>
                <w:cs/>
                <w:lang w:bidi="th-TH"/>
              </w:rPr>
              <w:t>ให้ข้อมูล</w:t>
            </w:r>
            <w:r w:rsidRPr="004D3827">
              <w:rPr>
                <w:rFonts w:asciiTheme="minorBidi" w:hAnsiTheme="minorBidi"/>
                <w:color w:val="000000"/>
                <w:kern w:val="0"/>
                <w:cs/>
                <w:lang w:bidi="th-TH"/>
              </w:rPr>
              <w:t xml:space="preserve"> </w:t>
            </w:r>
            <w:r w:rsidRPr="004D3827">
              <w:rPr>
                <w:rFonts w:asciiTheme="minorBidi" w:hAnsiTheme="minorBidi" w:cstheme="minorBidi"/>
                <w:color w:val="000000"/>
                <w:kern w:val="0"/>
                <w:cs/>
                <w:lang w:bidi="th-TH"/>
              </w:rPr>
              <w:t>และออกแบบกระบวนการการทำงานที่เหมาะสม ตลอดจนสามารถตัดสินใจใน</w:t>
            </w:r>
            <w:r w:rsidRPr="004D3827">
              <w:rPr>
                <w:rFonts w:asciiTheme="minorBidi" w:hAnsiTheme="minorBidi"/>
                <w:color w:val="000000"/>
                <w:kern w:val="0"/>
                <w:cs/>
                <w:lang w:bidi="th-TH"/>
              </w:rPr>
              <w:t xml:space="preserve"> </w:t>
            </w:r>
            <w:r w:rsidRPr="004D3827">
              <w:rPr>
                <w:rFonts w:asciiTheme="minorBidi" w:hAnsiTheme="minorBidi" w:cstheme="minorBidi"/>
                <w:color w:val="000000"/>
                <w:kern w:val="0"/>
                <w:cs/>
                <w:lang w:bidi="th-TH"/>
              </w:rPr>
              <w:t>การออกแบบระบบงานได้ในระดับหนึ่ง</w:t>
            </w:r>
            <w:r w:rsidR="001C6E6B">
              <w:rPr>
                <w:rFonts w:asciiTheme="minorBidi" w:hAnsiTheme="minorBidi"/>
                <w:color w:val="000000"/>
                <w:kern w:val="0"/>
                <w:cs/>
                <w:lang w:bidi="th-TH"/>
              </w:rPr>
              <w:t xml:space="preserve"> </w:t>
            </w:r>
          </w:p>
          <w:p w14:paraId="59C0B65D" w14:textId="77777777" w:rsidR="006169EE" w:rsidRPr="004D3827" w:rsidRDefault="006169EE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/>
                <w:cs/>
                <w:lang w:val="en-US" w:bidi="th-TH"/>
              </w:rPr>
            </w:pPr>
            <w:r w:rsidRPr="004D3827">
              <w:rPr>
                <w:rFonts w:asciiTheme="minorBidi" w:hAnsiTheme="minorBidi" w:cstheme="minorBidi" w:hint="cs"/>
                <w:color w:val="000000"/>
                <w:kern w:val="0"/>
                <w:cs/>
                <w:lang w:bidi="th-TH"/>
              </w:rPr>
              <w:t xml:space="preserve">ทดสอบระบบงานว่าตรงตามที่ให้ </w:t>
            </w:r>
            <w:r w:rsidRPr="004D3827">
              <w:rPr>
                <w:rFonts w:asciiTheme="minorBidi" w:hAnsiTheme="minorBidi" w:cstheme="minorBidi"/>
                <w:color w:val="000000"/>
                <w:kern w:val="0"/>
                <w:lang w:val="en-US" w:bidi="th-TH"/>
              </w:rPr>
              <w:t xml:space="preserve">requirement </w:t>
            </w:r>
            <w:r w:rsidRPr="004D3827">
              <w:rPr>
                <w:rFonts w:asciiTheme="minorBidi" w:hAnsiTheme="minorBidi" w:cstheme="minorBidi" w:hint="cs"/>
                <w:color w:val="000000"/>
                <w:kern w:val="0"/>
                <w:cs/>
                <w:lang w:val="en-US" w:bidi="th-TH"/>
              </w:rPr>
              <w:t>หรือไม่</w:t>
            </w:r>
          </w:p>
        </w:tc>
      </w:tr>
      <w:tr w:rsidR="008911C0" w:rsidRPr="008911C0" w14:paraId="3C7624A4" w14:textId="77777777" w:rsidTr="008911C0">
        <w:tc>
          <w:tcPr>
            <w:tcW w:w="1844" w:type="dxa"/>
          </w:tcPr>
          <w:p w14:paraId="557597EE" w14:textId="6BE880C2" w:rsidR="00382135" w:rsidRPr="00FD3CDB" w:rsidRDefault="00382135" w:rsidP="00F636A6">
            <w:pPr>
              <w:rPr>
                <w:rFonts w:asciiTheme="minorBidi" w:hAnsiTheme="minorBidi" w:cstheme="minorBidi"/>
                <w:lang w:val="en-US" w:bidi="th-TH"/>
              </w:rPr>
            </w:pPr>
            <w:r w:rsidRPr="008911C0">
              <w:rPr>
                <w:rFonts w:asciiTheme="minorBidi" w:hAnsiTheme="minorBidi" w:cstheme="minorBidi"/>
              </w:rPr>
              <w:t xml:space="preserve">Business Analyst </w:t>
            </w:r>
            <w:r w:rsidRPr="008911C0">
              <w:rPr>
                <w:rFonts w:asciiTheme="minorBidi" w:hAnsiTheme="minorBidi"/>
                <w:cs/>
                <w:lang w:bidi="th-TH"/>
              </w:rPr>
              <w:t>(</w:t>
            </w:r>
            <w:r w:rsidRPr="008911C0">
              <w:rPr>
                <w:rFonts w:asciiTheme="minorBidi" w:hAnsiTheme="minorBidi" w:cstheme="minorBidi"/>
              </w:rPr>
              <w:t>BA</w:t>
            </w:r>
            <w:r w:rsidRPr="008911C0">
              <w:rPr>
                <w:rFonts w:asciiTheme="minorBidi" w:hAnsiTheme="minorBidi"/>
                <w:cs/>
                <w:lang w:bidi="th-TH"/>
              </w:rPr>
              <w:t>)</w:t>
            </w:r>
          </w:p>
        </w:tc>
        <w:tc>
          <w:tcPr>
            <w:tcW w:w="8505" w:type="dxa"/>
          </w:tcPr>
          <w:p w14:paraId="1B5278A1" w14:textId="77777777" w:rsidR="00382135" w:rsidRPr="008911C0" w:rsidRDefault="00382135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8911C0">
              <w:rPr>
                <w:rFonts w:asciiTheme="minorBidi" w:hAnsiTheme="minorBidi" w:cstheme="minorBidi"/>
                <w:cs/>
                <w:lang w:val="en-US" w:bidi="th-TH"/>
              </w:rPr>
              <w:t xml:space="preserve">เข้าร่วมในการดำเนินการรวบรวมความต้องการของ </w:t>
            </w:r>
            <w:r w:rsidRPr="008911C0">
              <w:rPr>
                <w:rFonts w:asciiTheme="minorBidi" w:hAnsiTheme="minorBidi" w:cstheme="minorBidi"/>
                <w:lang w:val="en-US" w:bidi="th-TH"/>
              </w:rPr>
              <w:t xml:space="preserve">User </w:t>
            </w:r>
            <w:r w:rsidRPr="008911C0">
              <w:rPr>
                <w:rFonts w:asciiTheme="minorBidi" w:hAnsiTheme="minorBidi" w:cstheme="minorBidi"/>
                <w:cs/>
                <w:lang w:val="en-US" w:bidi="th-TH"/>
              </w:rPr>
              <w:t>ให้เป็นไปตามวัตถุประสงค์ของโครงการ</w:t>
            </w:r>
          </w:p>
          <w:p w14:paraId="45EA72EF" w14:textId="77777777" w:rsidR="00382135" w:rsidRPr="008911C0" w:rsidRDefault="00382135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cs/>
                <w:lang w:val="en-US" w:bidi="th-TH"/>
              </w:rPr>
            </w:pPr>
            <w:r w:rsidRPr="008911C0">
              <w:rPr>
                <w:rFonts w:asciiTheme="minorBidi" w:hAnsiTheme="minorBidi" w:cstheme="minorBidi"/>
                <w:cs/>
                <w:lang w:val="en-US" w:bidi="th-TH"/>
              </w:rPr>
              <w:t xml:space="preserve">ให้คำแนะนำด้าน </w:t>
            </w:r>
            <w:r w:rsidRPr="008911C0">
              <w:rPr>
                <w:rFonts w:asciiTheme="minorBidi" w:hAnsiTheme="minorBidi" w:cstheme="minorBidi"/>
                <w:lang w:val="en-US" w:bidi="th-TH"/>
              </w:rPr>
              <w:t xml:space="preserve">Technology </w:t>
            </w:r>
            <w:r w:rsidRPr="008911C0">
              <w:rPr>
                <w:rFonts w:asciiTheme="minorBidi" w:hAnsiTheme="minorBidi" w:cstheme="minorBidi"/>
                <w:cs/>
                <w:lang w:val="en-US" w:bidi="th-TH"/>
              </w:rPr>
              <w:t xml:space="preserve">และ </w:t>
            </w:r>
            <w:r w:rsidRPr="008911C0">
              <w:rPr>
                <w:rFonts w:asciiTheme="minorBidi" w:hAnsiTheme="minorBidi" w:cstheme="minorBidi"/>
                <w:lang w:val="en-US" w:bidi="th-TH"/>
              </w:rPr>
              <w:t xml:space="preserve">Policy </w:t>
            </w:r>
            <w:r w:rsidRPr="008911C0">
              <w:rPr>
                <w:rFonts w:asciiTheme="minorBidi" w:hAnsiTheme="minorBidi" w:cstheme="minorBidi"/>
                <w:cs/>
                <w:lang w:val="en-US" w:bidi="th-TH"/>
              </w:rPr>
              <w:t>รวมทั้งข้อกำหนดของกลุ่มปตท</w:t>
            </w:r>
            <w:r w:rsidRPr="008911C0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0551E6E3" w14:textId="77777777" w:rsidR="006A0807" w:rsidRDefault="00382135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8911C0">
              <w:rPr>
                <w:rFonts w:asciiTheme="minorBidi" w:hAnsiTheme="minorBidi" w:cstheme="minorBidi"/>
                <w:cs/>
                <w:lang w:val="en-US" w:bidi="th-TH"/>
              </w:rPr>
              <w:t xml:space="preserve">ให้คำแนะนำการนำ </w:t>
            </w:r>
            <w:r w:rsidRPr="008911C0">
              <w:rPr>
                <w:rFonts w:asciiTheme="minorBidi" w:hAnsiTheme="minorBidi" w:cstheme="minorBidi"/>
                <w:lang w:val="en-US" w:bidi="th-TH"/>
              </w:rPr>
              <w:t xml:space="preserve">Technology </w:t>
            </w:r>
            <w:r w:rsidRPr="008911C0">
              <w:rPr>
                <w:rFonts w:asciiTheme="minorBidi" w:hAnsiTheme="minorBidi" w:cstheme="minorBidi"/>
                <w:cs/>
                <w:lang w:val="en-US" w:bidi="th-TH"/>
              </w:rPr>
              <w:t>มาใช้ในการตอบสนองความต้องการของ</w:t>
            </w:r>
            <w:r w:rsidRPr="008911C0">
              <w:rPr>
                <w:rFonts w:asciiTheme="minorBidi" w:hAnsiTheme="minorBidi" w:cstheme="minorBidi"/>
                <w:lang w:val="en-US" w:bidi="th-TH"/>
              </w:rPr>
              <w:t xml:space="preserve"> User</w:t>
            </w:r>
          </w:p>
          <w:p w14:paraId="028564C2" w14:textId="3CA488E7" w:rsid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Get requirement </w:t>
            </w:r>
            <w:r>
              <w:rPr>
                <w:rFonts w:asciiTheme="minorBidi" w:hAnsiTheme="minorBidi" w:cstheme="minorBidi"/>
                <w:lang w:val="en-US" w:bidi="th-TH"/>
              </w:rPr>
              <w:t>with Key User or Business Owner</w:t>
            </w:r>
            <w:r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7B63F5A0" w14:textId="77777777" w:rsid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Analysis requirement and Gap Analysis in Business process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08291221" w14:textId="77777777" w:rsid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Summary all requirement in project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201F8062" w14:textId="77777777" w:rsid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Briefing SA about scope of work in Project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311C40DF" w14:textId="77777777" w:rsid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Review UAT Phase with Key User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0E607190" w14:textId="77777777" w:rsid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Preparation training phase to End User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4C954BCE" w14:textId="6AF07920" w:rsid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RTM 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Mapping business &amp; technical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 xml:space="preserve">)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Level 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1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 &gt;</w:t>
            </w:r>
            <w:r w:rsidR="00F17474" w:rsidRPr="006A0807">
              <w:rPr>
                <w:rFonts w:asciiTheme="minorBidi" w:hAnsiTheme="minorBidi" w:cstheme="minorBidi"/>
                <w:lang w:val="en-US" w:bidi="th-TH"/>
              </w:rPr>
              <w:t>&gt; Describe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 to client requirements in highly specified require from business to technical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567E76AC" w14:textId="77777777" w:rsid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Control requirements</w:t>
            </w:r>
          </w:p>
          <w:p w14:paraId="4AEF81A3" w14:textId="77777777" w:rsid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Review Technical Requirement</w:t>
            </w:r>
          </w:p>
          <w:p w14:paraId="4E480860" w14:textId="614D38A8" w:rsidR="006A0807" w:rsidRPr="006A0807" w:rsidRDefault="006A0807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cs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Prepare Training &amp; Materials 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Lead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)</w:t>
            </w:r>
          </w:p>
        </w:tc>
      </w:tr>
      <w:tr w:rsidR="008911C0" w:rsidRPr="008911C0" w14:paraId="700E4688" w14:textId="77777777" w:rsidTr="008911C0">
        <w:tc>
          <w:tcPr>
            <w:tcW w:w="1844" w:type="dxa"/>
          </w:tcPr>
          <w:p w14:paraId="0128D06B" w14:textId="25BF8B69" w:rsidR="00275CEE" w:rsidRPr="008911C0" w:rsidRDefault="00275CEE" w:rsidP="00B1768E">
            <w:pPr>
              <w:rPr>
                <w:rFonts w:asciiTheme="minorBidi" w:hAnsiTheme="minorBidi" w:cstheme="minorBidi"/>
                <w:sz w:val="24"/>
                <w:szCs w:val="24"/>
                <w:lang w:val="en-US"/>
              </w:rPr>
            </w:pPr>
            <w:r w:rsidRPr="008911C0">
              <w:rPr>
                <w:rFonts w:asciiTheme="minorBidi" w:hAnsiTheme="minorBidi" w:cstheme="minorBidi"/>
                <w:lang w:val="en-US"/>
              </w:rPr>
              <w:t xml:space="preserve">System Analyst </w:t>
            </w:r>
            <w:r w:rsidRPr="008911C0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8911C0">
              <w:rPr>
                <w:rFonts w:asciiTheme="minorBidi" w:hAnsiTheme="minorBidi" w:cstheme="minorBidi"/>
                <w:lang w:val="en-US"/>
              </w:rPr>
              <w:t>SA</w:t>
            </w:r>
            <w:r w:rsidRPr="00B1768E">
              <w:rPr>
                <w:rFonts w:asciiTheme="minorBidi" w:hAnsiTheme="minorBidi"/>
                <w:cs/>
                <w:lang w:val="en-US" w:bidi="th-TH"/>
              </w:rPr>
              <w:t>)</w:t>
            </w:r>
            <w:r w:rsidR="008911C0" w:rsidRPr="00B1768E">
              <w:rPr>
                <w:rFonts w:asciiTheme="minorBidi" w:hAnsiTheme="minorBidi"/>
                <w:sz w:val="24"/>
                <w:szCs w:val="24"/>
                <w:cs/>
                <w:lang w:val="en-US" w:bidi="th-TH"/>
              </w:rPr>
              <w:t xml:space="preserve"> </w:t>
            </w:r>
          </w:p>
        </w:tc>
        <w:tc>
          <w:tcPr>
            <w:tcW w:w="8505" w:type="dxa"/>
          </w:tcPr>
          <w:p w14:paraId="65212182" w14:textId="25E591FE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Analysis and summary requirement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423B94C4" w14:textId="14320202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Mapping and documenting interfaces between legacy and new systems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26A77456" w14:textId="19537DF0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Guidance in software product definition, including business c</w:t>
            </w:r>
            <w:r>
              <w:rPr>
                <w:rFonts w:asciiTheme="minorBidi" w:hAnsiTheme="minorBidi" w:cstheme="minorBidi"/>
                <w:lang w:val="en-US" w:bidi="th-TH"/>
              </w:rPr>
              <w:t xml:space="preserve">ase or gap analysis and control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system architecture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0126BDCB" w14:textId="7F1124FA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Created software design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 xml:space="preserve">/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detail design</w:t>
            </w:r>
          </w:p>
          <w:p w14:paraId="2AAF84F9" w14:textId="75663956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Working closely with colleagues, developers, testers and a variety of end users to ensure technical compatibility and user satisfaction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10D77993" w14:textId="784799CE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Identifying options for potential solutions and assessing them for both technical and business</w:t>
            </w:r>
            <w:r>
              <w:rPr>
                <w:rFonts w:asciiTheme="minorBidi" w:hAnsiTheme="minorBidi"/>
                <w:cs/>
                <w:lang w:val="en-US" w:bidi="th-TH"/>
              </w:rPr>
              <w:t xml:space="preserve">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suitability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142093CB" w14:textId="1567F955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Conducting requirements analysis and preparing</w:t>
            </w:r>
            <w:r>
              <w:rPr>
                <w:rFonts w:asciiTheme="minorBidi" w:hAnsiTheme="minorBidi"/>
                <w:cs/>
                <w:lang w:val="en-US" w:bidi="th-TH"/>
              </w:rPr>
              <w:t xml:space="preserve">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specific propos</w:t>
            </w:r>
            <w:r>
              <w:rPr>
                <w:rFonts w:asciiTheme="minorBidi" w:hAnsiTheme="minorBidi" w:cstheme="minorBidi"/>
                <w:lang w:val="en-US" w:bidi="th-TH"/>
              </w:rPr>
              <w:t xml:space="preserve">als for modified or replacement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systems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40D2A102" w14:textId="1283C4D4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Developing solutions and related products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6B77AC24" w14:textId="229BFFCD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lastRenderedPageBreak/>
              <w:t>System Interface Testing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6913E480" w14:textId="0488F29A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Project leading and coaching in development phase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</w:p>
          <w:p w14:paraId="06541F73" w14:textId="77C4314D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Prepared test case scenario in project scopes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 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Action in co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-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ordinate with Test lead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).</w:t>
            </w:r>
          </w:p>
          <w:p w14:paraId="15D03858" w14:textId="3735CC26" w:rsidR="00275CEE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cs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Prepare User Manual, Admin Manual and </w:t>
            </w:r>
            <w:r>
              <w:rPr>
                <w:rFonts w:asciiTheme="minorBidi" w:hAnsiTheme="minorBidi"/>
                <w:cs/>
                <w:lang w:val="en-US" w:bidi="th-TH"/>
              </w:rPr>
              <w:t xml:space="preserve">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Service catalog</w:t>
            </w:r>
          </w:p>
        </w:tc>
      </w:tr>
      <w:tr w:rsidR="008911C0" w:rsidRPr="008911C0" w14:paraId="73826351" w14:textId="77777777" w:rsidTr="008911C0">
        <w:tc>
          <w:tcPr>
            <w:tcW w:w="1844" w:type="dxa"/>
          </w:tcPr>
          <w:p w14:paraId="6EB4CE72" w14:textId="4ABADD48" w:rsidR="00275CEE" w:rsidRPr="008911C0" w:rsidRDefault="00275CEE" w:rsidP="006A0807">
            <w:pPr>
              <w:rPr>
                <w:rFonts w:asciiTheme="minorBidi" w:hAnsiTheme="minorBidi" w:cstheme="minorBidi"/>
                <w:lang w:val="en-US"/>
              </w:rPr>
            </w:pPr>
            <w:r w:rsidRPr="008911C0">
              <w:rPr>
                <w:rFonts w:asciiTheme="minorBidi" w:hAnsiTheme="minorBidi" w:cstheme="minorBidi"/>
                <w:lang w:val="en-US"/>
              </w:rPr>
              <w:lastRenderedPageBreak/>
              <w:t xml:space="preserve">Developer </w:t>
            </w:r>
          </w:p>
          <w:p w14:paraId="2960D763" w14:textId="05303720" w:rsidR="00275CEE" w:rsidRPr="008911C0" w:rsidRDefault="00275CEE" w:rsidP="00B1768E">
            <w:pPr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8505" w:type="dxa"/>
          </w:tcPr>
          <w:p w14:paraId="42A9BE94" w14:textId="602EC1DD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Development and refinement of throw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-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away simulations or prototypes to confirm requirements</w:t>
            </w:r>
          </w:p>
          <w:p w14:paraId="15231D18" w14:textId="49A4D8DF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Actual core implementation 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programming which is often the most important portion of software development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)</w:t>
            </w:r>
          </w:p>
          <w:p w14:paraId="05C3B400" w14:textId="237FE44F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Other required implementations 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e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.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g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 xml:space="preserve">.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installation,</w:t>
            </w:r>
            <w:r w:rsidR="00B2457E">
              <w:rPr>
                <w:rFonts w:asciiTheme="minorBidi" w:hAnsiTheme="minorBidi"/>
                <w:cs/>
                <w:lang w:val="en-US" w:bidi="th-TH"/>
              </w:rPr>
              <w:t xml:space="preserve">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configuration,  customization, integration, data migration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)</w:t>
            </w:r>
          </w:p>
          <w:p w14:paraId="6C3895B8" w14:textId="77777777" w:rsidR="00B60EFC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Testing, including defining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>/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 xml:space="preserve">supporting acceptance testing and 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gathering feedback from pre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-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release testers</w:t>
            </w:r>
          </w:p>
          <w:p w14:paraId="61261BE9" w14:textId="77777777" w:rsidR="00B60EFC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>Participation in software release and post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-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 xml:space="preserve">release activities, including support for product launch evangelism 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e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.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g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 xml:space="preserve">. 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developing demonstrations and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/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or samples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 xml:space="preserve">) 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and competitive analysis for subsequent product build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/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release cycles</w:t>
            </w:r>
          </w:p>
          <w:p w14:paraId="1D54F5F1" w14:textId="64688F15" w:rsidR="006A0807" w:rsidRPr="00B60EFC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>Maintenance</w:t>
            </w:r>
          </w:p>
          <w:p w14:paraId="5F6BE907" w14:textId="0A484230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Control functional coding</w:t>
            </w:r>
          </w:p>
          <w:p w14:paraId="49D7A083" w14:textId="1177C8FF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Summarize functional system</w:t>
            </w:r>
          </w:p>
          <w:p w14:paraId="70359BCD" w14:textId="6CDA27D9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Review code</w:t>
            </w:r>
          </w:p>
          <w:p w14:paraId="53A6FBFC" w14:textId="567B33B7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Review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 xml:space="preserve">/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Walkthrough test scenarios</w:t>
            </w:r>
          </w:p>
          <w:p w14:paraId="481DDDC5" w14:textId="5C582AC3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Prepare Unit Test &amp; Result</w:t>
            </w:r>
          </w:p>
          <w:p w14:paraId="3CD1A5A2" w14:textId="25F1CD69" w:rsidR="006A0807" w:rsidRPr="006A0807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Prepare deployment code</w:t>
            </w:r>
          </w:p>
          <w:p w14:paraId="0333C111" w14:textId="7372DBE6" w:rsidR="00275CEE" w:rsidRPr="008911C0" w:rsidRDefault="006A0807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cs/>
                <w:lang w:val="en-US" w:bidi="th-TH"/>
              </w:rPr>
            </w:pPr>
            <w:r w:rsidRPr="006A0807">
              <w:rPr>
                <w:rFonts w:asciiTheme="minorBidi" w:hAnsiTheme="minorBidi" w:cstheme="minorBidi"/>
                <w:lang w:val="en-US" w:bidi="th-TH"/>
              </w:rPr>
              <w:t>Control dev</w:t>
            </w:r>
            <w:r w:rsidRPr="006A0807">
              <w:rPr>
                <w:rFonts w:asciiTheme="minorBidi" w:hAnsiTheme="minorBidi"/>
                <w:cs/>
                <w:lang w:val="en-US" w:bidi="th-TH"/>
              </w:rPr>
              <w:t xml:space="preserve">. </w:t>
            </w:r>
            <w:r w:rsidRPr="006A0807">
              <w:rPr>
                <w:rFonts w:asciiTheme="minorBidi" w:hAnsiTheme="minorBidi" w:cstheme="minorBidi"/>
                <w:lang w:val="en-US" w:bidi="th-TH"/>
              </w:rPr>
              <w:t>code version</w:t>
            </w:r>
          </w:p>
        </w:tc>
      </w:tr>
      <w:tr w:rsidR="008911C0" w:rsidRPr="008911C0" w14:paraId="1CB2B9B7" w14:textId="77777777" w:rsidTr="008911C0">
        <w:tc>
          <w:tcPr>
            <w:tcW w:w="1844" w:type="dxa"/>
          </w:tcPr>
          <w:p w14:paraId="02E064C2" w14:textId="77F31A4A" w:rsidR="00275CEE" w:rsidRPr="008911C0" w:rsidRDefault="00275CEE" w:rsidP="00F636A6">
            <w:pPr>
              <w:rPr>
                <w:rFonts w:asciiTheme="minorBidi" w:hAnsiTheme="minorBidi" w:cstheme="minorBidi"/>
                <w:lang w:val="en-US"/>
              </w:rPr>
            </w:pPr>
            <w:r w:rsidRPr="008911C0">
              <w:rPr>
                <w:rFonts w:asciiTheme="minorBidi" w:hAnsiTheme="minorBidi" w:cstheme="minorBidi"/>
                <w:lang w:val="en-US"/>
              </w:rPr>
              <w:t>Tester</w:t>
            </w:r>
          </w:p>
          <w:p w14:paraId="453092B9" w14:textId="40540B3E" w:rsidR="00275CEE" w:rsidRPr="008911C0" w:rsidRDefault="00275CEE" w:rsidP="00F636A6">
            <w:pPr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8505" w:type="dxa"/>
          </w:tcPr>
          <w:p w14:paraId="26B2080D" w14:textId="79BC4EEB" w:rsidR="00B60EFC" w:rsidRPr="00B60EFC" w:rsidRDefault="00B60EFC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>Analytical test scenario</w:t>
            </w:r>
          </w:p>
          <w:p w14:paraId="16EB964B" w14:textId="712607CD" w:rsidR="00B60EFC" w:rsidRPr="00B60EFC" w:rsidRDefault="00B60EFC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>Raise defect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/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issue to developer</w:t>
            </w:r>
          </w:p>
          <w:p w14:paraId="66F17E3B" w14:textId="17EF51BC" w:rsidR="00B60EFC" w:rsidRPr="00B60EFC" w:rsidRDefault="00B60EFC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>Follow up and tracking defect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/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issue status</w:t>
            </w:r>
          </w:p>
          <w:p w14:paraId="5984861B" w14:textId="769F8DC2" w:rsidR="00B60EFC" w:rsidRPr="00B60EFC" w:rsidRDefault="00B60EFC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 xml:space="preserve">Estimate 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 xml:space="preserve">/ 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Preparation Test Plan</w:t>
            </w:r>
          </w:p>
          <w:p w14:paraId="4C19B07F" w14:textId="5704A034" w:rsidR="00B60EFC" w:rsidRPr="00B60EFC" w:rsidRDefault="00B60EFC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>Control Test Scenario &amp; Test plan</w:t>
            </w:r>
          </w:p>
          <w:p w14:paraId="1094C730" w14:textId="6891E3DE" w:rsidR="00B60EFC" w:rsidRPr="00B60EFC" w:rsidRDefault="00B60EFC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 xml:space="preserve">Prepare all test &amp; result 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(</w:t>
            </w:r>
            <w:r w:rsidR="001368A5" w:rsidRPr="00B60EFC">
              <w:rPr>
                <w:rFonts w:asciiTheme="minorBidi" w:hAnsiTheme="minorBidi" w:cstheme="minorBidi"/>
                <w:lang w:val="en-US" w:bidi="th-TH"/>
              </w:rPr>
              <w:t>included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 xml:space="preserve"> security test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)</w:t>
            </w:r>
          </w:p>
          <w:p w14:paraId="36AA481E" w14:textId="52F49094" w:rsidR="00B60EFC" w:rsidRPr="00B60EFC" w:rsidRDefault="00B60EFC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>Summarize report for go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-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no go</w:t>
            </w:r>
          </w:p>
          <w:p w14:paraId="7379A4C3" w14:textId="4D0E2685" w:rsidR="00275CEE" w:rsidRPr="008911C0" w:rsidRDefault="00B60EFC" w:rsidP="002542B4">
            <w:pPr>
              <w:numPr>
                <w:ilvl w:val="0"/>
                <w:numId w:val="4"/>
              </w:numPr>
              <w:rPr>
                <w:rFonts w:asciiTheme="minorBidi" w:hAnsiTheme="minorBidi" w:cstheme="minorBidi"/>
                <w:cs/>
                <w:lang w:val="en-US" w:bidi="th-TH"/>
              </w:rPr>
            </w:pPr>
            <w:r w:rsidRPr="00B60EFC">
              <w:rPr>
                <w:rFonts w:asciiTheme="minorBidi" w:hAnsiTheme="minorBidi" w:cstheme="minorBidi"/>
                <w:lang w:val="en-US" w:bidi="th-TH"/>
              </w:rPr>
              <w:t>Preparation Environment Server for SIT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/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 xml:space="preserve">UAT Phase 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(</w:t>
            </w:r>
            <w:r w:rsidRPr="00B60EFC">
              <w:rPr>
                <w:rFonts w:asciiTheme="minorBidi" w:hAnsiTheme="minorBidi" w:cstheme="minorBidi"/>
                <w:lang w:val="en-US" w:bidi="th-TH"/>
              </w:rPr>
              <w:t>Discussion with Infra Team</w:t>
            </w:r>
            <w:r w:rsidRPr="00B60EFC">
              <w:rPr>
                <w:rFonts w:asciiTheme="minorBidi" w:hAnsiTheme="minorBidi"/>
                <w:cs/>
                <w:lang w:val="en-US" w:bidi="th-TH"/>
              </w:rPr>
              <w:t>)</w:t>
            </w:r>
          </w:p>
        </w:tc>
      </w:tr>
      <w:tr w:rsidR="00382135" w:rsidRPr="004D3827" w14:paraId="41F92089" w14:textId="77777777" w:rsidTr="008911C0">
        <w:tc>
          <w:tcPr>
            <w:tcW w:w="1844" w:type="dxa"/>
          </w:tcPr>
          <w:p w14:paraId="363D5005" w14:textId="51218A69" w:rsidR="00382135" w:rsidRPr="004D3827" w:rsidRDefault="00382135" w:rsidP="007205AA">
            <w:pPr>
              <w:rPr>
                <w:rFonts w:asciiTheme="minorBidi" w:hAnsiTheme="minorBidi" w:cstheme="minorBidi"/>
                <w:lang w:bidi="th-TH"/>
              </w:rPr>
            </w:pPr>
            <w:r>
              <w:rPr>
                <w:rFonts w:asciiTheme="minorBidi" w:hAnsiTheme="minorBidi" w:cstheme="minorBidi"/>
                <w:lang w:bidi="th-TH"/>
              </w:rPr>
              <w:t>Application Support</w:t>
            </w:r>
          </w:p>
        </w:tc>
        <w:tc>
          <w:tcPr>
            <w:tcW w:w="8505" w:type="dxa"/>
          </w:tcPr>
          <w:p w14:paraId="6DFFC57C" w14:textId="77777777" w:rsidR="00EB1905" w:rsidRPr="00382135" w:rsidRDefault="004A2AAA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382135">
              <w:rPr>
                <w:rFonts w:asciiTheme="minorBidi" w:hAnsiTheme="minorBidi" w:cstheme="minorBidi"/>
                <w:cs/>
                <w:lang w:val="en-US" w:bidi="th-TH"/>
              </w:rPr>
              <w:t xml:space="preserve">จัดเตรียมความพร้อมสำหรับการให้บริการหลังจาก </w:t>
            </w:r>
            <w:r w:rsidRPr="00382135">
              <w:rPr>
                <w:rFonts w:asciiTheme="minorBidi" w:hAnsiTheme="minorBidi" w:cstheme="minorBidi"/>
                <w:lang w:val="en-US" w:bidi="th-TH"/>
              </w:rPr>
              <w:t>Implement</w:t>
            </w:r>
          </w:p>
          <w:p w14:paraId="2DCD8F24" w14:textId="34C6221C" w:rsidR="00382135" w:rsidRPr="006169EE" w:rsidRDefault="004A2AAA" w:rsidP="002542B4">
            <w:pPr>
              <w:numPr>
                <w:ilvl w:val="0"/>
                <w:numId w:val="4"/>
              </w:numPr>
              <w:tabs>
                <w:tab w:val="clear" w:pos="360"/>
                <w:tab w:val="num" w:pos="1440"/>
              </w:tabs>
              <w:ind w:left="236" w:hanging="203"/>
              <w:rPr>
                <w:rFonts w:asciiTheme="minorBidi" w:hAnsiTheme="minorBidi" w:cstheme="minorBidi"/>
                <w:cs/>
                <w:lang w:val="en-US" w:bidi="th-TH"/>
              </w:rPr>
            </w:pPr>
            <w:r w:rsidRPr="00382135">
              <w:rPr>
                <w:rFonts w:asciiTheme="minorBidi" w:hAnsiTheme="minorBidi" w:cstheme="minorBidi"/>
                <w:cs/>
                <w:lang w:val="en-US" w:bidi="th-TH"/>
              </w:rPr>
              <w:t xml:space="preserve">ผู้ดูแลระบบ และช่วยเหลือผู้ใช้งานหลังจากการ </w:t>
            </w:r>
            <w:r w:rsidRPr="00382135">
              <w:rPr>
                <w:rFonts w:asciiTheme="minorBidi" w:hAnsiTheme="minorBidi" w:cstheme="minorBidi"/>
                <w:lang w:val="en-US" w:bidi="th-TH"/>
              </w:rPr>
              <w:t>Implement</w:t>
            </w:r>
          </w:p>
        </w:tc>
      </w:tr>
      <w:tr w:rsidR="005348BD" w:rsidRPr="004D3827" w14:paraId="033E426D" w14:textId="77777777" w:rsidTr="008911C0">
        <w:tc>
          <w:tcPr>
            <w:tcW w:w="1844" w:type="dxa"/>
          </w:tcPr>
          <w:p w14:paraId="4D002990" w14:textId="7F994CF2" w:rsidR="005348BD" w:rsidRPr="00F636A6" w:rsidRDefault="00F636A6" w:rsidP="00B1768E">
            <w:pPr>
              <w:rPr>
                <w:rFonts w:asciiTheme="minorBidi" w:hAnsiTheme="minorBidi" w:cstheme="minorBidi"/>
                <w:lang w:val="en-US"/>
              </w:rPr>
            </w:pPr>
            <w:r>
              <w:rPr>
                <w:rFonts w:asciiTheme="minorBidi" w:hAnsiTheme="minorBidi" w:cstheme="minorBidi"/>
              </w:rPr>
              <w:lastRenderedPageBreak/>
              <w:t>Implementer</w:t>
            </w:r>
            <w:r w:rsidR="00275CEE">
              <w:rPr>
                <w:rFonts w:asciiTheme="minorBidi" w:hAnsiTheme="minorBidi"/>
                <w:cs/>
                <w:lang w:val="en-US" w:bidi="th-TH"/>
              </w:rPr>
              <w:t xml:space="preserve"> </w:t>
            </w:r>
          </w:p>
        </w:tc>
        <w:tc>
          <w:tcPr>
            <w:tcW w:w="8505" w:type="dxa"/>
          </w:tcPr>
          <w:p w14:paraId="1A474C43" w14:textId="77777777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 xml:space="preserve">รวบรวมความต้องการของ </w:t>
            </w:r>
            <w:r w:rsidRPr="004D3827">
              <w:rPr>
                <w:rFonts w:asciiTheme="minorBidi" w:hAnsiTheme="minorBidi" w:cstheme="minorBidi"/>
                <w:lang w:val="en-US" w:bidi="th-TH"/>
              </w:rPr>
              <w:t xml:space="preserve">User </w:t>
            </w:r>
            <w:r w:rsidRPr="004D3827">
              <w:rPr>
                <w:rFonts w:asciiTheme="minorBidi" w:hAnsiTheme="minorBidi"/>
                <w:cs/>
                <w:lang w:val="en-US" w:bidi="th-TH"/>
              </w:rPr>
              <w:t>และดูแลให้เป็นไปตามวัตถุประสงค์ของโครงการ</w:t>
            </w:r>
          </w:p>
          <w:p w14:paraId="3C455CBD" w14:textId="77777777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 xml:space="preserve">รับผิดชอบในการทำงานร่วมกับลูกค้าในการเก็บรวบรวมความต้องการ ทางธุรกิจ เพื่อนำไปทำวิเคราะห์ และ ออกแบบระบบงาน </w:t>
            </w:r>
          </w:p>
          <w:p w14:paraId="4C03938E" w14:textId="42CC6860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>ให้คำปรึกษา กระบวนการการเชื่อมโยงและส่งผ่านข้อมูลระหว่างระบบงาน</w:t>
            </w:r>
            <w:proofErr w:type="spellStart"/>
            <w:r w:rsidRPr="004D3827">
              <w:rPr>
                <w:rFonts w:asciiTheme="minorBidi" w:hAnsiTheme="minorBidi"/>
                <w:cs/>
                <w:lang w:val="en-US" w:bidi="th-TH"/>
              </w:rPr>
              <w:t>ต่างๆ</w:t>
            </w:r>
            <w:proofErr w:type="spellEnd"/>
            <w:r w:rsidRPr="004D3827">
              <w:rPr>
                <w:rFonts w:asciiTheme="minorBidi" w:hAnsiTheme="minorBidi"/>
                <w:cs/>
                <w:lang w:val="en-US" w:bidi="th-TH"/>
              </w:rPr>
              <w:t xml:space="preserve"> ในภาพรวมให้เป็นไปตามแนวทางที่ออกแบบ ด้วยวิธีการที่ทาง </w:t>
            </w:r>
            <w:r w:rsidR="004713B8">
              <w:rPr>
                <w:rFonts w:asciiTheme="minorBidi" w:hAnsiTheme="minorBidi"/>
                <w:cs/>
                <w:lang w:val="en-US" w:bidi="th-TH"/>
              </w:rPr>
              <w:t>ปตท.</w:t>
            </w:r>
            <w:r w:rsidRPr="004D3827">
              <w:rPr>
                <w:rFonts w:asciiTheme="minorBidi" w:hAnsiTheme="minorBidi"/>
                <w:cs/>
                <w:lang w:val="en-US" w:bidi="th-TH"/>
              </w:rPr>
              <w:t>กำหนดมาตรฐานการเชื่อมโยงไว้ได้อย่างเหมาะสม</w:t>
            </w:r>
          </w:p>
          <w:p w14:paraId="404080B5" w14:textId="7DD1F015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>แก้ไขปัญหาทางเทคนิคในประเด็นที่มีความรู้ความชำนาญเป็นพิเศษกับคณะทำงาน</w:t>
            </w:r>
            <w:r w:rsidR="001C6E6B">
              <w:rPr>
                <w:rFonts w:asciiTheme="minorBidi" w:hAnsiTheme="minorBidi"/>
                <w:cs/>
                <w:lang w:val="en-US" w:bidi="th-TH"/>
              </w:rPr>
              <w:t xml:space="preserve"> </w:t>
            </w:r>
            <w:r w:rsidRPr="004D3827">
              <w:rPr>
                <w:rFonts w:asciiTheme="minorBidi" w:hAnsiTheme="minorBidi"/>
                <w:cs/>
                <w:lang w:val="en-US" w:bidi="th-TH"/>
              </w:rPr>
              <w:t>เพื่อให้โครงการแล้วเสร็จอย่างรวดเร็วและมีคุณภาพ</w:t>
            </w:r>
          </w:p>
          <w:p w14:paraId="05967C98" w14:textId="77777777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 xml:space="preserve">ร่วมออกแบบและพัฒนาระบบให้แล้วเสร็จตามแผนงานและมีคุณภาพตรงตามความต้องการของ </w:t>
            </w:r>
            <w:r w:rsidRPr="004D3827">
              <w:rPr>
                <w:rFonts w:asciiTheme="minorBidi" w:hAnsiTheme="minorBidi" w:cstheme="minorBidi"/>
                <w:lang w:val="en-US" w:bidi="th-TH"/>
              </w:rPr>
              <w:t>User</w:t>
            </w:r>
          </w:p>
          <w:p w14:paraId="793688B7" w14:textId="77777777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>ร่วมวางแผนเพื่อป้องกันและแก้ไขปัญหาที่อาจเกิดขึ้นระหว่างดำเนินโครงการ</w:t>
            </w:r>
          </w:p>
          <w:p w14:paraId="3C27C8D8" w14:textId="77777777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>จัดทำเอกสารต่าง ๆ เช่น เอกสารการออกแบบระบบ</w:t>
            </w:r>
            <w:r w:rsidRPr="004D3827">
              <w:rPr>
                <w:rFonts w:asciiTheme="minorBidi" w:hAnsiTheme="minorBidi" w:cstheme="minorBidi"/>
                <w:lang w:val="en-US" w:bidi="th-TH"/>
              </w:rPr>
              <w:t xml:space="preserve">, Test document, </w:t>
            </w:r>
            <w:r w:rsidRPr="004D3827">
              <w:rPr>
                <w:rFonts w:asciiTheme="minorBidi" w:hAnsiTheme="minorBidi"/>
                <w:cs/>
                <w:lang w:val="en-US" w:bidi="th-TH"/>
              </w:rPr>
              <w:t>คู่มือการใช้งาน</w:t>
            </w:r>
            <w:r w:rsidRPr="004D3827">
              <w:rPr>
                <w:rFonts w:asciiTheme="minorBidi" w:hAnsiTheme="minorBidi" w:cstheme="minorBidi"/>
                <w:lang w:val="en-US" w:bidi="th-TH"/>
              </w:rPr>
              <w:t xml:space="preserve">, </w:t>
            </w:r>
            <w:r w:rsidRPr="004D3827">
              <w:rPr>
                <w:rFonts w:asciiTheme="minorBidi" w:hAnsiTheme="minorBidi"/>
                <w:cs/>
                <w:lang w:val="en-US" w:bidi="th-TH"/>
              </w:rPr>
              <w:t>เอกสารฝึกอบรม</w:t>
            </w:r>
          </w:p>
          <w:p w14:paraId="5D50E3C1" w14:textId="77777777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cs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>ประสานงานและร่วมกับคณะทำงานดำเนินการทดสอบระบบงานให้แน่ใจว่าถูกต้องตรงตามความต้องการ</w:t>
            </w:r>
          </w:p>
        </w:tc>
      </w:tr>
      <w:tr w:rsidR="005348BD" w:rsidRPr="004D3827" w14:paraId="6637078E" w14:textId="77777777" w:rsidTr="008911C0">
        <w:tc>
          <w:tcPr>
            <w:tcW w:w="1844" w:type="dxa"/>
          </w:tcPr>
          <w:p w14:paraId="068704E0" w14:textId="0A698D20" w:rsidR="005348BD" w:rsidRPr="004D3827" w:rsidRDefault="00382135" w:rsidP="007D47A3">
            <w:pPr>
              <w:rPr>
                <w:rFonts w:asciiTheme="minorBidi" w:hAnsiTheme="minorBidi" w:cstheme="minorBidi"/>
                <w:lang w:val="en-US"/>
              </w:rPr>
            </w:pPr>
            <w:r>
              <w:rPr>
                <w:rFonts w:asciiTheme="minorBidi" w:hAnsiTheme="minorBidi" w:cstheme="minorBidi"/>
              </w:rPr>
              <w:t>Infrastructure</w:t>
            </w:r>
            <w:r>
              <w:rPr>
                <w:rFonts w:asciiTheme="minorBidi" w:hAnsiTheme="minorBidi" w:cstheme="minorBidi"/>
                <w:lang w:val="en-US"/>
              </w:rPr>
              <w:t xml:space="preserve"> &amp; </w:t>
            </w:r>
            <w:r>
              <w:rPr>
                <w:rFonts w:asciiTheme="minorBidi" w:hAnsiTheme="minorBidi" w:cstheme="minorBidi"/>
              </w:rPr>
              <w:t xml:space="preserve">Security </w:t>
            </w:r>
            <w:r w:rsidR="005348BD" w:rsidRPr="004D3827">
              <w:rPr>
                <w:rFonts w:asciiTheme="minorBidi" w:hAnsiTheme="minorBidi" w:cstheme="minorBidi"/>
              </w:rPr>
              <w:t>Team</w:t>
            </w:r>
          </w:p>
        </w:tc>
        <w:tc>
          <w:tcPr>
            <w:tcW w:w="8505" w:type="dxa"/>
          </w:tcPr>
          <w:p w14:paraId="04D2BE7A" w14:textId="6E2C8F8F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>เตรียมความพร้อมด้าน</w:t>
            </w:r>
            <w:proofErr w:type="spellStart"/>
            <w:r w:rsidRPr="004D3827">
              <w:rPr>
                <w:rFonts w:asciiTheme="minorBidi" w:hAnsiTheme="minorBidi"/>
                <w:cs/>
                <w:lang w:val="en-US" w:bidi="th-TH"/>
              </w:rPr>
              <w:t>ต่างๆ</w:t>
            </w:r>
            <w:proofErr w:type="spellEnd"/>
            <w:r w:rsidR="001C6E6B">
              <w:rPr>
                <w:rFonts w:asciiTheme="minorBidi" w:hAnsiTheme="minorBidi"/>
                <w:cs/>
                <w:lang w:val="en-US" w:bidi="th-TH"/>
              </w:rPr>
              <w:t xml:space="preserve"> </w:t>
            </w:r>
            <w:r w:rsidRPr="004D3827">
              <w:rPr>
                <w:rFonts w:asciiTheme="minorBidi" w:hAnsiTheme="minorBidi"/>
                <w:cs/>
                <w:lang w:val="en-US" w:bidi="th-TH"/>
              </w:rPr>
              <w:t xml:space="preserve">ได้แก่ </w:t>
            </w:r>
            <w:r w:rsidRPr="004D3827">
              <w:rPr>
                <w:rFonts w:asciiTheme="minorBidi" w:hAnsiTheme="minorBidi" w:cstheme="minorBidi"/>
                <w:lang w:val="en-US" w:bidi="th-TH"/>
              </w:rPr>
              <w:t xml:space="preserve">Hardware, Network infrastructure </w:t>
            </w:r>
            <w:r w:rsidRPr="004D3827">
              <w:rPr>
                <w:rFonts w:asciiTheme="minorBidi" w:hAnsiTheme="minorBidi"/>
                <w:cs/>
                <w:lang w:val="en-US" w:bidi="th-TH"/>
              </w:rPr>
              <w:t xml:space="preserve">และ </w:t>
            </w:r>
            <w:r w:rsidRPr="004D3827">
              <w:rPr>
                <w:rFonts w:asciiTheme="minorBidi" w:hAnsiTheme="minorBidi" w:cstheme="minorBidi"/>
                <w:lang w:val="en-US" w:bidi="th-TH"/>
              </w:rPr>
              <w:t xml:space="preserve">Security </w:t>
            </w:r>
            <w:r w:rsidRPr="004D3827">
              <w:rPr>
                <w:rFonts w:asciiTheme="minorBidi" w:hAnsiTheme="minorBidi"/>
                <w:cs/>
                <w:lang w:val="en-US" w:bidi="th-TH"/>
              </w:rPr>
              <w:t>ให้พร้อมเพื่อใช้ในการทดสอบระบบ และการฝึกอบรม</w:t>
            </w:r>
          </w:p>
          <w:p w14:paraId="23E2022A" w14:textId="77777777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>จัดสรรเนื้อที่บนฐานข้อมูลและกำหนดสิทธิ์การใช้ฐานข้อมูลให้กับระบบ</w:t>
            </w:r>
          </w:p>
          <w:p w14:paraId="3079C427" w14:textId="77777777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>สนับสนุนการทดสอบระบบและในช่วงการนำระบบไปใช้งานจริง</w:t>
            </w:r>
          </w:p>
          <w:p w14:paraId="4A66D646" w14:textId="69C0BD20" w:rsidR="005348BD" w:rsidRPr="004D3827" w:rsidRDefault="005348BD" w:rsidP="002542B4">
            <w:pPr>
              <w:numPr>
                <w:ilvl w:val="0"/>
                <w:numId w:val="4"/>
              </w:numPr>
              <w:tabs>
                <w:tab w:val="clear" w:pos="360"/>
              </w:tabs>
              <w:ind w:left="236" w:hanging="203"/>
              <w:rPr>
                <w:rFonts w:asciiTheme="minorBidi" w:hAnsiTheme="minorBidi" w:cstheme="minorBidi"/>
                <w:cs/>
                <w:lang w:val="en-US" w:bidi="th-TH"/>
              </w:rPr>
            </w:pPr>
            <w:r w:rsidRPr="004D3827">
              <w:rPr>
                <w:rFonts w:asciiTheme="minorBidi" w:hAnsiTheme="minorBidi"/>
                <w:cs/>
                <w:lang w:val="en-US" w:bidi="th-TH"/>
              </w:rPr>
              <w:t xml:space="preserve">ประสานงานในการตรวจสอบอุปกรณ์ </w:t>
            </w:r>
            <w:r w:rsidRPr="004D3827">
              <w:rPr>
                <w:rFonts w:asciiTheme="minorBidi" w:hAnsiTheme="minorBidi" w:cstheme="minorBidi"/>
                <w:lang w:val="en-US" w:bidi="th-TH"/>
              </w:rPr>
              <w:t xml:space="preserve">IT </w:t>
            </w:r>
            <w:r w:rsidRPr="004D3827">
              <w:rPr>
                <w:rFonts w:asciiTheme="minorBidi" w:hAnsiTheme="minorBidi"/>
                <w:cs/>
                <w:lang w:val="en-US" w:bidi="th-TH"/>
              </w:rPr>
              <w:t>ให้พร้อมรองรับการใช้งานของระบบงานใหม่ในช่วงการทดสอบระบบและในช่วงการนำไปใช้งานจริง</w:t>
            </w:r>
          </w:p>
        </w:tc>
      </w:tr>
    </w:tbl>
    <w:p w14:paraId="59881B1E" w14:textId="77777777" w:rsidR="009B3512" w:rsidRPr="004D3827" w:rsidRDefault="009B3512" w:rsidP="00386803">
      <w:pPr>
        <w:ind w:left="360"/>
        <w:rPr>
          <w:rFonts w:asciiTheme="minorBidi" w:hAnsiTheme="minorBidi" w:cstheme="minorBidi"/>
          <w:b/>
          <w:bCs/>
          <w:cs/>
          <w:lang w:bidi="th-TH"/>
        </w:rPr>
      </w:pPr>
    </w:p>
    <w:p w14:paraId="2A3FC15D" w14:textId="264CD545" w:rsidR="00F44C84" w:rsidRPr="004D3827" w:rsidRDefault="003C7306" w:rsidP="002542B4">
      <w:pPr>
        <w:pStyle w:val="1"/>
        <w:numPr>
          <w:ilvl w:val="0"/>
          <w:numId w:val="20"/>
        </w:numPr>
      </w:pPr>
      <w:bookmarkStart w:id="13" w:name="_Toc277166329"/>
      <w:r w:rsidRPr="004D3827">
        <w:rPr>
          <w:rFonts w:hint="cs"/>
          <w:cs/>
        </w:rPr>
        <w:t>เงื่อนไข</w:t>
      </w:r>
      <w:r w:rsidR="00561C49" w:rsidRPr="004D3827">
        <w:rPr>
          <w:cs/>
        </w:rPr>
        <w:t>การฝึกอบรม</w:t>
      </w:r>
      <w:bookmarkEnd w:id="13"/>
    </w:p>
    <w:p w14:paraId="666FAE9B" w14:textId="6B037D6D" w:rsidR="00EE54CD" w:rsidRDefault="00782457" w:rsidP="00782457">
      <w:pPr>
        <w:ind w:left="360" w:firstLine="720"/>
        <w:rPr>
          <w:lang w:val="en-US"/>
        </w:rPr>
      </w:pPr>
      <w:r w:rsidRPr="00782457">
        <w:rPr>
          <w:cs/>
          <w:lang w:val="en-US" w:bidi="th-TH"/>
        </w:rPr>
        <w:t xml:space="preserve">ทาง </w:t>
      </w:r>
      <w:r w:rsidRPr="00782457">
        <w:rPr>
          <w:lang w:val="en-US"/>
        </w:rPr>
        <w:t xml:space="preserve">PTT ICT </w:t>
      </w:r>
      <w:r w:rsidRPr="00782457">
        <w:rPr>
          <w:cs/>
          <w:lang w:val="en-US" w:bidi="th-TH"/>
        </w:rPr>
        <w:t>จะจัดอบรมแก่</w:t>
      </w:r>
      <w:r w:rsidRPr="00B1768E">
        <w:rPr>
          <w:cs/>
          <w:lang w:val="en-US" w:bidi="th-TH"/>
        </w:rPr>
        <w:t>พนักงาน ของ ปตท.</w:t>
      </w:r>
      <w:r w:rsidRPr="00782457">
        <w:rPr>
          <w:cs/>
          <w:lang w:val="en-US" w:bidi="th-TH"/>
        </w:rPr>
        <w:t xml:space="preserve"> ในการใช้งานระบบที่ผ่านการออกแบบให้รองรับงานตามกระบวนการธุรกิจ และผ่านการทดสอบเพื่อการนำไปใช้จริง โดยแบ่งออกเป็น</w:t>
      </w:r>
    </w:p>
    <w:p w14:paraId="7FEFB97A" w14:textId="12143E4E" w:rsidR="00782457" w:rsidRDefault="00782457" w:rsidP="002542B4">
      <w:pPr>
        <w:pStyle w:val="2"/>
        <w:numPr>
          <w:ilvl w:val="1"/>
          <w:numId w:val="20"/>
        </w:numPr>
      </w:pPr>
      <w:r>
        <w:rPr>
          <w:rFonts w:hint="cs"/>
          <w:cs/>
        </w:rPr>
        <w:t>เอกสารคู่มือภาษา</w:t>
      </w:r>
      <w:r w:rsidR="00B1768E">
        <w:rPr>
          <w:rFonts w:hint="cs"/>
          <w:cs/>
        </w:rPr>
        <w:t>อังกฤษ</w:t>
      </w:r>
      <w:r>
        <w:rPr>
          <w:rFonts w:hint="cs"/>
          <w:cs/>
        </w:rPr>
        <w:t>สำหรับการปฏิบัติงาน ดังนี้</w:t>
      </w:r>
    </w:p>
    <w:p w14:paraId="07096498" w14:textId="248630D0" w:rsidR="00782457" w:rsidRPr="00B1768E" w:rsidRDefault="00782457" w:rsidP="002542B4">
      <w:pPr>
        <w:pStyle w:val="3"/>
        <w:numPr>
          <w:ilvl w:val="2"/>
          <w:numId w:val="20"/>
        </w:numPr>
      </w:pPr>
      <w:r w:rsidRPr="00B1768E">
        <w:rPr>
          <w:rFonts w:hint="cs"/>
          <w:cs/>
        </w:rPr>
        <w:t>สำหรับผู้ใช้งาน</w:t>
      </w:r>
      <w:r w:rsidR="00B1768E" w:rsidRPr="00B1768E">
        <w:rPr>
          <w:rFonts w:hint="cs"/>
          <w:cs/>
        </w:rPr>
        <w:t>ทั่วไป</w:t>
      </w:r>
      <w:r w:rsidRPr="00B1768E">
        <w:rPr>
          <w:rFonts w:hint="cs"/>
          <w:cs/>
        </w:rPr>
        <w:t xml:space="preserve"> </w:t>
      </w:r>
      <w:r w:rsidRPr="00B1768E">
        <w:rPr>
          <w:cs/>
        </w:rPr>
        <w:t>(</w:t>
      </w:r>
      <w:r w:rsidR="00B1768E" w:rsidRPr="00B1768E">
        <w:t xml:space="preserve">End User </w:t>
      </w:r>
      <w:r w:rsidRPr="00B1768E">
        <w:t xml:space="preserve"> Manual</w:t>
      </w:r>
      <w:r w:rsidRPr="00B1768E">
        <w:rPr>
          <w:cs/>
        </w:rPr>
        <w:t xml:space="preserve">) </w:t>
      </w:r>
      <w:r w:rsidRPr="00B1768E">
        <w:rPr>
          <w:rFonts w:hint="cs"/>
          <w:cs/>
        </w:rPr>
        <w:t xml:space="preserve">ทั้งนี้ส่งมอบเอกสารที่เป็น </w:t>
      </w:r>
      <w:r w:rsidRPr="00B1768E">
        <w:t xml:space="preserve">Hard Copy 1 </w:t>
      </w:r>
      <w:r w:rsidRPr="00B1768E">
        <w:rPr>
          <w:rFonts w:hint="cs"/>
          <w:cs/>
        </w:rPr>
        <w:t xml:space="preserve">ชุด และ </w:t>
      </w:r>
      <w:r w:rsidRPr="00B1768E">
        <w:t xml:space="preserve">Soft Copy 1 </w:t>
      </w:r>
      <w:r w:rsidRPr="00B1768E">
        <w:rPr>
          <w:rFonts w:hint="cs"/>
          <w:cs/>
        </w:rPr>
        <w:t>ชุด</w:t>
      </w:r>
    </w:p>
    <w:p w14:paraId="4FFF9C0E" w14:textId="689E3446" w:rsidR="00782457" w:rsidRDefault="00782457" w:rsidP="002542B4">
      <w:pPr>
        <w:pStyle w:val="3"/>
        <w:numPr>
          <w:ilvl w:val="2"/>
          <w:numId w:val="20"/>
        </w:numPr>
      </w:pPr>
      <w:r w:rsidRPr="00B1768E">
        <w:rPr>
          <w:rFonts w:hint="cs"/>
          <w:cs/>
        </w:rPr>
        <w:t>สำหรับผู้ใช้งาน</w:t>
      </w:r>
      <w:r w:rsidR="00B1768E" w:rsidRPr="00B1768E">
        <w:rPr>
          <w:rFonts w:hint="cs"/>
          <w:cs/>
        </w:rPr>
        <w:t xml:space="preserve">ในระดับ </w:t>
      </w:r>
      <w:r w:rsidRPr="00B1768E">
        <w:rPr>
          <w:rFonts w:hint="cs"/>
          <w:cs/>
        </w:rPr>
        <w:t xml:space="preserve"> </w:t>
      </w:r>
      <w:r w:rsidRPr="00B1768E">
        <w:t>Admin</w:t>
      </w:r>
      <w:r w:rsidR="00B1768E" w:rsidRPr="00B1768E">
        <w:t>istrator</w:t>
      </w:r>
      <w:r w:rsidRPr="00B1768E">
        <w:rPr>
          <w:cs/>
        </w:rPr>
        <w:t xml:space="preserve"> </w:t>
      </w:r>
      <w:r w:rsidR="00B1768E" w:rsidRPr="00B1768E">
        <w:rPr>
          <w:cs/>
        </w:rPr>
        <w:t>(</w:t>
      </w:r>
      <w:r w:rsidR="00B1768E" w:rsidRPr="00B1768E">
        <w:t>Administrator</w:t>
      </w:r>
      <w:r w:rsidRPr="00B1768E">
        <w:t xml:space="preserve"> Manual</w:t>
      </w:r>
      <w:r w:rsidRPr="00B1768E">
        <w:rPr>
          <w:cs/>
        </w:rPr>
        <w:t>)</w:t>
      </w:r>
      <w:r w:rsidRPr="00B1768E">
        <w:rPr>
          <w:rFonts w:hint="cs"/>
          <w:cs/>
        </w:rPr>
        <w:t xml:space="preserve"> ทั้งนี้ส่งมอบเอกสารที่เป็น </w:t>
      </w:r>
      <w:r w:rsidRPr="00B1768E">
        <w:t xml:space="preserve">Hard Copy 1 </w:t>
      </w:r>
      <w:r w:rsidRPr="00B1768E">
        <w:rPr>
          <w:rFonts w:hint="cs"/>
          <w:cs/>
        </w:rPr>
        <w:t xml:space="preserve">ชุด และ </w:t>
      </w:r>
      <w:r w:rsidRPr="00B1768E">
        <w:t xml:space="preserve">Soft Copy 1 </w:t>
      </w:r>
      <w:r w:rsidRPr="00B1768E">
        <w:rPr>
          <w:rFonts w:hint="cs"/>
          <w:cs/>
        </w:rPr>
        <w:t>ชุด</w:t>
      </w:r>
    </w:p>
    <w:p w14:paraId="45586132" w14:textId="77777777" w:rsidR="00175FDF" w:rsidRDefault="00175FDF" w:rsidP="00175FDF">
      <w:pPr>
        <w:rPr>
          <w:lang w:val="en-US" w:bidi="th-TH"/>
        </w:rPr>
      </w:pPr>
    </w:p>
    <w:p w14:paraId="671C93AE" w14:textId="77777777" w:rsidR="003C200A" w:rsidRDefault="003C200A" w:rsidP="00175FDF">
      <w:pPr>
        <w:rPr>
          <w:lang w:val="en-US" w:bidi="th-TH"/>
        </w:rPr>
      </w:pPr>
    </w:p>
    <w:p w14:paraId="4E5A5F5D" w14:textId="77777777" w:rsidR="003C200A" w:rsidRPr="00175FDF" w:rsidRDefault="003C200A" w:rsidP="00175FDF">
      <w:pPr>
        <w:rPr>
          <w:lang w:val="en-US" w:bidi="th-TH"/>
        </w:rPr>
      </w:pPr>
    </w:p>
    <w:p w14:paraId="0D1336E6" w14:textId="22B71D89" w:rsidR="00782457" w:rsidRDefault="00782457" w:rsidP="002542B4">
      <w:pPr>
        <w:pStyle w:val="2"/>
        <w:numPr>
          <w:ilvl w:val="1"/>
          <w:numId w:val="20"/>
        </w:numPr>
      </w:pPr>
      <w:r>
        <w:rPr>
          <w:rFonts w:hint="cs"/>
          <w:cs/>
        </w:rPr>
        <w:t>ฝึกอบรมการใช้งานดังนี้</w:t>
      </w:r>
    </w:p>
    <w:p w14:paraId="6B78E4C8" w14:textId="1D3F6D3E" w:rsidR="00782457" w:rsidRPr="00B1768E" w:rsidRDefault="00782457" w:rsidP="002542B4">
      <w:pPr>
        <w:pStyle w:val="3"/>
        <w:numPr>
          <w:ilvl w:val="2"/>
          <w:numId w:val="20"/>
        </w:numPr>
        <w:rPr>
          <w:cs/>
        </w:rPr>
      </w:pPr>
      <w:r w:rsidRPr="00B1768E">
        <w:rPr>
          <w:rFonts w:hint="cs"/>
          <w:cs/>
        </w:rPr>
        <w:lastRenderedPageBreak/>
        <w:t>อบรมวิธีการใช้งานสำหรับผู้ใช้งาน</w:t>
      </w:r>
      <w:r w:rsidR="00B1768E" w:rsidRPr="00B1768E">
        <w:rPr>
          <w:rFonts w:hint="cs"/>
          <w:cs/>
        </w:rPr>
        <w:t>ทั่วไป</w:t>
      </w:r>
      <w:r w:rsidRPr="00B1768E">
        <w:rPr>
          <w:rFonts w:hint="cs"/>
          <w:cs/>
        </w:rPr>
        <w:t xml:space="preserve"> </w:t>
      </w:r>
      <w:r w:rsidR="00B1768E" w:rsidRPr="00B1768E">
        <w:t>2</w:t>
      </w:r>
      <w:r w:rsidRPr="00B1768E">
        <w:rPr>
          <w:cs/>
        </w:rPr>
        <w:t xml:space="preserve"> </w:t>
      </w:r>
      <w:r w:rsidRPr="00B1768E">
        <w:rPr>
          <w:rFonts w:hint="cs"/>
          <w:cs/>
        </w:rPr>
        <w:t xml:space="preserve">ชั้นเรียน จำนวนผู้เข้าอบรมไม่เกิน </w:t>
      </w:r>
      <w:r w:rsidR="00B1768E" w:rsidRPr="00B1768E">
        <w:t>4</w:t>
      </w:r>
      <w:r w:rsidRPr="00B1768E">
        <w:t xml:space="preserve">0 </w:t>
      </w:r>
      <w:r w:rsidRPr="00B1768E">
        <w:rPr>
          <w:rFonts w:hint="cs"/>
          <w:cs/>
        </w:rPr>
        <w:t>ท่าน</w:t>
      </w:r>
      <w:r w:rsidRPr="00B1768E">
        <w:rPr>
          <w:cs/>
        </w:rPr>
        <w:t>/</w:t>
      </w:r>
      <w:r w:rsidRPr="00B1768E">
        <w:rPr>
          <w:rFonts w:hint="cs"/>
          <w:cs/>
        </w:rPr>
        <w:t>รุ่น ครอบคลุมการอบรม</w:t>
      </w:r>
      <w:r w:rsidR="00B1768E" w:rsidRPr="00B1768E">
        <w:rPr>
          <w:rFonts w:hint="cs"/>
          <w:cs/>
        </w:rPr>
        <w:t>เฉพาะที่ ปตท. สำนักงานใหญ่ กรุงเทพมหานคร</w:t>
      </w:r>
    </w:p>
    <w:p w14:paraId="1B9CC8FC" w14:textId="32F1810A" w:rsidR="00F52C91" w:rsidRPr="004D3827" w:rsidRDefault="00EB187D" w:rsidP="002542B4">
      <w:pPr>
        <w:pStyle w:val="1"/>
        <w:numPr>
          <w:ilvl w:val="0"/>
          <w:numId w:val="20"/>
        </w:numPr>
      </w:pPr>
      <w:bookmarkStart w:id="14" w:name="_Toc277166330"/>
      <w:r w:rsidRPr="004D3827">
        <w:rPr>
          <w:cs/>
        </w:rPr>
        <w:t>เอกสารที่จะส่งมอบ</w:t>
      </w:r>
      <w:bookmarkEnd w:id="14"/>
    </w:p>
    <w:p w14:paraId="00014D59" w14:textId="450976CD" w:rsidR="00F52C91" w:rsidRDefault="00F52C91" w:rsidP="00434F6E">
      <w:pPr>
        <w:ind w:firstLine="426"/>
        <w:jc w:val="thaiDistribute"/>
        <w:rPr>
          <w:rFonts w:asciiTheme="minorBidi" w:hAnsiTheme="minorBidi" w:cstheme="minorBidi"/>
          <w:lang w:val="en-US" w:bidi="th-TH"/>
        </w:rPr>
      </w:pPr>
      <w:r w:rsidRPr="004D3827">
        <w:rPr>
          <w:rFonts w:asciiTheme="minorBidi" w:hAnsiTheme="minorBidi" w:cstheme="minorBidi"/>
          <w:lang w:val="en-US"/>
        </w:rPr>
        <w:t xml:space="preserve">PTT ICT </w:t>
      </w:r>
      <w:r w:rsidRPr="004D3827">
        <w:rPr>
          <w:rFonts w:asciiTheme="minorBidi" w:hAnsiTheme="minorBidi" w:cstheme="minorBidi"/>
          <w:cs/>
          <w:lang w:val="en-US" w:bidi="th-TH"/>
        </w:rPr>
        <w:t>จะทำการ</w:t>
      </w:r>
      <w:r w:rsidRPr="00434F6E">
        <w:rPr>
          <w:cs/>
          <w:lang w:bidi="th-TH"/>
        </w:rPr>
        <w:t>ตรวจสอบ</w:t>
      </w:r>
      <w:r w:rsidRPr="004D3827">
        <w:rPr>
          <w:rFonts w:asciiTheme="minorBidi" w:hAnsiTheme="minorBidi" w:cstheme="minorBidi"/>
          <w:cs/>
          <w:lang w:val="en-US" w:bidi="th-TH"/>
        </w:rPr>
        <w:t>สิ่งส่งมอบและเอกสาร</w:t>
      </w:r>
      <w:r w:rsidR="0089512C">
        <w:rPr>
          <w:rFonts w:asciiTheme="minorBidi" w:hAnsiTheme="minorBidi" w:cstheme="minorBidi" w:hint="cs"/>
          <w:cs/>
          <w:lang w:val="en-US" w:bidi="th-TH"/>
        </w:rPr>
        <w:t xml:space="preserve"> (ภาษาไทย) </w:t>
      </w:r>
      <w:r w:rsidRPr="004D3827">
        <w:rPr>
          <w:rFonts w:asciiTheme="minorBidi" w:hAnsiTheme="minorBidi" w:cstheme="minorBidi"/>
          <w:cs/>
          <w:lang w:val="en-US" w:bidi="th-TH"/>
        </w:rPr>
        <w:t xml:space="preserve">จากผู้รับจ้างตาม </w:t>
      </w:r>
      <w:r w:rsidRPr="004D3827">
        <w:rPr>
          <w:rFonts w:asciiTheme="minorBidi" w:hAnsiTheme="minorBidi" w:cstheme="minorBidi"/>
          <w:lang w:val="en-US"/>
        </w:rPr>
        <w:t xml:space="preserve">Phase </w:t>
      </w:r>
      <w:r w:rsidRPr="004D3827">
        <w:rPr>
          <w:rFonts w:asciiTheme="minorBidi" w:hAnsiTheme="minorBidi" w:cstheme="minorBidi"/>
          <w:cs/>
          <w:lang w:val="en-US" w:bidi="th-TH"/>
        </w:rPr>
        <w:t xml:space="preserve">การทำงานโดยใช้มาตรฐาน </w:t>
      </w:r>
      <w:r w:rsidRPr="004D3827">
        <w:rPr>
          <w:rFonts w:asciiTheme="minorBidi" w:hAnsiTheme="minorBidi" w:cstheme="minorBidi"/>
          <w:lang w:val="en-US"/>
        </w:rPr>
        <w:t xml:space="preserve">PTT ICT </w:t>
      </w:r>
      <w:r w:rsidRPr="004D3827">
        <w:rPr>
          <w:rFonts w:asciiTheme="minorBidi" w:hAnsiTheme="minorBidi" w:cstheme="minorBidi"/>
          <w:cs/>
          <w:lang w:val="en-US" w:bidi="th-TH"/>
        </w:rPr>
        <w:t xml:space="preserve">ซึ่งมีรายละเอียดดังต่อไปนี้ </w:t>
      </w:r>
    </w:p>
    <w:p w14:paraId="5F4485FA" w14:textId="77777777" w:rsidR="002F7FD1" w:rsidRPr="004D3827" w:rsidRDefault="002F7FD1" w:rsidP="00F52C91">
      <w:pPr>
        <w:ind w:left="360" w:firstLine="360"/>
        <w:rPr>
          <w:rFonts w:asciiTheme="minorBidi" w:hAnsiTheme="minorBidi" w:cstheme="minorBidi"/>
          <w:lang w:val="en-US" w:bidi="th-TH"/>
        </w:rPr>
      </w:pPr>
    </w:p>
    <w:tbl>
      <w:tblPr>
        <w:tblW w:w="900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5760"/>
      </w:tblGrid>
      <w:tr w:rsidR="00705963" w:rsidRPr="00B17CF0" w14:paraId="7E3347C2" w14:textId="77777777" w:rsidTr="00010764">
        <w:trPr>
          <w:tblHeader/>
        </w:trPr>
        <w:tc>
          <w:tcPr>
            <w:tcW w:w="3240" w:type="dxa"/>
            <w:shd w:val="clear" w:color="auto" w:fill="D9D9D9"/>
          </w:tcPr>
          <w:p w14:paraId="41B9AC06" w14:textId="77777777" w:rsidR="00705963" w:rsidRPr="00F235A2" w:rsidRDefault="00705963" w:rsidP="00010764">
            <w:pPr>
              <w:jc w:val="center"/>
              <w:rPr>
                <w:b/>
                <w:bCs/>
                <w:lang w:val="en-US" w:bidi="th-TH"/>
              </w:rPr>
            </w:pPr>
            <w:bookmarkStart w:id="15" w:name="_Toc277166331"/>
            <w:r w:rsidRPr="00F235A2">
              <w:rPr>
                <w:b/>
                <w:bCs/>
                <w:lang w:val="en-US" w:bidi="th-TH"/>
              </w:rPr>
              <w:t>Project Phase</w:t>
            </w:r>
          </w:p>
        </w:tc>
        <w:tc>
          <w:tcPr>
            <w:tcW w:w="5760" w:type="dxa"/>
            <w:shd w:val="clear" w:color="auto" w:fill="D9D9D9"/>
          </w:tcPr>
          <w:p w14:paraId="0B09489C" w14:textId="77777777" w:rsidR="00705963" w:rsidRPr="00F235A2" w:rsidRDefault="00705963" w:rsidP="00010764">
            <w:pPr>
              <w:jc w:val="center"/>
              <w:rPr>
                <w:b/>
                <w:bCs/>
              </w:rPr>
            </w:pPr>
            <w:r w:rsidRPr="00F235A2">
              <w:rPr>
                <w:b/>
                <w:bCs/>
              </w:rPr>
              <w:t>Deliverables</w:t>
            </w:r>
          </w:p>
        </w:tc>
      </w:tr>
      <w:tr w:rsidR="00705963" w:rsidRPr="00B17CF0" w14:paraId="2EB487A5" w14:textId="77777777" w:rsidTr="00010764">
        <w:tc>
          <w:tcPr>
            <w:tcW w:w="3240" w:type="dxa"/>
          </w:tcPr>
          <w:p w14:paraId="1054DB6F" w14:textId="77777777" w:rsidR="00705963" w:rsidRPr="00F235A2" w:rsidRDefault="00705963" w:rsidP="00010764">
            <w:pPr>
              <w:rPr>
                <w:lang w:val="en-US" w:bidi="th-TH"/>
              </w:rPr>
            </w:pPr>
            <w:r w:rsidRPr="00F235A2">
              <w:rPr>
                <w:lang w:bidi="th-TH"/>
              </w:rPr>
              <w:t>Preparation</w:t>
            </w:r>
          </w:p>
        </w:tc>
        <w:tc>
          <w:tcPr>
            <w:tcW w:w="5760" w:type="dxa"/>
          </w:tcPr>
          <w:p w14:paraId="2272F1D7" w14:textId="77777777" w:rsidR="00705963" w:rsidRPr="00F235A2" w:rsidRDefault="00705963" w:rsidP="002542B4">
            <w:pPr>
              <w:pStyle w:val="af"/>
              <w:numPr>
                <w:ilvl w:val="0"/>
                <w:numId w:val="9"/>
              </w:numPr>
              <w:jc w:val="left"/>
            </w:pPr>
            <w:r w:rsidRPr="00F235A2">
              <w:t>Kick</w:t>
            </w:r>
            <w:r w:rsidRPr="00F235A2">
              <w:rPr>
                <w:rFonts w:cs="Cordia New"/>
                <w:cs/>
              </w:rPr>
              <w:t>-</w:t>
            </w:r>
            <w:r w:rsidRPr="00F235A2">
              <w:t>off Meeting</w:t>
            </w:r>
          </w:p>
        </w:tc>
      </w:tr>
      <w:tr w:rsidR="00705963" w:rsidRPr="00B17CF0" w14:paraId="458D8B24" w14:textId="77777777" w:rsidTr="00010764">
        <w:tc>
          <w:tcPr>
            <w:tcW w:w="3240" w:type="dxa"/>
            <w:vMerge w:val="restart"/>
          </w:tcPr>
          <w:p w14:paraId="5EC483CE" w14:textId="77777777" w:rsidR="00705963" w:rsidRPr="00F235A2" w:rsidRDefault="00705963" w:rsidP="00010764">
            <w:pPr>
              <w:rPr>
                <w:lang w:bidi="th-TH"/>
              </w:rPr>
            </w:pPr>
            <w:r w:rsidRPr="00F235A2">
              <w:rPr>
                <w:lang w:val="en-US" w:bidi="th-TH"/>
              </w:rPr>
              <w:t xml:space="preserve">Requirement and </w:t>
            </w:r>
            <w:r w:rsidRPr="00F235A2">
              <w:rPr>
                <w:lang w:bidi="th-TH"/>
              </w:rPr>
              <w:t>Design</w:t>
            </w:r>
            <w:r w:rsidRPr="00F235A2">
              <w:rPr>
                <w:cs/>
                <w:lang w:bidi="th-TH"/>
              </w:rPr>
              <w:t xml:space="preserve">  </w:t>
            </w:r>
          </w:p>
        </w:tc>
        <w:tc>
          <w:tcPr>
            <w:tcW w:w="5760" w:type="dxa"/>
          </w:tcPr>
          <w:p w14:paraId="34015EE3" w14:textId="77777777" w:rsidR="00705963" w:rsidRPr="00F235A2" w:rsidRDefault="00705963" w:rsidP="00010764">
            <w:pPr>
              <w:rPr>
                <w:cs/>
                <w:lang w:val="en-US" w:bidi="th-TH"/>
              </w:rPr>
            </w:pPr>
            <w:r w:rsidRPr="00F235A2">
              <w:rPr>
                <w:cs/>
                <w:lang w:bidi="th-TH"/>
              </w:rPr>
              <w:t>เอกสารสรุปความต้องการทางธุรกิจ และเอกสารออกแบบระบบ</w:t>
            </w:r>
          </w:p>
          <w:p w14:paraId="33A1F744" w14:textId="77777777" w:rsidR="00705963" w:rsidRPr="004552BE" w:rsidRDefault="00705963" w:rsidP="002542B4">
            <w:pPr>
              <w:numPr>
                <w:ilvl w:val="0"/>
                <w:numId w:val="8"/>
              </w:numPr>
              <w:rPr>
                <w:lang w:bidi="th-TH"/>
              </w:rPr>
            </w:pPr>
            <w:r w:rsidRPr="00F235A2">
              <w:rPr>
                <w:lang w:bidi="th-TH"/>
              </w:rPr>
              <w:t>Requirement Specification Document</w:t>
            </w:r>
          </w:p>
          <w:p w14:paraId="6797CC82" w14:textId="5ABC2919" w:rsidR="00705963" w:rsidRPr="00F235A2" w:rsidRDefault="00A70A6D" w:rsidP="002542B4">
            <w:pPr>
              <w:numPr>
                <w:ilvl w:val="0"/>
                <w:numId w:val="8"/>
              </w:numPr>
              <w:rPr>
                <w:lang w:bidi="th-TH"/>
              </w:rPr>
            </w:pPr>
            <w:r>
              <w:rPr>
                <w:lang w:val="en-US" w:bidi="th-TH"/>
              </w:rPr>
              <w:t xml:space="preserve">Requirement </w:t>
            </w:r>
            <w:r w:rsidR="00705963" w:rsidRPr="00F235A2">
              <w:rPr>
                <w:lang w:bidi="th-TH"/>
              </w:rPr>
              <w:t>Sign</w:t>
            </w:r>
            <w:r w:rsidR="00705963" w:rsidRPr="00F235A2">
              <w:rPr>
                <w:cs/>
                <w:lang w:bidi="th-TH"/>
              </w:rPr>
              <w:t>-</w:t>
            </w:r>
            <w:r w:rsidR="00705963" w:rsidRPr="00F235A2">
              <w:rPr>
                <w:lang w:bidi="th-TH"/>
              </w:rPr>
              <w:t>off</w:t>
            </w:r>
          </w:p>
        </w:tc>
      </w:tr>
      <w:tr w:rsidR="00705963" w:rsidRPr="00B17CF0" w14:paraId="2B05BF7F" w14:textId="77777777" w:rsidTr="00010764">
        <w:tc>
          <w:tcPr>
            <w:tcW w:w="3240" w:type="dxa"/>
            <w:vMerge/>
          </w:tcPr>
          <w:p w14:paraId="621FBDD7" w14:textId="77777777" w:rsidR="00705963" w:rsidRPr="00F235A2" w:rsidRDefault="00705963" w:rsidP="00010764">
            <w:pPr>
              <w:rPr>
                <w:cs/>
                <w:lang w:bidi="th-TH"/>
              </w:rPr>
            </w:pPr>
          </w:p>
        </w:tc>
        <w:tc>
          <w:tcPr>
            <w:tcW w:w="5760" w:type="dxa"/>
          </w:tcPr>
          <w:p w14:paraId="76C2D22B" w14:textId="77777777" w:rsidR="00705963" w:rsidRPr="00F235A2" w:rsidRDefault="00705963" w:rsidP="00010764">
            <w:pPr>
              <w:rPr>
                <w:lang w:bidi="th-TH"/>
              </w:rPr>
            </w:pPr>
            <w:r w:rsidRPr="00F235A2">
              <w:rPr>
                <w:lang w:bidi="th-TH"/>
              </w:rPr>
              <w:t xml:space="preserve">Weekly Report </w:t>
            </w:r>
            <w:r w:rsidRPr="00F235A2">
              <w:rPr>
                <w:cs/>
                <w:lang w:bidi="th-TH"/>
              </w:rPr>
              <w:t xml:space="preserve"> ของโครงการ</w:t>
            </w:r>
            <w:r w:rsidRPr="00F235A2">
              <w:rPr>
                <w:rtl/>
                <w:cs/>
              </w:rPr>
              <w:t xml:space="preserve">, </w:t>
            </w:r>
            <w:r w:rsidRPr="00F235A2">
              <w:rPr>
                <w:cs/>
                <w:lang w:bidi="th-TH"/>
              </w:rPr>
              <w:t xml:space="preserve"> </w:t>
            </w:r>
            <w:r w:rsidRPr="00F235A2">
              <w:rPr>
                <w:lang w:bidi="th-TH"/>
              </w:rPr>
              <w:t>Minute of Meeting</w:t>
            </w:r>
          </w:p>
        </w:tc>
      </w:tr>
      <w:tr w:rsidR="00705963" w:rsidRPr="00B17CF0" w14:paraId="7F9699C2" w14:textId="77777777" w:rsidTr="00010764">
        <w:trPr>
          <w:trHeight w:val="390"/>
        </w:trPr>
        <w:tc>
          <w:tcPr>
            <w:tcW w:w="3240" w:type="dxa"/>
            <w:vMerge w:val="restart"/>
            <w:shd w:val="clear" w:color="auto" w:fill="auto"/>
          </w:tcPr>
          <w:p w14:paraId="169038FD" w14:textId="77777777" w:rsidR="00705963" w:rsidRPr="00F235A2" w:rsidRDefault="00705963" w:rsidP="00010764">
            <w:pPr>
              <w:rPr>
                <w:lang w:val="en-US" w:bidi="th-TH"/>
              </w:rPr>
            </w:pPr>
            <w:r w:rsidRPr="00F235A2">
              <w:rPr>
                <w:lang w:bidi="th-TH"/>
              </w:rPr>
              <w:t>Development &amp; Testing</w:t>
            </w:r>
          </w:p>
        </w:tc>
        <w:tc>
          <w:tcPr>
            <w:tcW w:w="5760" w:type="dxa"/>
            <w:shd w:val="clear" w:color="auto" w:fill="auto"/>
          </w:tcPr>
          <w:p w14:paraId="35E7112F" w14:textId="77777777" w:rsidR="00705963" w:rsidRPr="00F235A2" w:rsidRDefault="00705963" w:rsidP="00010764">
            <w:pPr>
              <w:rPr>
                <w:lang w:bidi="th-TH"/>
              </w:rPr>
            </w:pPr>
            <w:r w:rsidRPr="00F235A2">
              <w:rPr>
                <w:cs/>
                <w:lang w:bidi="th-TH"/>
              </w:rPr>
              <w:t xml:space="preserve">เอกสาร </w:t>
            </w:r>
            <w:r w:rsidRPr="00F235A2">
              <w:rPr>
                <w:lang w:bidi="th-TH"/>
              </w:rPr>
              <w:t xml:space="preserve"> Implementation </w:t>
            </w:r>
            <w:r w:rsidRPr="00F235A2">
              <w:rPr>
                <w:cs/>
                <w:lang w:bidi="th-TH"/>
              </w:rPr>
              <w:t>ของโครงการ เช่น</w:t>
            </w:r>
          </w:p>
          <w:p w14:paraId="7C8B18A7" w14:textId="77777777" w:rsidR="00705963" w:rsidRPr="00F235A2" w:rsidRDefault="00705963" w:rsidP="002542B4">
            <w:pPr>
              <w:numPr>
                <w:ilvl w:val="0"/>
                <w:numId w:val="8"/>
              </w:numPr>
              <w:rPr>
                <w:lang w:bidi="th-TH"/>
              </w:rPr>
            </w:pPr>
            <w:r w:rsidRPr="00F235A2">
              <w:rPr>
                <w:lang w:bidi="th-TH"/>
              </w:rPr>
              <w:t xml:space="preserve">User Acceptance Test </w:t>
            </w:r>
            <w:r w:rsidRPr="00F235A2">
              <w:rPr>
                <w:lang w:val="en-US" w:bidi="th-TH"/>
              </w:rPr>
              <w:t xml:space="preserve">Script </w:t>
            </w:r>
          </w:p>
          <w:p w14:paraId="0EA18294" w14:textId="77777777" w:rsidR="00705963" w:rsidRDefault="00705963" w:rsidP="002542B4">
            <w:pPr>
              <w:numPr>
                <w:ilvl w:val="0"/>
                <w:numId w:val="8"/>
              </w:numPr>
              <w:rPr>
                <w:lang w:bidi="th-TH"/>
              </w:rPr>
            </w:pPr>
            <w:r w:rsidRPr="00F235A2">
              <w:rPr>
                <w:lang w:bidi="th-TH"/>
              </w:rPr>
              <w:t>Change Request Form Sign</w:t>
            </w:r>
            <w:r w:rsidRPr="00F235A2">
              <w:rPr>
                <w:cs/>
                <w:lang w:bidi="th-TH"/>
              </w:rPr>
              <w:t>-</w:t>
            </w:r>
            <w:r w:rsidRPr="00F235A2">
              <w:rPr>
                <w:lang w:bidi="th-TH"/>
              </w:rPr>
              <w:t>off</w:t>
            </w:r>
            <w:r w:rsidRPr="00F235A2">
              <w:rPr>
                <w:rFonts w:hint="cs"/>
                <w:cs/>
                <w:lang w:bidi="th-TH"/>
              </w:rPr>
              <w:t xml:space="preserve"> (ถ้ามี)</w:t>
            </w:r>
          </w:p>
          <w:p w14:paraId="7F3DC409" w14:textId="6064879E" w:rsidR="002F3409" w:rsidRPr="00F235A2" w:rsidRDefault="002F3409" w:rsidP="002542B4">
            <w:pPr>
              <w:numPr>
                <w:ilvl w:val="0"/>
                <w:numId w:val="8"/>
              </w:numPr>
              <w:rPr>
                <w:cs/>
                <w:lang w:bidi="th-TH"/>
              </w:rPr>
            </w:pPr>
            <w:r>
              <w:rPr>
                <w:lang w:val="en-US" w:bidi="th-TH"/>
              </w:rPr>
              <w:t>UAT Sign</w:t>
            </w:r>
            <w:r>
              <w:rPr>
                <w:cs/>
                <w:lang w:val="en-US" w:bidi="th-TH"/>
              </w:rPr>
              <w:t>-</w:t>
            </w:r>
            <w:r>
              <w:rPr>
                <w:lang w:val="en-US" w:bidi="th-TH"/>
              </w:rPr>
              <w:t>Off</w:t>
            </w:r>
          </w:p>
        </w:tc>
      </w:tr>
      <w:tr w:rsidR="00705963" w:rsidRPr="00B17CF0" w14:paraId="448C31FA" w14:textId="77777777" w:rsidTr="00010764">
        <w:trPr>
          <w:trHeight w:val="390"/>
        </w:trPr>
        <w:tc>
          <w:tcPr>
            <w:tcW w:w="3240" w:type="dxa"/>
            <w:vMerge/>
            <w:shd w:val="clear" w:color="auto" w:fill="auto"/>
          </w:tcPr>
          <w:p w14:paraId="4F95977E" w14:textId="77777777" w:rsidR="00705963" w:rsidRPr="00F235A2" w:rsidRDefault="00705963" w:rsidP="00010764">
            <w:pPr>
              <w:rPr>
                <w:cs/>
                <w:lang w:bidi="th-TH"/>
              </w:rPr>
            </w:pPr>
          </w:p>
        </w:tc>
        <w:tc>
          <w:tcPr>
            <w:tcW w:w="5760" w:type="dxa"/>
            <w:shd w:val="clear" w:color="auto" w:fill="auto"/>
          </w:tcPr>
          <w:p w14:paraId="38E1ABE5" w14:textId="77777777" w:rsidR="00705963" w:rsidRPr="00F235A2" w:rsidRDefault="00705963" w:rsidP="00010764">
            <w:pPr>
              <w:rPr>
                <w:lang w:bidi="th-TH"/>
              </w:rPr>
            </w:pPr>
            <w:r w:rsidRPr="00F235A2">
              <w:rPr>
                <w:lang w:bidi="th-TH"/>
              </w:rPr>
              <w:t xml:space="preserve">Weekly Report </w:t>
            </w:r>
            <w:r w:rsidRPr="00F235A2">
              <w:rPr>
                <w:cs/>
                <w:lang w:bidi="th-TH"/>
              </w:rPr>
              <w:t xml:space="preserve"> ของโครงการ</w:t>
            </w:r>
            <w:r w:rsidRPr="00F235A2">
              <w:rPr>
                <w:rtl/>
                <w:cs/>
              </w:rPr>
              <w:t xml:space="preserve">, </w:t>
            </w:r>
            <w:r w:rsidRPr="00F235A2">
              <w:rPr>
                <w:cs/>
                <w:lang w:bidi="th-TH"/>
              </w:rPr>
              <w:t xml:space="preserve"> </w:t>
            </w:r>
            <w:r w:rsidRPr="00F235A2">
              <w:rPr>
                <w:lang w:bidi="th-TH"/>
              </w:rPr>
              <w:t>Minute of Meeting</w:t>
            </w:r>
          </w:p>
        </w:tc>
      </w:tr>
      <w:tr w:rsidR="00705963" w:rsidRPr="00B17CF0" w14:paraId="71A2E3BE" w14:textId="77777777" w:rsidTr="00010764">
        <w:trPr>
          <w:trHeight w:val="390"/>
        </w:trPr>
        <w:tc>
          <w:tcPr>
            <w:tcW w:w="3240" w:type="dxa"/>
            <w:vMerge w:val="restart"/>
            <w:shd w:val="clear" w:color="auto" w:fill="auto"/>
          </w:tcPr>
          <w:p w14:paraId="51663017" w14:textId="77777777" w:rsidR="00705963" w:rsidRPr="00F235A2" w:rsidRDefault="00705963" w:rsidP="00010764">
            <w:pPr>
              <w:rPr>
                <w:lang w:val="en-US" w:bidi="th-TH"/>
              </w:rPr>
            </w:pPr>
            <w:r w:rsidRPr="00F235A2">
              <w:rPr>
                <w:lang w:bidi="th-TH"/>
              </w:rPr>
              <w:t>Deployment and Training</w:t>
            </w:r>
          </w:p>
        </w:tc>
        <w:tc>
          <w:tcPr>
            <w:tcW w:w="5760" w:type="dxa"/>
            <w:shd w:val="clear" w:color="auto" w:fill="auto"/>
          </w:tcPr>
          <w:p w14:paraId="584FCE40" w14:textId="77777777" w:rsidR="00705963" w:rsidRPr="00F235A2" w:rsidRDefault="00705963" w:rsidP="00010764">
            <w:pPr>
              <w:rPr>
                <w:cs/>
                <w:lang w:bidi="th-TH"/>
              </w:rPr>
            </w:pPr>
            <w:r w:rsidRPr="00F235A2">
              <w:rPr>
                <w:cs/>
                <w:lang w:bidi="th-TH"/>
              </w:rPr>
              <w:t xml:space="preserve">เอกสารการ </w:t>
            </w:r>
            <w:r w:rsidRPr="00F235A2">
              <w:rPr>
                <w:lang w:bidi="th-TH"/>
              </w:rPr>
              <w:t xml:space="preserve">Deployment </w:t>
            </w:r>
            <w:r w:rsidRPr="00F235A2">
              <w:rPr>
                <w:cs/>
                <w:lang w:bidi="th-TH"/>
              </w:rPr>
              <w:t>ของโครงการ เช่น</w:t>
            </w:r>
          </w:p>
          <w:p w14:paraId="08A85CAC" w14:textId="77777777" w:rsidR="00705963" w:rsidRPr="00F235A2" w:rsidRDefault="00705963" w:rsidP="002542B4">
            <w:pPr>
              <w:numPr>
                <w:ilvl w:val="0"/>
                <w:numId w:val="8"/>
              </w:numPr>
              <w:rPr>
                <w:lang w:bidi="th-TH"/>
              </w:rPr>
            </w:pPr>
            <w:r w:rsidRPr="00F235A2">
              <w:rPr>
                <w:lang w:bidi="th-TH"/>
              </w:rPr>
              <w:t>End User Manual</w:t>
            </w:r>
          </w:p>
          <w:p w14:paraId="3DF7E9C8" w14:textId="77777777" w:rsidR="00705963" w:rsidRPr="00F235A2" w:rsidRDefault="00705963" w:rsidP="002542B4">
            <w:pPr>
              <w:numPr>
                <w:ilvl w:val="0"/>
                <w:numId w:val="8"/>
              </w:numPr>
              <w:rPr>
                <w:lang w:bidi="th-TH"/>
              </w:rPr>
            </w:pPr>
            <w:r w:rsidRPr="00F235A2">
              <w:rPr>
                <w:lang w:bidi="th-TH"/>
              </w:rPr>
              <w:t>Administrator Manual</w:t>
            </w:r>
          </w:p>
          <w:p w14:paraId="6AD07971" w14:textId="77777777" w:rsidR="00705963" w:rsidRPr="00F235A2" w:rsidRDefault="00705963" w:rsidP="002542B4">
            <w:pPr>
              <w:numPr>
                <w:ilvl w:val="0"/>
                <w:numId w:val="8"/>
              </w:numPr>
              <w:rPr>
                <w:lang w:bidi="th-TH"/>
              </w:rPr>
            </w:pPr>
            <w:r w:rsidRPr="00F235A2">
              <w:rPr>
                <w:lang w:bidi="th-TH"/>
              </w:rPr>
              <w:t xml:space="preserve">Issue Log </w:t>
            </w:r>
            <w:r w:rsidRPr="00F235A2">
              <w:rPr>
                <w:rFonts w:hint="cs"/>
                <w:cs/>
                <w:lang w:bidi="th-TH"/>
              </w:rPr>
              <w:t>(ถ้ามี</w:t>
            </w:r>
            <w:r w:rsidRPr="00F235A2">
              <w:rPr>
                <w:cs/>
                <w:lang w:val="en-US" w:bidi="th-TH"/>
              </w:rPr>
              <w:t>)</w:t>
            </w:r>
          </w:p>
          <w:p w14:paraId="5ACFD172" w14:textId="77777777" w:rsidR="00705963" w:rsidRPr="00F235A2" w:rsidRDefault="00705963" w:rsidP="002542B4">
            <w:pPr>
              <w:numPr>
                <w:ilvl w:val="0"/>
                <w:numId w:val="8"/>
              </w:numPr>
              <w:rPr>
                <w:lang w:bidi="th-TH"/>
              </w:rPr>
            </w:pPr>
            <w:r w:rsidRPr="00F235A2">
              <w:rPr>
                <w:lang w:bidi="th-TH"/>
              </w:rPr>
              <w:t>Go</w:t>
            </w:r>
            <w:r w:rsidRPr="00F235A2">
              <w:rPr>
                <w:cs/>
                <w:lang w:bidi="th-TH"/>
              </w:rPr>
              <w:t>-</w:t>
            </w:r>
            <w:r w:rsidRPr="00F235A2">
              <w:rPr>
                <w:lang w:bidi="th-TH"/>
              </w:rPr>
              <w:t>Live Sign</w:t>
            </w:r>
            <w:r w:rsidRPr="00F235A2">
              <w:rPr>
                <w:cs/>
                <w:lang w:bidi="th-TH"/>
              </w:rPr>
              <w:t>-</w:t>
            </w:r>
            <w:r w:rsidRPr="00F235A2">
              <w:rPr>
                <w:lang w:bidi="th-TH"/>
              </w:rPr>
              <w:t>off</w:t>
            </w:r>
          </w:p>
        </w:tc>
      </w:tr>
      <w:tr w:rsidR="00705963" w:rsidRPr="00B17CF0" w14:paraId="29D664E4" w14:textId="77777777" w:rsidTr="00010764">
        <w:trPr>
          <w:trHeight w:val="390"/>
        </w:trPr>
        <w:tc>
          <w:tcPr>
            <w:tcW w:w="3240" w:type="dxa"/>
            <w:vMerge/>
            <w:shd w:val="clear" w:color="auto" w:fill="auto"/>
          </w:tcPr>
          <w:p w14:paraId="1107EE5B" w14:textId="77777777" w:rsidR="00705963" w:rsidRPr="00F235A2" w:rsidRDefault="00705963" w:rsidP="00010764">
            <w:pPr>
              <w:rPr>
                <w:cs/>
                <w:lang w:bidi="th-TH"/>
              </w:rPr>
            </w:pPr>
          </w:p>
        </w:tc>
        <w:tc>
          <w:tcPr>
            <w:tcW w:w="5760" w:type="dxa"/>
            <w:shd w:val="clear" w:color="auto" w:fill="auto"/>
          </w:tcPr>
          <w:p w14:paraId="784FD61F" w14:textId="77777777" w:rsidR="00705963" w:rsidRPr="00F235A2" w:rsidRDefault="00705963" w:rsidP="00010764">
            <w:pPr>
              <w:rPr>
                <w:lang w:bidi="th-TH"/>
              </w:rPr>
            </w:pPr>
            <w:r w:rsidRPr="00F235A2">
              <w:rPr>
                <w:lang w:bidi="th-TH"/>
              </w:rPr>
              <w:t xml:space="preserve">Weekly Report </w:t>
            </w:r>
            <w:r w:rsidRPr="00F235A2">
              <w:rPr>
                <w:cs/>
                <w:lang w:bidi="th-TH"/>
              </w:rPr>
              <w:t xml:space="preserve"> ของโครงการ</w:t>
            </w:r>
            <w:r w:rsidRPr="00F235A2">
              <w:rPr>
                <w:rtl/>
                <w:cs/>
              </w:rPr>
              <w:t xml:space="preserve">, </w:t>
            </w:r>
            <w:r w:rsidRPr="00F235A2">
              <w:rPr>
                <w:cs/>
                <w:lang w:bidi="th-TH"/>
              </w:rPr>
              <w:t xml:space="preserve"> </w:t>
            </w:r>
            <w:r w:rsidRPr="00F235A2">
              <w:rPr>
                <w:lang w:bidi="th-TH"/>
              </w:rPr>
              <w:t>Minute of Meeting</w:t>
            </w:r>
          </w:p>
        </w:tc>
      </w:tr>
    </w:tbl>
    <w:p w14:paraId="3AABB881" w14:textId="2B68378D" w:rsidR="00396981" w:rsidRDefault="00396981" w:rsidP="00101E83">
      <w:pPr>
        <w:rPr>
          <w:lang w:val="en-US"/>
        </w:rPr>
      </w:pPr>
      <w:r>
        <w:rPr>
          <w:cs/>
          <w:lang w:val="en-US" w:bidi="th-TH"/>
        </w:rPr>
        <w:br w:type="page"/>
      </w:r>
    </w:p>
    <w:p w14:paraId="2A3FC18F" w14:textId="702C213D" w:rsidR="00B62660" w:rsidRPr="004D3827" w:rsidRDefault="00EB187D" w:rsidP="002542B4">
      <w:pPr>
        <w:pStyle w:val="1"/>
        <w:numPr>
          <w:ilvl w:val="0"/>
          <w:numId w:val="20"/>
        </w:numPr>
      </w:pPr>
      <w:r w:rsidRPr="004D3827">
        <w:rPr>
          <w:cs/>
        </w:rPr>
        <w:lastRenderedPageBreak/>
        <w:t>ความเสี่ยงที่อาจเกิดขึ้น</w:t>
      </w:r>
      <w:bookmarkEnd w:id="15"/>
    </w:p>
    <w:p w14:paraId="5980C58C" w14:textId="0A6000A3" w:rsidR="002E204B" w:rsidRDefault="007C1F92" w:rsidP="00CE4ED6">
      <w:pPr>
        <w:pStyle w:val="2"/>
        <w:numPr>
          <w:ilvl w:val="1"/>
          <w:numId w:val="20"/>
        </w:numPr>
      </w:pPr>
      <w:r>
        <w:rPr>
          <w:rFonts w:hint="cs"/>
          <w:cs/>
        </w:rPr>
        <w:t xml:space="preserve">  </w:t>
      </w:r>
      <w:r w:rsidR="00A92421" w:rsidRPr="004F5E0C">
        <w:rPr>
          <w:rFonts w:hint="cs"/>
          <w:cs/>
        </w:rPr>
        <w:t xml:space="preserve">ความเสี่ยงเนื่องจากความล่าช้าในการให้ </w:t>
      </w:r>
      <w:r w:rsidR="00A92421" w:rsidRPr="004F5E0C">
        <w:t xml:space="preserve">requirement </w:t>
      </w:r>
      <w:r w:rsidR="00A92421" w:rsidRPr="004F5E0C">
        <w:rPr>
          <w:rFonts w:hint="cs"/>
          <w:cs/>
        </w:rPr>
        <w:t xml:space="preserve">เนื่องจากในโครงการมีผู้เกี่ยวข้องที่ต้องเป็นผู้ให้ </w:t>
      </w:r>
      <w:r w:rsidR="00A92421" w:rsidRPr="004F5E0C">
        <w:t xml:space="preserve">requirement </w:t>
      </w:r>
      <w:r w:rsidR="00A92421" w:rsidRPr="004F5E0C">
        <w:rPr>
          <w:rFonts w:hint="cs"/>
          <w:cs/>
        </w:rPr>
        <w:t xml:space="preserve">ของระบบจำนวนมาก หากรวบรวม </w:t>
      </w:r>
      <w:r w:rsidR="00A92421" w:rsidRPr="004F5E0C">
        <w:t xml:space="preserve">requirement </w:t>
      </w:r>
      <w:r w:rsidR="00A92421" w:rsidRPr="004F5E0C">
        <w:rPr>
          <w:rFonts w:hint="cs"/>
          <w:cs/>
        </w:rPr>
        <w:t xml:space="preserve">ไม่ชัดเจนพอก่อนที่จะเริ่มเก็บ </w:t>
      </w:r>
      <w:r w:rsidR="00A92421" w:rsidRPr="004F5E0C">
        <w:t xml:space="preserve">requirement </w:t>
      </w:r>
      <w:r w:rsidR="00A92421" w:rsidRPr="004F5E0C">
        <w:rPr>
          <w:rFonts w:hint="cs"/>
          <w:cs/>
        </w:rPr>
        <w:t>จะทำให้โครงการล่าช้าออกไป</w:t>
      </w:r>
      <w:r w:rsidR="002E204B" w:rsidRPr="00CE4ED6">
        <w:rPr>
          <w:rFonts w:hint="cs"/>
          <w:cs/>
        </w:rPr>
        <w:t xml:space="preserve">แนวทางการป้องกันความเสี่ยงข้างต้น </w:t>
      </w:r>
      <w:r w:rsidR="00A92421" w:rsidRPr="00CE4ED6">
        <w:rPr>
          <w:rFonts w:hint="cs"/>
          <w:cs/>
        </w:rPr>
        <w:t xml:space="preserve">ทางปตท. จัดตั้งคณะทำงานและหารือ </w:t>
      </w:r>
      <w:r w:rsidR="00A92421" w:rsidRPr="00CE4ED6">
        <w:t xml:space="preserve">requirement </w:t>
      </w:r>
      <w:r w:rsidR="00CE4ED6">
        <w:rPr>
          <w:rFonts w:hint="cs"/>
          <w:cs/>
        </w:rPr>
        <w:t>ของระบบที่ต้องการทั้งหมด</w:t>
      </w:r>
      <w:r w:rsidR="00CE4ED6" w:rsidRPr="00CE4ED6">
        <w:rPr>
          <w:rFonts w:hint="cs"/>
          <w:cs/>
        </w:rPr>
        <w:t xml:space="preserve"> </w:t>
      </w:r>
      <w:r w:rsidR="00A92421" w:rsidRPr="00CE4ED6">
        <w:rPr>
          <w:rFonts w:hint="cs"/>
          <w:cs/>
        </w:rPr>
        <w:t xml:space="preserve">ให้มีความชัดเจน เพื่อให้สามารถอธิบาย </w:t>
      </w:r>
      <w:r w:rsidR="00A92421" w:rsidRPr="00CE4ED6">
        <w:t>requirement</w:t>
      </w:r>
      <w:r w:rsidR="00A92421" w:rsidRPr="00CE4ED6">
        <w:rPr>
          <w:cs/>
        </w:rPr>
        <w:t xml:space="preserve"> </w:t>
      </w:r>
      <w:r w:rsidR="00A92421" w:rsidRPr="00CE4ED6">
        <w:rPr>
          <w:rFonts w:hint="cs"/>
          <w:cs/>
        </w:rPr>
        <w:t xml:space="preserve">ทั้งหมดได้ในการจัด </w:t>
      </w:r>
      <w:r w:rsidR="00A92421" w:rsidRPr="00CE4ED6">
        <w:t xml:space="preserve">workshop </w:t>
      </w:r>
      <w:r w:rsidR="00A92421" w:rsidRPr="00CE4ED6">
        <w:rPr>
          <w:rFonts w:hint="cs"/>
          <w:cs/>
        </w:rPr>
        <w:t xml:space="preserve">เพื่อเก็บ </w:t>
      </w:r>
      <w:r w:rsidR="00A92421" w:rsidRPr="00CE4ED6">
        <w:t xml:space="preserve">requirement </w:t>
      </w:r>
      <w:r w:rsidR="00A92421" w:rsidRPr="00CE4ED6">
        <w:rPr>
          <w:rFonts w:hint="cs"/>
          <w:cs/>
        </w:rPr>
        <w:t xml:space="preserve">ของระบบ </w:t>
      </w:r>
    </w:p>
    <w:p w14:paraId="0E5AA9FB" w14:textId="77777777" w:rsidR="004F5E0C" w:rsidRPr="004F5E0C" w:rsidRDefault="004F5E0C" w:rsidP="00A92421">
      <w:pPr>
        <w:ind w:left="851" w:firstLine="720"/>
        <w:rPr>
          <w:lang w:bidi="th-TH"/>
        </w:rPr>
      </w:pPr>
    </w:p>
    <w:p w14:paraId="3F384674" w14:textId="48970796" w:rsidR="004F5E0C" w:rsidRPr="004F5E0C" w:rsidRDefault="004F5E0C" w:rsidP="003C200A">
      <w:pPr>
        <w:pStyle w:val="2"/>
        <w:numPr>
          <w:ilvl w:val="0"/>
          <w:numId w:val="0"/>
        </w:numPr>
        <w:ind w:left="1440" w:hanging="360"/>
      </w:pPr>
    </w:p>
    <w:p w14:paraId="6DB23F2D" w14:textId="77777777" w:rsidR="004F5E0C" w:rsidRDefault="004F5E0C" w:rsidP="002F2E15">
      <w:pPr>
        <w:ind w:firstLine="426"/>
        <w:rPr>
          <w:rStyle w:val="20"/>
          <w:b/>
          <w:bCs/>
          <w:u w:val="single"/>
          <w:lang w:bidi="th-TH"/>
        </w:rPr>
      </w:pPr>
    </w:p>
    <w:p w14:paraId="188BB5CC" w14:textId="77777777" w:rsidR="002F2E15" w:rsidRPr="00003B8A" w:rsidRDefault="002F2E15" w:rsidP="002F2E15">
      <w:pPr>
        <w:ind w:firstLine="426"/>
        <w:rPr>
          <w:rStyle w:val="20"/>
          <w:b/>
          <w:bCs/>
          <w:u w:val="single"/>
        </w:rPr>
      </w:pPr>
      <w:r w:rsidRPr="00003B8A">
        <w:rPr>
          <w:rStyle w:val="20"/>
          <w:b/>
          <w:bCs/>
          <w:u w:val="single"/>
          <w:cs/>
          <w:lang w:bidi="th-TH"/>
        </w:rPr>
        <w:t>วิธีการในการพิจารณางานเพิ่ม หรือลดระหว่างดำเนินงานโครงการ</w:t>
      </w:r>
    </w:p>
    <w:p w14:paraId="42CA01CA" w14:textId="77777777" w:rsidR="002F2E15" w:rsidRDefault="002F2E15" w:rsidP="002F2E15">
      <w:pPr>
        <w:ind w:left="426" w:firstLine="567"/>
        <w:rPr>
          <w:lang w:bidi="th-TH"/>
        </w:rPr>
      </w:pPr>
      <w:r>
        <w:rPr>
          <w:cs/>
          <w:lang w:bidi="th-TH"/>
        </w:rPr>
        <w:t>ในการพิจารณางานเพิ่ม หรือลดระหว่างดำเนินงานโครงการโดยพิจารณาจากผลกระทบของการทำงานของผู้ใช้ระบบงานเป็นหลัก โดยมีรายละเอียดดังนี้</w:t>
      </w:r>
    </w:p>
    <w:p w14:paraId="5AB38271" w14:textId="77777777" w:rsidR="002F2E15" w:rsidRDefault="002F2E15" w:rsidP="002542B4">
      <w:pPr>
        <w:pStyle w:val="af"/>
        <w:numPr>
          <w:ilvl w:val="0"/>
          <w:numId w:val="10"/>
        </w:numPr>
        <w:ind w:left="851" w:hanging="425"/>
      </w:pPr>
      <w:r>
        <w:rPr>
          <w:cs/>
        </w:rPr>
        <w:t>หาก</w:t>
      </w:r>
      <w:proofErr w:type="spellStart"/>
      <w:r>
        <w:rPr>
          <w:cs/>
        </w:rPr>
        <w:t>ฟั</w:t>
      </w:r>
      <w:proofErr w:type="spellEnd"/>
      <w:r>
        <w:rPr>
          <w:cs/>
        </w:rPr>
        <w:t>งก</w:t>
      </w:r>
      <w:proofErr w:type="spellStart"/>
      <w:r>
        <w:rPr>
          <w:cs/>
        </w:rPr>
        <w:t>์ชั่น</w:t>
      </w:r>
      <w:proofErr w:type="spellEnd"/>
      <w:r>
        <w:rPr>
          <w:cs/>
        </w:rPr>
        <w:t xml:space="preserve">งานที่ต้องการเพิ่ม หรือลดมีผลกระทบต่อกระบวนการการทำงานของผู้ใช้งานระบบ ทำให้ไม่สามารถใช้งานระบบได้หรือใช้งานระบบแล้วจะทำให้เกิดการติดขัดในการทำงานระบบระยะยาว จะพิจารณาทำการแก้ไขหรือหาวิธีการทำงานให้โดยจะไม่ให้มีผลกระทบต่อความสำเร็จของโครงการ </w:t>
      </w:r>
    </w:p>
    <w:p w14:paraId="339FFDA5" w14:textId="77777777" w:rsidR="002F2E15" w:rsidRDefault="002F2E15" w:rsidP="002542B4">
      <w:pPr>
        <w:pStyle w:val="af"/>
        <w:numPr>
          <w:ilvl w:val="0"/>
          <w:numId w:val="10"/>
        </w:numPr>
        <w:ind w:left="851" w:hanging="425"/>
      </w:pPr>
      <w:r>
        <w:rPr>
          <w:cs/>
        </w:rPr>
        <w:t>หาก</w:t>
      </w:r>
      <w:proofErr w:type="spellStart"/>
      <w:r>
        <w:rPr>
          <w:cs/>
        </w:rPr>
        <w:t>ฟั</w:t>
      </w:r>
      <w:proofErr w:type="spellEnd"/>
      <w:r>
        <w:rPr>
          <w:cs/>
        </w:rPr>
        <w:t>งก</w:t>
      </w:r>
      <w:proofErr w:type="spellStart"/>
      <w:r>
        <w:rPr>
          <w:cs/>
        </w:rPr>
        <w:t>์ชั่น</w:t>
      </w:r>
      <w:proofErr w:type="spellEnd"/>
      <w:r>
        <w:rPr>
          <w:cs/>
        </w:rPr>
        <w:t>งานที่ต้องการเพิ่ม หรือลดสามารถช่วยเพิ่มประสิทธิภาพในการทำงานของผู้ใช้งานระบบ แต่ไม่ส่งกระทบต่อการใช้งานระบบหรือไม่ทำให้การใช้งานระบบแล้วเกิดการติดขัดในการทำงานระยะยาว และไม่มีผลกระทบต่อความสำเร็จของโครงการ จะพิจารณาทำการแก้ไขหรือหาวิธีการทำงานให้ก่อนขึ้นโครงการ</w:t>
      </w:r>
    </w:p>
    <w:p w14:paraId="1BD27F8E" w14:textId="77777777" w:rsidR="002F2E15" w:rsidRDefault="002F2E15" w:rsidP="002542B4">
      <w:pPr>
        <w:pStyle w:val="af"/>
        <w:numPr>
          <w:ilvl w:val="0"/>
          <w:numId w:val="10"/>
        </w:numPr>
        <w:ind w:left="851" w:hanging="425"/>
      </w:pPr>
      <w:r w:rsidRPr="00003B8A">
        <w:rPr>
          <w:cs/>
        </w:rPr>
        <w:t>หาก</w:t>
      </w:r>
      <w:proofErr w:type="spellStart"/>
      <w:r>
        <w:rPr>
          <w:cs/>
        </w:rPr>
        <w:t>ฟั</w:t>
      </w:r>
      <w:proofErr w:type="spellEnd"/>
      <w:r>
        <w:rPr>
          <w:cs/>
        </w:rPr>
        <w:t>งก</w:t>
      </w:r>
      <w:proofErr w:type="spellStart"/>
      <w:r>
        <w:rPr>
          <w:cs/>
        </w:rPr>
        <w:t>์ชั่น</w:t>
      </w:r>
      <w:proofErr w:type="spellEnd"/>
      <w:r>
        <w:rPr>
          <w:cs/>
        </w:rPr>
        <w:t>งานที่ต้องการเพิ่ม หรือลดสามารถช่วยเพิ่มประสิทธิภาพในการทำงานของผู้ใช้งานระบบ แต่ไม่ส่งกระทบต่อการใช้งานระบบหรือไม่ทำให้การใช้งานระบบแล้วเกิดการติดขัดในการทำงานระยะยาว แต่มีผลกระทบต่อความสำเร็จของโครงการ  จะพิจารณาทำการแก้ไขหรือหาวิธีการทำงาน ให้หลังขึ้นโครงการ</w:t>
      </w:r>
    </w:p>
    <w:p w14:paraId="7574318A" w14:textId="77777777" w:rsidR="002F2E15" w:rsidRPr="00C3056B" w:rsidRDefault="002F2E15" w:rsidP="002F2E15">
      <w:pPr>
        <w:ind w:left="426" w:firstLine="567"/>
        <w:rPr>
          <w:lang w:val="en-US" w:bidi="th-TH"/>
        </w:rPr>
      </w:pPr>
      <w:r>
        <w:rPr>
          <w:cs/>
          <w:lang w:bidi="th-TH"/>
        </w:rPr>
        <w:t xml:space="preserve">ทั้งนี้ทั้งนั้น การอนุมัติการดำเนินการในส่วนของงานเพิ่ม หรือลดระหว่างดำเนินงานโครงการ จะต้องผ่านการชี้แจงและอนุมัติจาก </w:t>
      </w:r>
      <w:r>
        <w:rPr>
          <w:lang w:bidi="th-TH"/>
        </w:rPr>
        <w:t xml:space="preserve">Steering Committee Meeting </w:t>
      </w:r>
      <w:r>
        <w:rPr>
          <w:cs/>
          <w:lang w:bidi="th-TH"/>
        </w:rPr>
        <w:t xml:space="preserve">ทุกครั้ง โดยทั้งนี้งานที่ได้รับมอบหมายเพิ่มเติมนั้น หากมีผลกระทบต่อระยะเวลาตามตารางแผนการดำเนินงานของ </w:t>
      </w:r>
      <w:r>
        <w:rPr>
          <w:lang w:bidi="th-TH"/>
        </w:rPr>
        <w:t xml:space="preserve">PTT ICT  </w:t>
      </w:r>
      <w:r>
        <w:rPr>
          <w:cs/>
          <w:lang w:bidi="th-TH"/>
        </w:rPr>
        <w:t xml:space="preserve">ที่ได้กำหนดไว้เบื้องต้น และมีผลกระทบต่อค่าบริการ ทาง </w:t>
      </w:r>
      <w:r>
        <w:rPr>
          <w:lang w:bidi="th-TH"/>
        </w:rPr>
        <w:t xml:space="preserve">PTT ICT  </w:t>
      </w:r>
      <w:r>
        <w:rPr>
          <w:cs/>
          <w:lang w:bidi="th-TH"/>
        </w:rPr>
        <w:t>จะประเมินจำนวนวันที่เกิดขึ้นตามเนื้องานที่ได้รับมอบหมายเพิ่มเติม โดยคิดค่าบริการเพิ่มเติมตามอัตราที่เสนอ โดยได้รับความเห็นชอบ</w:t>
      </w:r>
      <w:r w:rsidRPr="00A92421">
        <w:rPr>
          <w:cs/>
          <w:lang w:bidi="th-TH"/>
        </w:rPr>
        <w:t>จาก บริษัท ปตท. จำกัด (มหาชน)</w:t>
      </w:r>
    </w:p>
    <w:p w14:paraId="73C99CA7" w14:textId="67FC4461" w:rsidR="00882F31" w:rsidRDefault="00882F31" w:rsidP="002F2E15">
      <w:pPr>
        <w:rPr>
          <w:cs/>
          <w:lang w:val="en-US" w:bidi="th-TH"/>
        </w:rPr>
      </w:pPr>
      <w:r>
        <w:rPr>
          <w:cs/>
          <w:lang w:val="en-US" w:bidi="th-TH"/>
        </w:rPr>
        <w:br w:type="page"/>
      </w:r>
    </w:p>
    <w:p w14:paraId="2A3FC192" w14:textId="77777777" w:rsidR="00C90C6B" w:rsidRPr="004D3827" w:rsidRDefault="00C90C6B" w:rsidP="002542B4">
      <w:pPr>
        <w:pStyle w:val="1"/>
        <w:numPr>
          <w:ilvl w:val="0"/>
          <w:numId w:val="20"/>
        </w:numPr>
      </w:pPr>
      <w:bookmarkStart w:id="16" w:name="_Toc251851194"/>
      <w:bookmarkStart w:id="17" w:name="_Toc277166332"/>
      <w:r w:rsidRPr="004D3827">
        <w:rPr>
          <w:cs/>
        </w:rPr>
        <w:lastRenderedPageBreak/>
        <w:t>ข้อกำหนดด้านความปลอดภัย</w:t>
      </w:r>
      <w:bookmarkEnd w:id="16"/>
      <w:bookmarkEnd w:id="17"/>
    </w:p>
    <w:p w14:paraId="0BDFD578" w14:textId="7F3EFAB1" w:rsidR="008428D4" w:rsidRDefault="00450F14" w:rsidP="000665D9">
      <w:pPr>
        <w:ind w:left="360" w:firstLine="720"/>
        <w:jc w:val="thaiDistribute"/>
        <w:rPr>
          <w:rFonts w:asciiTheme="minorBidi" w:hAnsiTheme="minorBidi" w:cstheme="minorBidi"/>
          <w:lang w:val="en-US" w:bidi="th-TH"/>
        </w:rPr>
      </w:pPr>
      <w:r w:rsidRPr="004D3827">
        <w:rPr>
          <w:rFonts w:asciiTheme="minorBidi" w:hAnsiTheme="minorBidi" w:cstheme="minorBidi"/>
          <w:lang w:val="en-US" w:bidi="th-TH"/>
        </w:rPr>
        <w:t xml:space="preserve">PTT ICT </w:t>
      </w:r>
      <w:r w:rsidRPr="004D3827">
        <w:rPr>
          <w:rFonts w:asciiTheme="minorBidi" w:hAnsiTheme="minorBidi" w:cstheme="minorBidi"/>
          <w:cs/>
          <w:lang w:bidi="th-TH"/>
        </w:rPr>
        <w:t xml:space="preserve">จะดำเนินการตามมาตรฐานเรื่องการรักษาข้อมูลตามลำดับชั้นความลับ โดยในกรณีที่มีความจำเป็นต้องเข้าถึงข้อมูลด้วยวิธีการทาง </w:t>
      </w:r>
      <w:r w:rsidRPr="004D3827">
        <w:rPr>
          <w:rFonts w:asciiTheme="minorBidi" w:hAnsiTheme="minorBidi"/>
          <w:lang w:val="en-US" w:bidi="th-TH"/>
        </w:rPr>
        <w:t>Logical</w:t>
      </w:r>
      <w:r w:rsidRPr="004D3827">
        <w:rPr>
          <w:rFonts w:asciiTheme="minorBidi" w:hAnsiTheme="minorBidi"/>
          <w:cs/>
          <w:lang w:bidi="th-TH"/>
        </w:rPr>
        <w:t xml:space="preserve"> </w:t>
      </w:r>
      <w:r w:rsidRPr="004D3827">
        <w:rPr>
          <w:rFonts w:asciiTheme="minorBidi" w:hAnsiTheme="minorBidi" w:cstheme="minorBidi"/>
          <w:cs/>
          <w:lang w:bidi="th-TH"/>
        </w:rPr>
        <w:t xml:space="preserve">หรือ </w:t>
      </w:r>
      <w:r w:rsidRPr="004D3827">
        <w:rPr>
          <w:rFonts w:asciiTheme="minorBidi" w:hAnsiTheme="minorBidi" w:cstheme="minorBidi"/>
        </w:rPr>
        <w:t xml:space="preserve">Physical </w:t>
      </w:r>
      <w:r w:rsidRPr="004D3827">
        <w:rPr>
          <w:rFonts w:asciiTheme="minorBidi" w:hAnsiTheme="minorBidi" w:cstheme="minorBidi"/>
          <w:cs/>
          <w:lang w:bidi="th-TH"/>
        </w:rPr>
        <w:t xml:space="preserve">จะต้องได้รับความยินยอมจากหน่วยงานที่เป็นเจ้าของข้อมูล หรือผู้ที่ได้รับมอบหมาย และมีข้อกำหนดเรื่อง ข้อตกลง </w:t>
      </w:r>
      <w:r w:rsidRPr="004D3827">
        <w:rPr>
          <w:rFonts w:asciiTheme="minorBidi" w:hAnsiTheme="minorBidi" w:cstheme="minorBidi"/>
        </w:rPr>
        <w:t xml:space="preserve">Confidential Agreement </w:t>
      </w:r>
      <w:r w:rsidRPr="004D3827">
        <w:rPr>
          <w:rFonts w:asciiTheme="minorBidi" w:hAnsiTheme="minorBidi" w:cstheme="minorBidi"/>
          <w:cs/>
          <w:lang w:bidi="th-TH"/>
        </w:rPr>
        <w:t xml:space="preserve">หรือ </w:t>
      </w:r>
      <w:r w:rsidRPr="004D3827">
        <w:rPr>
          <w:rFonts w:asciiTheme="minorBidi" w:hAnsiTheme="minorBidi" w:cstheme="minorBidi"/>
        </w:rPr>
        <w:t xml:space="preserve">None Disclosure Agreement </w:t>
      </w:r>
      <w:r w:rsidRPr="004D3827">
        <w:rPr>
          <w:rFonts w:asciiTheme="minorBidi" w:hAnsiTheme="minorBidi"/>
          <w:cs/>
          <w:lang w:bidi="th-TH"/>
        </w:rPr>
        <w:t>(</w:t>
      </w:r>
      <w:r w:rsidRPr="004D3827">
        <w:rPr>
          <w:rFonts w:asciiTheme="minorBidi" w:hAnsiTheme="minorBidi" w:cstheme="minorBidi"/>
        </w:rPr>
        <w:t>NDA</w:t>
      </w:r>
      <w:r w:rsidRPr="004D3827">
        <w:rPr>
          <w:rFonts w:asciiTheme="minorBidi" w:hAnsiTheme="minorBidi"/>
          <w:cs/>
          <w:lang w:bidi="th-TH"/>
        </w:rPr>
        <w:t>)</w:t>
      </w:r>
      <w:r w:rsidRPr="004D3827">
        <w:rPr>
          <w:rFonts w:asciiTheme="minorBidi" w:hAnsiTheme="minorBidi" w:cstheme="minorBidi"/>
          <w:cs/>
          <w:lang w:bidi="th-TH"/>
        </w:rPr>
        <w:t xml:space="preserve"> ระหว่าง </w:t>
      </w:r>
      <w:r w:rsidRPr="004D3827">
        <w:rPr>
          <w:rFonts w:asciiTheme="minorBidi" w:hAnsiTheme="minorBidi" w:cstheme="minorBidi"/>
          <w:lang w:val="en-US" w:bidi="th-TH"/>
        </w:rPr>
        <w:t xml:space="preserve">PTT ICT </w:t>
      </w:r>
      <w:r w:rsidRPr="004D3827">
        <w:rPr>
          <w:rFonts w:asciiTheme="minorBidi" w:hAnsiTheme="minorBidi" w:cstheme="minorBidi"/>
          <w:cs/>
          <w:lang w:val="en-US" w:bidi="th-TH"/>
        </w:rPr>
        <w:t>และ ผู้ว่าจ้าง</w:t>
      </w:r>
    </w:p>
    <w:p w14:paraId="30154CA7" w14:textId="77777777" w:rsidR="00882F31" w:rsidRPr="004D3827" w:rsidRDefault="00882F31" w:rsidP="000665D9">
      <w:pPr>
        <w:ind w:left="360" w:firstLine="720"/>
        <w:jc w:val="thaiDistribute"/>
        <w:rPr>
          <w:rFonts w:asciiTheme="minorBidi" w:hAnsiTheme="minorBidi" w:cstheme="minorBidi"/>
          <w:lang w:val="en-US" w:bidi="th-TH"/>
        </w:rPr>
      </w:pPr>
    </w:p>
    <w:p w14:paraId="0A06DA0F" w14:textId="648F7D79" w:rsidR="005348BD" w:rsidRPr="004D3827" w:rsidRDefault="00EB187D" w:rsidP="002542B4">
      <w:pPr>
        <w:pStyle w:val="1"/>
        <w:numPr>
          <w:ilvl w:val="0"/>
          <w:numId w:val="20"/>
        </w:numPr>
      </w:pPr>
      <w:bookmarkStart w:id="18" w:name="_Toc277166333"/>
      <w:r w:rsidRPr="004D3827">
        <w:rPr>
          <w:cs/>
        </w:rPr>
        <w:t>การคิดค่าบริการ</w:t>
      </w:r>
      <w:bookmarkEnd w:id="18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7626"/>
        <w:gridCol w:w="2337"/>
      </w:tblGrid>
      <w:tr w:rsidR="006D43CF" w:rsidRPr="00FE4A70" w14:paraId="0DAE1B41" w14:textId="77777777" w:rsidTr="007109B3">
        <w:trPr>
          <w:trHeight w:val="233"/>
        </w:trPr>
        <w:tc>
          <w:tcPr>
            <w:tcW w:w="3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14:paraId="207E3221" w14:textId="77777777" w:rsidR="006D43CF" w:rsidRPr="00FE4A70" w:rsidRDefault="006D43CF" w:rsidP="006D43CF">
            <w:pPr>
              <w:spacing w:before="20" w:after="20"/>
              <w:jc w:val="center"/>
              <w:rPr>
                <w:rFonts w:asciiTheme="minorBidi" w:hAnsiTheme="minorBidi" w:cstheme="minorBidi"/>
                <w:b/>
                <w:bCs/>
                <w:lang w:val="en-GB" w:bidi="th-TH"/>
              </w:rPr>
            </w:pPr>
            <w:r w:rsidRPr="00FE4A70">
              <w:rPr>
                <w:rFonts w:asciiTheme="minorBidi" w:hAnsiTheme="minorBidi" w:cstheme="minorBidi"/>
                <w:b/>
                <w:bCs/>
                <w:cs/>
                <w:lang w:val="en-GB" w:bidi="th-TH"/>
              </w:rPr>
              <w:t>รายการค่าใช้จ่าย</w:t>
            </w:r>
          </w:p>
        </w:tc>
        <w:tc>
          <w:tcPr>
            <w:tcW w:w="117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2455E139" w14:textId="77777777" w:rsidR="006D43CF" w:rsidRPr="00FE4A70" w:rsidRDefault="006D43CF" w:rsidP="006D43CF">
            <w:pPr>
              <w:spacing w:before="20" w:after="20"/>
              <w:jc w:val="center"/>
              <w:rPr>
                <w:rFonts w:asciiTheme="minorBidi" w:hAnsiTheme="minorBidi" w:cstheme="minorBidi"/>
                <w:b/>
                <w:bCs/>
                <w:lang w:val="en-US" w:bidi="th-TH"/>
              </w:rPr>
            </w:pPr>
            <w:r w:rsidRPr="00FE4A70">
              <w:rPr>
                <w:rFonts w:asciiTheme="minorBidi" w:hAnsiTheme="minorBidi" w:cstheme="minorBidi"/>
                <w:b/>
                <w:bCs/>
                <w:cs/>
                <w:lang w:val="en-GB" w:bidi="th-TH"/>
              </w:rPr>
              <w:t>จำนวนเงิน (บาท)</w:t>
            </w:r>
          </w:p>
        </w:tc>
      </w:tr>
      <w:tr w:rsidR="006D43CF" w:rsidRPr="00FE4A70" w14:paraId="4622F261" w14:textId="77777777" w:rsidTr="007109B3">
        <w:trPr>
          <w:trHeight w:val="377"/>
        </w:trPr>
        <w:tc>
          <w:tcPr>
            <w:tcW w:w="3827" w:type="pct"/>
            <w:tcBorders>
              <w:top w:val="single" w:sz="4" w:space="0" w:color="auto"/>
              <w:bottom w:val="nil"/>
            </w:tcBorders>
          </w:tcPr>
          <w:p w14:paraId="6B585464" w14:textId="77777777" w:rsidR="006D43CF" w:rsidRPr="008D25AF" w:rsidRDefault="006D43CF" w:rsidP="006D43CF">
            <w:pPr>
              <w:jc w:val="thaiDistribute"/>
              <w:rPr>
                <w:rFonts w:asciiTheme="minorBidi" w:hAnsiTheme="minorBidi" w:cstheme="minorBidi"/>
                <w:lang w:val="en-US" w:bidi="th-TH"/>
              </w:rPr>
            </w:pPr>
            <w:r w:rsidRPr="00FE4A70">
              <w:rPr>
                <w:rFonts w:asciiTheme="minorBidi" w:hAnsiTheme="minorBidi" w:cstheme="minorBidi"/>
                <w:cs/>
                <w:lang w:val="en-US" w:bidi="th-TH"/>
              </w:rPr>
              <w:t>ค่า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ดำเนินการบริหารโครงการ </w:t>
            </w:r>
            <w:r>
              <w:rPr>
                <w:rFonts w:asciiTheme="minorBidi" w:hAnsiTheme="minorBidi" w:cstheme="minorBidi"/>
                <w:lang w:val="en-US" w:bidi="th-TH"/>
              </w:rPr>
              <w:t>PTT ICT</w:t>
            </w:r>
            <w:r w:rsidRPr="00FE4A70">
              <w:rPr>
                <w:rFonts w:asciiTheme="minorBidi" w:hAnsiTheme="minorBidi" w:cstheme="minorBidi"/>
                <w:cs/>
                <w:lang w:val="en-US" w:bidi="th-TH"/>
              </w:rPr>
              <w:t xml:space="preserve"> (รายละเอียดดังส่วนที่ </w:t>
            </w:r>
            <w:r w:rsidRPr="00FE4A70">
              <w:rPr>
                <w:rFonts w:asciiTheme="minorBidi" w:hAnsiTheme="minorBidi" w:cstheme="minorBidi"/>
                <w:lang w:val="en-US" w:bidi="th-TH"/>
              </w:rPr>
              <w:t>1</w:t>
            </w:r>
            <w:r w:rsidRPr="00FE4A70">
              <w:rPr>
                <w:rFonts w:asciiTheme="minorBidi" w:hAnsiTheme="minorBidi"/>
                <w:cs/>
                <w:lang w:val="en-US" w:bidi="th-TH"/>
              </w:rPr>
              <w:t>)</w:t>
            </w:r>
          </w:p>
        </w:tc>
        <w:tc>
          <w:tcPr>
            <w:tcW w:w="1173" w:type="pct"/>
            <w:tcBorders>
              <w:top w:val="single" w:sz="4" w:space="0" w:color="auto"/>
              <w:bottom w:val="nil"/>
            </w:tcBorders>
          </w:tcPr>
          <w:p w14:paraId="36AA80FB" w14:textId="33979E6C" w:rsidR="006D43CF" w:rsidRPr="008D25AF" w:rsidRDefault="007109B3" w:rsidP="006D43CF">
            <w:pPr>
              <w:jc w:val="right"/>
              <w:rPr>
                <w:rFonts w:asciiTheme="minorBidi" w:hAnsiTheme="minorBidi"/>
                <w:lang w:val="en-US" w:bidi="th-TH"/>
              </w:rPr>
            </w:pPr>
            <w:proofErr w:type="spellStart"/>
            <w:r>
              <w:rPr>
                <w:rFonts w:asciiTheme="minorBidi" w:hAnsiTheme="minorBidi"/>
                <w:lang w:val="en-US" w:bidi="th-TH"/>
              </w:rPr>
              <w:t>xxxxxxxxxxxxxx</w:t>
            </w:r>
            <w:proofErr w:type="spellEnd"/>
          </w:p>
        </w:tc>
      </w:tr>
      <w:tr w:rsidR="006D43CF" w:rsidRPr="00FE4A70" w14:paraId="1B4F5226" w14:textId="77777777" w:rsidTr="007109B3">
        <w:trPr>
          <w:trHeight w:val="305"/>
        </w:trPr>
        <w:tc>
          <w:tcPr>
            <w:tcW w:w="3827" w:type="pct"/>
            <w:tcBorders>
              <w:top w:val="single" w:sz="4" w:space="0" w:color="auto"/>
              <w:bottom w:val="nil"/>
            </w:tcBorders>
          </w:tcPr>
          <w:p w14:paraId="45B93ADF" w14:textId="77777777" w:rsidR="006D43CF" w:rsidRPr="008D25AF" w:rsidRDefault="006D43CF" w:rsidP="006D43CF">
            <w:pPr>
              <w:jc w:val="thaiDistribute"/>
              <w:rPr>
                <w:rFonts w:asciiTheme="minorBidi" w:hAnsiTheme="minorBidi" w:cstheme="minorBidi"/>
                <w:lang w:val="en-US" w:bidi="th-TH"/>
              </w:rPr>
            </w:pPr>
            <w:r w:rsidRPr="00813E03">
              <w:rPr>
                <w:rFonts w:asciiTheme="minorBidi" w:hAnsiTheme="minorBidi" w:cstheme="minorBidi" w:hint="cs"/>
                <w:cs/>
                <w:lang w:val="en-US" w:bidi="th-TH"/>
              </w:rPr>
              <w:t>ค่าดำ</w:t>
            </w:r>
            <w:r>
              <w:rPr>
                <w:rFonts w:asciiTheme="minorBidi" w:hAnsiTheme="minorBidi" w:cstheme="minorBidi" w:hint="cs"/>
                <w:cs/>
                <w:lang w:val="en-US" w:bidi="th-TH"/>
              </w:rPr>
              <w:t xml:space="preserve">เนินการว่าจ้างที่ปรึกษาโครงการ </w:t>
            </w:r>
            <w:r w:rsidRPr="00FE4A70">
              <w:rPr>
                <w:rFonts w:asciiTheme="minorBidi" w:hAnsiTheme="minorBidi" w:cstheme="minorBidi"/>
                <w:cs/>
                <w:lang w:val="en-US" w:bidi="th-TH"/>
              </w:rPr>
              <w:t xml:space="preserve">(รายละเอียดดังส่วนที่ </w:t>
            </w:r>
            <w:r>
              <w:rPr>
                <w:rFonts w:asciiTheme="minorBidi" w:hAnsiTheme="minorBidi" w:cstheme="minorBidi"/>
                <w:lang w:val="en-US" w:bidi="th-TH"/>
              </w:rPr>
              <w:t>2</w:t>
            </w:r>
            <w:r w:rsidRPr="00FE4A70">
              <w:rPr>
                <w:rFonts w:asciiTheme="minorBidi" w:hAnsiTheme="minorBidi"/>
                <w:cs/>
                <w:lang w:val="en-US" w:bidi="th-TH"/>
              </w:rPr>
              <w:t>)</w:t>
            </w:r>
          </w:p>
        </w:tc>
        <w:tc>
          <w:tcPr>
            <w:tcW w:w="1173" w:type="pct"/>
            <w:tcBorders>
              <w:top w:val="single" w:sz="4" w:space="0" w:color="auto"/>
              <w:bottom w:val="nil"/>
            </w:tcBorders>
          </w:tcPr>
          <w:p w14:paraId="6E14495C" w14:textId="5AA56C00" w:rsidR="006D43CF" w:rsidRPr="008D25AF" w:rsidRDefault="007109B3" w:rsidP="006D43CF">
            <w:pPr>
              <w:jc w:val="right"/>
              <w:rPr>
                <w:rFonts w:asciiTheme="minorBidi" w:hAnsiTheme="minorBidi" w:cstheme="minorBidi"/>
                <w:lang w:val="en-US" w:bidi="th-TH"/>
              </w:rPr>
            </w:pPr>
            <w:proofErr w:type="spellStart"/>
            <w:r>
              <w:rPr>
                <w:rFonts w:asciiTheme="minorBidi" w:hAnsiTheme="minorBidi" w:cstheme="minorBidi"/>
                <w:lang w:val="en-US" w:bidi="th-TH"/>
              </w:rPr>
              <w:t>xxxxxxxxxxxxxx</w:t>
            </w:r>
            <w:proofErr w:type="spellEnd"/>
          </w:p>
        </w:tc>
      </w:tr>
      <w:tr w:rsidR="006D43CF" w:rsidRPr="00FE4A70" w14:paraId="1996520A" w14:textId="77777777" w:rsidTr="007109B3">
        <w:trPr>
          <w:trHeight w:val="233"/>
        </w:trPr>
        <w:tc>
          <w:tcPr>
            <w:tcW w:w="3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0F3BDE" w14:textId="49BE35CC" w:rsidR="006D43CF" w:rsidRDefault="008D77E1" w:rsidP="008D77E1">
            <w:pPr>
              <w:jc w:val="thaiDistribute"/>
              <w:rPr>
                <w:rFonts w:asciiTheme="minorBidi" w:hAnsiTheme="minorBidi" w:cstheme="minorBidi"/>
                <w:b/>
                <w:bCs/>
                <w:cs/>
                <w:lang w:val="en-US" w:bidi="th-TH"/>
              </w:rPr>
            </w:pPr>
            <w:r>
              <w:rPr>
                <w:rFonts w:asciiTheme="minorBidi" w:hAnsiTheme="minorBidi" w:cstheme="minorBidi" w:hint="cs"/>
                <w:b/>
                <w:bCs/>
                <w:cs/>
                <w:lang w:val="en-US" w:bidi="th-TH"/>
              </w:rPr>
              <w:t xml:space="preserve">รวมค่าบริการทั้งหมด </w:t>
            </w:r>
          </w:p>
        </w:tc>
        <w:tc>
          <w:tcPr>
            <w:tcW w:w="117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8991A" w14:textId="172D22E1" w:rsidR="006D43CF" w:rsidRPr="00721C98" w:rsidRDefault="007109B3" w:rsidP="006D43CF">
            <w:pPr>
              <w:jc w:val="right"/>
              <w:rPr>
                <w:rFonts w:asciiTheme="minorBidi" w:hAnsiTheme="minorBidi"/>
                <w:b/>
                <w:bCs/>
                <w:u w:val="double"/>
                <w:lang w:val="en-US" w:bidi="th-TH"/>
              </w:rPr>
            </w:pPr>
            <w:proofErr w:type="spellStart"/>
            <w:r>
              <w:rPr>
                <w:rFonts w:asciiTheme="minorBidi" w:hAnsiTheme="minorBidi"/>
                <w:b/>
                <w:bCs/>
                <w:u w:val="double"/>
                <w:lang w:val="en-US" w:bidi="th-TH"/>
              </w:rPr>
              <w:t>xxxxxxxxxxxxxxxxxxxxx</w:t>
            </w:r>
            <w:proofErr w:type="spellEnd"/>
          </w:p>
        </w:tc>
      </w:tr>
    </w:tbl>
    <w:p w14:paraId="36D60A12" w14:textId="19F1FDAE" w:rsidR="006D43CF" w:rsidRDefault="001C6E6B" w:rsidP="006D43CF">
      <w:pPr>
        <w:ind w:firstLine="426"/>
        <w:rPr>
          <w:lang w:val="en-US" w:bidi="th-TH"/>
        </w:rPr>
      </w:pPr>
      <w:r>
        <w:rPr>
          <w:rFonts w:asciiTheme="minorBidi" w:hAnsiTheme="minorBidi" w:cstheme="minorBidi" w:hint="cs"/>
          <w:sz w:val="24"/>
          <w:szCs w:val="24"/>
          <w:cs/>
          <w:lang w:bidi="th-TH"/>
        </w:rPr>
        <w:t xml:space="preserve"> </w:t>
      </w:r>
      <w:r w:rsidR="006D43CF" w:rsidRPr="009022FF">
        <w:rPr>
          <w:rFonts w:asciiTheme="minorBidi" w:hAnsiTheme="minorBidi" w:cstheme="minorBidi" w:hint="cs"/>
          <w:sz w:val="24"/>
          <w:szCs w:val="24"/>
          <w:cs/>
          <w:lang w:bidi="th-TH"/>
        </w:rPr>
        <w:t>หมายเหตุ</w:t>
      </w:r>
      <w:r w:rsidR="006D43CF" w:rsidRPr="009022FF">
        <w:rPr>
          <w:rFonts w:asciiTheme="minorBidi" w:hAnsiTheme="minorBidi"/>
          <w:sz w:val="24"/>
          <w:szCs w:val="24"/>
          <w:cs/>
          <w:lang w:val="en-US" w:bidi="th-TH"/>
        </w:rPr>
        <w:t xml:space="preserve">: </w:t>
      </w:r>
      <w:r w:rsidR="006D43CF" w:rsidRPr="009022FF">
        <w:rPr>
          <w:rFonts w:asciiTheme="minorBidi" w:hAnsiTheme="minorBidi" w:cstheme="minorBidi" w:hint="cs"/>
          <w:sz w:val="24"/>
          <w:szCs w:val="24"/>
          <w:cs/>
          <w:lang w:bidi="th-TH"/>
        </w:rPr>
        <w:t>ราคาที่เสนอไม่</w:t>
      </w:r>
      <w:r w:rsidR="006D43CF" w:rsidRPr="009022FF">
        <w:rPr>
          <w:rFonts w:asciiTheme="minorBidi" w:hAnsiTheme="minorBidi" w:cstheme="minorBidi"/>
          <w:sz w:val="24"/>
          <w:szCs w:val="24"/>
          <w:cs/>
          <w:lang w:bidi="th-TH"/>
        </w:rPr>
        <w:t>รวมภาษีมูลค่าเพิ่ม</w:t>
      </w:r>
    </w:p>
    <w:p w14:paraId="3C18CEAC" w14:textId="77777777" w:rsidR="007109B3" w:rsidRDefault="007109B3" w:rsidP="006D43CF">
      <w:pPr>
        <w:ind w:firstLine="426"/>
        <w:rPr>
          <w:lang w:val="en-US" w:bidi="th-TH"/>
        </w:rPr>
      </w:pPr>
    </w:p>
    <w:p w14:paraId="492F82F1" w14:textId="7AC368E3" w:rsidR="006D43CF" w:rsidRDefault="001C6E6B" w:rsidP="006D43CF">
      <w:pPr>
        <w:ind w:left="420"/>
        <w:rPr>
          <w:b/>
          <w:bCs/>
          <w:lang w:val="en-US" w:bidi="th-TH"/>
        </w:rPr>
      </w:pPr>
      <w:r>
        <w:rPr>
          <w:rFonts w:hint="cs"/>
          <w:b/>
          <w:bCs/>
          <w:cs/>
          <w:lang w:bidi="th-TH"/>
        </w:rPr>
        <w:t xml:space="preserve"> </w:t>
      </w:r>
      <w:r w:rsidR="006D43CF" w:rsidRPr="00DD52DD">
        <w:rPr>
          <w:b/>
          <w:bCs/>
          <w:cs/>
          <w:lang w:bidi="th-TH"/>
        </w:rPr>
        <w:t xml:space="preserve">สรุปราคาค่าดำเนินโครงการ </w:t>
      </w:r>
      <w:r w:rsidR="006D43CF">
        <w:rPr>
          <w:b/>
          <w:bCs/>
          <w:cs/>
          <w:lang w:bidi="th-TH"/>
        </w:rPr>
        <w:t>:</w:t>
      </w:r>
      <w:r>
        <w:rPr>
          <w:b/>
          <w:bCs/>
          <w:cs/>
          <w:lang w:bidi="th-TH"/>
        </w:rPr>
        <w:t xml:space="preserve"> </w:t>
      </w:r>
      <w:proofErr w:type="spellStart"/>
      <w:r w:rsidR="007109B3">
        <w:rPr>
          <w:b/>
          <w:bCs/>
          <w:lang w:val="en-US" w:bidi="th-TH"/>
        </w:rPr>
        <w:t>xxxxxxxxxxxxxx</w:t>
      </w:r>
      <w:proofErr w:type="spellEnd"/>
      <w:r w:rsidR="007109B3">
        <w:rPr>
          <w:b/>
          <w:bCs/>
          <w:lang w:val="en-US" w:bidi="th-TH"/>
        </w:rPr>
        <w:t xml:space="preserve"> </w:t>
      </w:r>
      <w:r w:rsidR="006D43CF">
        <w:rPr>
          <w:rFonts w:hint="cs"/>
          <w:b/>
          <w:bCs/>
          <w:cs/>
          <w:lang w:val="en-US" w:bidi="th-TH"/>
        </w:rPr>
        <w:t>บาท ไม่รวมภาษีมูลค่าเพิ่ม</w:t>
      </w:r>
    </w:p>
    <w:p w14:paraId="4A0FC165" w14:textId="77777777" w:rsidR="006D43CF" w:rsidRDefault="006D43CF" w:rsidP="006D43CF">
      <w:pPr>
        <w:rPr>
          <w:rFonts w:asciiTheme="minorBidi" w:hAnsiTheme="minorBidi" w:cstheme="minorBidi"/>
          <w:b/>
          <w:bCs/>
          <w:lang w:val="en-US" w:bidi="th-TH"/>
        </w:rPr>
      </w:pPr>
      <w:r w:rsidRPr="00FE4A70">
        <w:rPr>
          <w:rFonts w:asciiTheme="minorBidi" w:hAnsiTheme="minorBidi" w:cstheme="minorBidi"/>
          <w:b/>
          <w:bCs/>
          <w:cs/>
          <w:lang w:val="en-US" w:bidi="th-TH"/>
        </w:rPr>
        <w:t xml:space="preserve">ส่วนที่ </w:t>
      </w:r>
      <w:r w:rsidRPr="00FE4A70">
        <w:rPr>
          <w:rFonts w:asciiTheme="minorBidi" w:hAnsiTheme="minorBidi" w:cstheme="minorBidi"/>
          <w:b/>
          <w:bCs/>
          <w:lang w:val="en-US"/>
        </w:rPr>
        <w:t>1</w:t>
      </w:r>
      <w:r w:rsidRPr="00FE4A70">
        <w:rPr>
          <w:rFonts w:asciiTheme="minorBidi" w:hAnsiTheme="minorBidi" w:cstheme="minorBidi"/>
          <w:b/>
          <w:bCs/>
          <w:lang w:val="en-US"/>
        </w:rPr>
        <w:tab/>
      </w:r>
      <w:r w:rsidRPr="00723412">
        <w:rPr>
          <w:rFonts w:asciiTheme="minorBidi" w:hAnsiTheme="minorBidi" w:cstheme="minorBidi"/>
          <w:b/>
          <w:bCs/>
          <w:cs/>
          <w:lang w:val="en-US" w:bidi="th-TH"/>
        </w:rPr>
        <w:t xml:space="preserve">ค่าดำเนินการบริหารโครงการ </w:t>
      </w:r>
      <w:r w:rsidRPr="00723412">
        <w:rPr>
          <w:rFonts w:asciiTheme="minorBidi" w:hAnsiTheme="minorBidi" w:cstheme="minorBidi"/>
          <w:b/>
          <w:bCs/>
          <w:lang w:val="en-US" w:bidi="th-TH"/>
        </w:rPr>
        <w:t xml:space="preserve">PTT ICT </w:t>
      </w:r>
      <w:r w:rsidRPr="00723412">
        <w:rPr>
          <w:rFonts w:asciiTheme="minorBidi" w:hAnsiTheme="minorBidi"/>
          <w:b/>
          <w:bCs/>
          <w:cs/>
          <w:lang w:val="en-US" w:bidi="th-TH"/>
        </w:rPr>
        <w:t>(</w:t>
      </w:r>
      <w:r w:rsidRPr="00723412">
        <w:rPr>
          <w:rFonts w:asciiTheme="minorBidi" w:hAnsiTheme="minorBidi" w:cstheme="minorBidi"/>
          <w:b/>
          <w:bCs/>
          <w:lang w:val="en-US" w:bidi="th-TH"/>
        </w:rPr>
        <w:t>Implement</w:t>
      </w:r>
      <w:r>
        <w:rPr>
          <w:rFonts w:asciiTheme="minorBidi" w:hAnsiTheme="minorBidi" w:cstheme="minorBidi"/>
          <w:b/>
          <w:bCs/>
          <w:lang w:val="en-US" w:bidi="th-TH"/>
        </w:rPr>
        <w:t>ation</w:t>
      </w:r>
      <w:r w:rsidRPr="00723412">
        <w:rPr>
          <w:rFonts w:asciiTheme="minorBidi" w:hAnsiTheme="minorBidi"/>
          <w:b/>
          <w:bCs/>
          <w:cs/>
          <w:lang w:val="en-US" w:bidi="th-TH"/>
        </w:rPr>
        <w:t>)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836"/>
        <w:gridCol w:w="2220"/>
        <w:gridCol w:w="1887"/>
        <w:gridCol w:w="2020"/>
      </w:tblGrid>
      <w:tr w:rsidR="006D43CF" w:rsidRPr="00FE4A70" w14:paraId="43FCD562" w14:textId="77777777" w:rsidTr="007109B3">
        <w:trPr>
          <w:trHeight w:val="345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14:paraId="60F15AB3" w14:textId="77777777" w:rsidR="006D43CF" w:rsidRPr="00FE4A70" w:rsidRDefault="006D43CF" w:rsidP="006D43CF">
            <w:pPr>
              <w:jc w:val="center"/>
              <w:rPr>
                <w:rFonts w:asciiTheme="minorBidi" w:hAnsiTheme="minorBidi" w:cstheme="minorBidi"/>
                <w:b/>
                <w:bCs/>
                <w:cs/>
                <w:lang w:val="en-GB" w:bidi="th-TH"/>
              </w:rPr>
            </w:pPr>
            <w:r w:rsidRPr="00FE4A70">
              <w:rPr>
                <w:rFonts w:asciiTheme="minorBidi" w:hAnsiTheme="minorBidi" w:cstheme="minorBidi"/>
                <w:b/>
                <w:bCs/>
                <w:cs/>
                <w:lang w:val="en-GB" w:bidi="th-TH"/>
              </w:rPr>
              <w:t>ตำแหน่ง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14:paraId="26317067" w14:textId="399FD446" w:rsidR="006D43CF" w:rsidRPr="00FE4A70" w:rsidRDefault="006D43CF" w:rsidP="006D43CF">
            <w:pPr>
              <w:jc w:val="center"/>
              <w:rPr>
                <w:rFonts w:asciiTheme="minorBidi" w:hAnsiTheme="minorBidi" w:cstheme="minorBidi"/>
                <w:b/>
                <w:bCs/>
                <w:lang w:val="en-US" w:bidi="th-TH"/>
              </w:rPr>
            </w:pPr>
            <w:r w:rsidRPr="00FE4A70">
              <w:rPr>
                <w:rFonts w:asciiTheme="minorBidi" w:hAnsiTheme="minorBidi" w:cstheme="minorBidi"/>
                <w:b/>
                <w:bCs/>
                <w:cs/>
                <w:lang w:val="en-GB" w:bidi="th-TH"/>
              </w:rPr>
              <w:t xml:space="preserve">จำนวนวัน </w:t>
            </w:r>
            <w:r w:rsidR="007109B3">
              <w:rPr>
                <w:rFonts w:asciiTheme="minorBidi" w:hAnsiTheme="minorBidi" w:cstheme="minorBidi"/>
                <w:b/>
                <w:bCs/>
                <w:cs/>
                <w:lang w:val="en-GB" w:bidi="th-TH"/>
              </w:rPr>
              <w:br/>
            </w:r>
            <w:r w:rsidRPr="00FE4A70">
              <w:rPr>
                <w:rFonts w:asciiTheme="minorBidi" w:hAnsiTheme="minorBidi" w:cstheme="minorBidi"/>
                <w:b/>
                <w:bCs/>
                <w:cs/>
                <w:lang w:val="en-GB" w:bidi="th-TH"/>
              </w:rPr>
              <w:t>(</w:t>
            </w:r>
            <w:r w:rsidRPr="00FE4A70">
              <w:rPr>
                <w:rFonts w:asciiTheme="minorBidi" w:hAnsiTheme="minorBidi" w:cstheme="minorBidi"/>
                <w:b/>
                <w:bCs/>
                <w:lang w:val="en-US" w:bidi="th-TH"/>
              </w:rPr>
              <w:t>Full</w:t>
            </w:r>
            <w:r w:rsidRPr="00FE4A70">
              <w:rPr>
                <w:rFonts w:asciiTheme="minorBidi" w:hAnsiTheme="minorBidi"/>
                <w:b/>
                <w:bCs/>
                <w:cs/>
                <w:lang w:val="en-US" w:bidi="th-TH"/>
              </w:rPr>
              <w:t>-</w:t>
            </w:r>
            <w:r w:rsidRPr="00FE4A70">
              <w:rPr>
                <w:rFonts w:asciiTheme="minorBidi" w:hAnsiTheme="minorBidi" w:cstheme="minorBidi"/>
                <w:b/>
                <w:bCs/>
                <w:lang w:val="en-US" w:bidi="th-TH"/>
              </w:rPr>
              <w:t>time Equivalent</w:t>
            </w:r>
            <w:r w:rsidRPr="00FE4A70">
              <w:rPr>
                <w:rFonts w:asciiTheme="minorBidi" w:hAnsiTheme="minorBidi"/>
                <w:b/>
                <w:bCs/>
                <w:cs/>
                <w:lang w:val="en-US" w:bidi="th-TH"/>
              </w:rPr>
              <w:t>)</w:t>
            </w: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14:paraId="51B1DE0F" w14:textId="77777777" w:rsidR="006D43CF" w:rsidRPr="00FE4A70" w:rsidRDefault="006D43CF" w:rsidP="006D43CF">
            <w:pPr>
              <w:jc w:val="center"/>
              <w:rPr>
                <w:rFonts w:asciiTheme="minorBidi" w:hAnsiTheme="minorBidi" w:cstheme="minorBidi"/>
                <w:b/>
                <w:bCs/>
                <w:lang w:val="en-GB" w:bidi="th-TH"/>
              </w:rPr>
            </w:pPr>
            <w:r w:rsidRPr="00FE4A70">
              <w:rPr>
                <w:rFonts w:asciiTheme="minorBidi" w:hAnsiTheme="minorBidi" w:cstheme="minorBidi"/>
                <w:b/>
                <w:bCs/>
                <w:cs/>
                <w:lang w:val="en-GB" w:bidi="th-TH"/>
              </w:rPr>
              <w:t>ค่าบริการต่อวัน (บาท)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14:paraId="2FA0B998" w14:textId="77777777" w:rsidR="006D43CF" w:rsidRPr="00E41F09" w:rsidRDefault="006D43CF" w:rsidP="006D43CF">
            <w:pPr>
              <w:jc w:val="center"/>
              <w:rPr>
                <w:rFonts w:asciiTheme="minorBidi" w:hAnsiTheme="minorBidi" w:cstheme="minorBidi"/>
                <w:b/>
                <w:bCs/>
                <w:lang w:val="en-US"/>
              </w:rPr>
            </w:pPr>
            <w:r w:rsidRPr="00FE4A70">
              <w:rPr>
                <w:rFonts w:asciiTheme="minorBidi" w:hAnsiTheme="minorBidi" w:cstheme="minorBidi"/>
                <w:b/>
                <w:bCs/>
                <w:cs/>
                <w:lang w:val="en-GB" w:bidi="th-TH"/>
              </w:rPr>
              <w:t>ค่าบริการรวม</w:t>
            </w:r>
            <w:r w:rsidRPr="00FE4A70">
              <w:rPr>
                <w:rFonts w:asciiTheme="minorBidi" w:hAnsiTheme="minorBidi"/>
                <w:b/>
                <w:bCs/>
                <w:cs/>
                <w:lang w:val="en-GB" w:bidi="th-TH"/>
              </w:rPr>
              <w:t xml:space="preserve"> (</w:t>
            </w:r>
            <w:r w:rsidRPr="00FE4A70">
              <w:rPr>
                <w:rFonts w:asciiTheme="minorBidi" w:hAnsiTheme="minorBidi" w:cstheme="minorBidi"/>
                <w:b/>
                <w:bCs/>
                <w:lang w:val="en-GB"/>
              </w:rPr>
              <w:t>THB</w:t>
            </w:r>
            <w:r w:rsidRPr="00FE4A70">
              <w:rPr>
                <w:rFonts w:asciiTheme="minorBidi" w:hAnsiTheme="minorBidi"/>
                <w:b/>
                <w:bCs/>
                <w:cs/>
                <w:lang w:val="en-GB" w:bidi="th-TH"/>
              </w:rPr>
              <w:t>)</w:t>
            </w:r>
          </w:p>
        </w:tc>
      </w:tr>
      <w:tr w:rsidR="00A9492C" w:rsidRPr="00FE4A70" w14:paraId="3D3AD633" w14:textId="77777777" w:rsidTr="007109B3">
        <w:trPr>
          <w:trHeight w:val="183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592F049" w14:textId="54667DFD" w:rsidR="00A9492C" w:rsidRPr="00E462FC" w:rsidRDefault="00A9492C" w:rsidP="00A9492C">
            <w:pPr>
              <w:rPr>
                <w:rFonts w:asciiTheme="minorBidi" w:hAnsiTheme="minorBidi" w:cstheme="minorBidi"/>
                <w:lang w:val="en-US"/>
              </w:rPr>
            </w:pPr>
            <w:r w:rsidRPr="004D3827">
              <w:rPr>
                <w:rFonts w:asciiTheme="minorBidi" w:hAnsiTheme="minorBidi" w:cstheme="minorBidi"/>
              </w:rPr>
              <w:t>Project</w:t>
            </w:r>
            <w:r>
              <w:rPr>
                <w:rFonts w:asciiTheme="minorBidi" w:hAnsiTheme="minorBidi"/>
                <w:cs/>
                <w:lang w:bidi="th-TH"/>
              </w:rPr>
              <w:t xml:space="preserve"> </w:t>
            </w:r>
            <w:r w:rsidRPr="004D3827">
              <w:rPr>
                <w:rFonts w:asciiTheme="minorBidi" w:hAnsiTheme="minorBidi" w:cstheme="minorBidi"/>
              </w:rPr>
              <w:t>Manager</w:t>
            </w:r>
            <w:r>
              <w:rPr>
                <w:cs/>
                <w:lang w:val="en-US" w:bidi="th-TH"/>
              </w:rPr>
              <w:t xml:space="preserve"> (</w:t>
            </w:r>
            <w:r>
              <w:rPr>
                <w:lang w:val="en-US" w:bidi="th-TH"/>
              </w:rPr>
              <w:t>PM</w:t>
            </w:r>
            <w:r>
              <w:rPr>
                <w:cs/>
                <w:lang w:val="en-US" w:bidi="th-TH"/>
              </w:rPr>
              <w:t>)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118F8A4" w14:textId="2C7646D6" w:rsidR="00A9492C" w:rsidRPr="00FE4A70" w:rsidRDefault="00A9492C" w:rsidP="00A9492C">
            <w:pPr>
              <w:jc w:val="right"/>
              <w:rPr>
                <w:rFonts w:asciiTheme="minorBidi" w:hAnsiTheme="minorBidi" w:cstheme="minorBidi"/>
                <w:lang w:val="en-US" w:bidi="th-TH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075012" w14:textId="494663FA" w:rsidR="00A9492C" w:rsidRPr="00FE4A70" w:rsidRDefault="00A9492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19787A0" w14:textId="2122A5FB" w:rsidR="00A9492C" w:rsidRDefault="00A9492C" w:rsidP="00A9492C">
            <w:pPr>
              <w:jc w:val="right"/>
              <w:rPr>
                <w:color w:val="000000"/>
              </w:rPr>
            </w:pPr>
          </w:p>
        </w:tc>
      </w:tr>
      <w:tr w:rsidR="00A9492C" w:rsidRPr="00FE4A70" w14:paraId="74BF2F9E" w14:textId="77777777" w:rsidTr="007109B3">
        <w:trPr>
          <w:trHeight w:val="183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5382A89" w14:textId="3819AA3E" w:rsidR="00A9492C" w:rsidRPr="005D5B5A" w:rsidRDefault="00A9492C" w:rsidP="00A9492C">
            <w:pPr>
              <w:rPr>
                <w:rFonts w:asciiTheme="minorBidi" w:hAnsiTheme="minorBidi" w:cstheme="minorBidi"/>
                <w:lang w:val="en-US" w:bidi="th-TH"/>
              </w:rPr>
            </w:pPr>
            <w:r>
              <w:rPr>
                <w:rFonts w:asciiTheme="minorBidi" w:hAnsiTheme="minorBidi" w:cstheme="minorBidi"/>
              </w:rPr>
              <w:t xml:space="preserve">Business Analyst </w:t>
            </w:r>
            <w:r>
              <w:rPr>
                <w:rFonts w:asciiTheme="minorBidi" w:hAnsiTheme="minorBidi"/>
                <w:cs/>
                <w:lang w:bidi="th-TH"/>
              </w:rPr>
              <w:t>(</w:t>
            </w:r>
            <w:r>
              <w:rPr>
                <w:rFonts w:asciiTheme="minorBidi" w:hAnsiTheme="minorBidi" w:cstheme="minorBidi"/>
              </w:rPr>
              <w:t>BA</w:t>
            </w:r>
            <w:r>
              <w:rPr>
                <w:rFonts w:asciiTheme="minorBidi" w:hAnsiTheme="minorBidi"/>
                <w:cs/>
                <w:lang w:bidi="th-TH"/>
              </w:rPr>
              <w:t>)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6C4929A" w14:textId="747C37AB" w:rsidR="00A9492C" w:rsidRPr="00FE4A70" w:rsidRDefault="00A9492C" w:rsidP="00A9492C">
            <w:pPr>
              <w:jc w:val="right"/>
              <w:rPr>
                <w:rFonts w:asciiTheme="minorBidi" w:hAnsiTheme="minorBidi" w:cstheme="minorBidi"/>
                <w:lang w:val="en-US" w:bidi="th-TH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38E6B3" w14:textId="18AB08C5" w:rsidR="00A9492C" w:rsidRDefault="00A9492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F7492D" w14:textId="5088517D" w:rsidR="00A9492C" w:rsidRDefault="00A9492C" w:rsidP="00A9492C">
            <w:pPr>
              <w:jc w:val="right"/>
              <w:rPr>
                <w:color w:val="000000"/>
              </w:rPr>
            </w:pPr>
          </w:p>
        </w:tc>
      </w:tr>
      <w:tr w:rsidR="00E462FC" w:rsidRPr="00FE4A70" w14:paraId="79DF4DAF" w14:textId="77777777" w:rsidTr="007109B3">
        <w:trPr>
          <w:trHeight w:val="183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074548" w14:textId="4A8B5275" w:rsidR="00E462FC" w:rsidRDefault="00E462FC" w:rsidP="00A9492C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 xml:space="preserve">System Analyst </w:t>
            </w:r>
            <w:r>
              <w:rPr>
                <w:rFonts w:asciiTheme="minorBidi" w:hAnsiTheme="minorBidi"/>
                <w:cs/>
                <w:lang w:bidi="th-TH"/>
              </w:rPr>
              <w:t>(</w:t>
            </w:r>
            <w:r>
              <w:rPr>
                <w:rFonts w:asciiTheme="minorBidi" w:hAnsiTheme="minorBidi" w:cstheme="minorBidi"/>
              </w:rPr>
              <w:t>SA</w:t>
            </w:r>
            <w:r>
              <w:rPr>
                <w:rFonts w:asciiTheme="minorBidi" w:hAnsiTheme="minorBidi"/>
                <w:cs/>
                <w:lang w:bidi="th-TH"/>
              </w:rPr>
              <w:t>)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0F9D2F8" w14:textId="77777777" w:rsidR="00E462FC" w:rsidRPr="00FE4A70" w:rsidRDefault="00E462FC" w:rsidP="00A9492C">
            <w:pPr>
              <w:jc w:val="right"/>
              <w:rPr>
                <w:rFonts w:asciiTheme="minorBidi" w:hAnsiTheme="minorBidi" w:cstheme="minorBidi"/>
                <w:lang w:val="en-US" w:bidi="th-TH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B1F3894" w14:textId="77777777" w:rsidR="00E462FC" w:rsidRDefault="00E462F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7CA605C" w14:textId="77777777" w:rsidR="00E462FC" w:rsidRDefault="00E462FC" w:rsidP="00A9492C">
            <w:pPr>
              <w:jc w:val="right"/>
              <w:rPr>
                <w:color w:val="000000"/>
              </w:rPr>
            </w:pPr>
          </w:p>
        </w:tc>
      </w:tr>
      <w:tr w:rsidR="00E462FC" w:rsidRPr="00FE4A70" w14:paraId="72F89D0B" w14:textId="77777777" w:rsidTr="007109B3">
        <w:trPr>
          <w:trHeight w:val="183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47DB439" w14:textId="5DE72034" w:rsidR="00E462FC" w:rsidRDefault="00E462FC" w:rsidP="00A9492C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 xml:space="preserve">User Experience </w:t>
            </w:r>
            <w:r>
              <w:rPr>
                <w:rFonts w:asciiTheme="minorBidi" w:hAnsiTheme="minorBidi"/>
                <w:cs/>
                <w:lang w:bidi="th-TH"/>
              </w:rPr>
              <w:t>(</w:t>
            </w:r>
            <w:r>
              <w:rPr>
                <w:rFonts w:asciiTheme="minorBidi" w:hAnsiTheme="minorBidi" w:cstheme="minorBidi"/>
              </w:rPr>
              <w:t>UX</w:t>
            </w:r>
            <w:r>
              <w:rPr>
                <w:rFonts w:asciiTheme="minorBidi" w:hAnsiTheme="minorBidi"/>
                <w:cs/>
                <w:lang w:bidi="th-TH"/>
              </w:rPr>
              <w:t>)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577D0F1" w14:textId="77777777" w:rsidR="00E462FC" w:rsidRPr="00FE4A70" w:rsidRDefault="00E462FC" w:rsidP="00A9492C">
            <w:pPr>
              <w:jc w:val="right"/>
              <w:rPr>
                <w:rFonts w:asciiTheme="minorBidi" w:hAnsiTheme="minorBidi" w:cstheme="minorBidi"/>
                <w:lang w:val="en-US" w:bidi="th-TH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97660D" w14:textId="77777777" w:rsidR="00E462FC" w:rsidRDefault="00E462F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B32B28D" w14:textId="77777777" w:rsidR="00E462FC" w:rsidRDefault="00E462FC" w:rsidP="00A9492C">
            <w:pPr>
              <w:jc w:val="right"/>
              <w:rPr>
                <w:color w:val="000000"/>
              </w:rPr>
            </w:pPr>
          </w:p>
        </w:tc>
      </w:tr>
      <w:tr w:rsidR="00E462FC" w:rsidRPr="00FE4A70" w14:paraId="587F0A20" w14:textId="77777777" w:rsidTr="007109B3">
        <w:trPr>
          <w:trHeight w:val="183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04CB99" w14:textId="412C53AE" w:rsidR="00E462FC" w:rsidRDefault="00E462FC" w:rsidP="00A9492C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 xml:space="preserve">Graphic Designer </w:t>
            </w:r>
            <w:r>
              <w:rPr>
                <w:rFonts w:asciiTheme="minorBidi" w:hAnsiTheme="minorBidi"/>
                <w:cs/>
                <w:lang w:bidi="th-TH"/>
              </w:rPr>
              <w:t>(</w:t>
            </w:r>
            <w:r>
              <w:rPr>
                <w:rFonts w:asciiTheme="minorBidi" w:hAnsiTheme="minorBidi" w:cstheme="minorBidi"/>
              </w:rPr>
              <w:t>UI</w:t>
            </w:r>
            <w:r>
              <w:rPr>
                <w:rFonts w:asciiTheme="minorBidi" w:hAnsiTheme="minorBidi"/>
                <w:cs/>
                <w:lang w:bidi="th-TH"/>
              </w:rPr>
              <w:t>)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3035977" w14:textId="77777777" w:rsidR="00E462FC" w:rsidRPr="00FE4A70" w:rsidRDefault="00E462FC" w:rsidP="00A9492C">
            <w:pPr>
              <w:jc w:val="right"/>
              <w:rPr>
                <w:rFonts w:asciiTheme="minorBidi" w:hAnsiTheme="minorBidi" w:cstheme="minorBidi"/>
                <w:lang w:val="en-US" w:bidi="th-TH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28BFC81" w14:textId="77777777" w:rsidR="00E462FC" w:rsidRDefault="00E462F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F62B323" w14:textId="77777777" w:rsidR="00E462FC" w:rsidRDefault="00E462FC" w:rsidP="00A9492C">
            <w:pPr>
              <w:jc w:val="right"/>
              <w:rPr>
                <w:color w:val="000000"/>
              </w:rPr>
            </w:pPr>
          </w:p>
        </w:tc>
      </w:tr>
      <w:tr w:rsidR="00E462FC" w:rsidRPr="00FE4A70" w14:paraId="6EAB21D5" w14:textId="77777777" w:rsidTr="007109B3">
        <w:trPr>
          <w:trHeight w:val="183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0EA65C5" w14:textId="121EA0C4" w:rsidR="00E462FC" w:rsidRDefault="00E462FC" w:rsidP="00A9492C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Developer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4EE88B" w14:textId="77777777" w:rsidR="00E462FC" w:rsidRPr="00FE4A70" w:rsidRDefault="00E462FC" w:rsidP="00A9492C">
            <w:pPr>
              <w:jc w:val="right"/>
              <w:rPr>
                <w:rFonts w:asciiTheme="minorBidi" w:hAnsiTheme="minorBidi" w:cstheme="minorBidi"/>
                <w:lang w:val="en-US" w:bidi="th-TH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D3BFC40" w14:textId="77777777" w:rsidR="00E462FC" w:rsidRDefault="00E462F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14928B4" w14:textId="77777777" w:rsidR="00E462FC" w:rsidRDefault="00E462FC" w:rsidP="00A9492C">
            <w:pPr>
              <w:jc w:val="right"/>
              <w:rPr>
                <w:color w:val="000000"/>
              </w:rPr>
            </w:pPr>
          </w:p>
        </w:tc>
      </w:tr>
      <w:tr w:rsidR="00E462FC" w:rsidRPr="00FE4A70" w14:paraId="2FB4D05A" w14:textId="77777777" w:rsidTr="007109B3">
        <w:trPr>
          <w:trHeight w:val="183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34DA4E" w14:textId="3C0A4BA1" w:rsidR="00E462FC" w:rsidRDefault="00E462FC" w:rsidP="00A9492C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Tester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A792BD" w14:textId="77777777" w:rsidR="00E462FC" w:rsidRPr="00FE4A70" w:rsidRDefault="00E462FC" w:rsidP="00A9492C">
            <w:pPr>
              <w:jc w:val="right"/>
              <w:rPr>
                <w:rFonts w:asciiTheme="minorBidi" w:hAnsiTheme="minorBidi" w:cstheme="minorBidi"/>
                <w:lang w:val="en-US" w:bidi="th-TH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DB5438A" w14:textId="77777777" w:rsidR="00E462FC" w:rsidRDefault="00E462F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DECC7AB" w14:textId="77777777" w:rsidR="00E462FC" w:rsidRDefault="00E462FC" w:rsidP="00A9492C">
            <w:pPr>
              <w:jc w:val="right"/>
              <w:rPr>
                <w:color w:val="000000"/>
              </w:rPr>
            </w:pPr>
          </w:p>
        </w:tc>
      </w:tr>
      <w:tr w:rsidR="00A9492C" w:rsidRPr="00D31A6F" w14:paraId="649D856D" w14:textId="77777777" w:rsidTr="007109B3">
        <w:trPr>
          <w:trHeight w:val="318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592AC4B" w14:textId="0C7D399F" w:rsidR="00A9492C" w:rsidRPr="00515292" w:rsidRDefault="00A9492C" w:rsidP="00A9492C">
            <w:pPr>
              <w:rPr>
                <w:rFonts w:asciiTheme="minorBidi" w:hAnsiTheme="minorBidi" w:cstheme="minorBidi"/>
                <w:cs/>
                <w:lang w:bidi="th-TH"/>
              </w:rPr>
            </w:pPr>
            <w:r>
              <w:rPr>
                <w:rFonts w:asciiTheme="minorBidi" w:hAnsiTheme="minorBidi" w:cstheme="minorBidi"/>
                <w:lang w:val="en-US" w:bidi="th-TH"/>
              </w:rPr>
              <w:t>Technical Review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6E8A8AA" w14:textId="3A82160D" w:rsidR="00A9492C" w:rsidRPr="00FE4A70" w:rsidRDefault="00A9492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69B5F6B" w14:textId="64F5887D" w:rsidR="00A9492C" w:rsidRPr="000A499C" w:rsidRDefault="00A9492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A867A8" w14:textId="5C708D9C" w:rsidR="00A9492C" w:rsidRDefault="00A9492C" w:rsidP="00A9492C">
            <w:pPr>
              <w:jc w:val="right"/>
              <w:rPr>
                <w:color w:val="000000"/>
              </w:rPr>
            </w:pPr>
          </w:p>
        </w:tc>
      </w:tr>
      <w:tr w:rsidR="00A9492C" w:rsidRPr="00D31A6F" w14:paraId="77925B08" w14:textId="77777777" w:rsidTr="007109B3">
        <w:trPr>
          <w:trHeight w:val="84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A1487EF" w14:textId="2BD74151" w:rsidR="00A9492C" w:rsidRPr="00515292" w:rsidRDefault="00A9492C" w:rsidP="00A9492C">
            <w:pPr>
              <w:rPr>
                <w:rFonts w:asciiTheme="minorBidi" w:hAnsiTheme="minorBidi" w:cstheme="minorBidi"/>
                <w:lang w:bidi="th-TH"/>
              </w:rPr>
            </w:pPr>
            <w:r>
              <w:rPr>
                <w:rFonts w:asciiTheme="minorBidi" w:hAnsiTheme="minorBidi" w:cstheme="minorBidi"/>
                <w:lang w:bidi="th-TH"/>
              </w:rPr>
              <w:t>Application Support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AF8D6D" w14:textId="07FCE0F8" w:rsidR="00A9492C" w:rsidRPr="00FE4A70" w:rsidRDefault="00A9492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9D171E0" w14:textId="05A78DF0" w:rsidR="00A9492C" w:rsidRPr="000A499C" w:rsidRDefault="00A9492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30A9210" w14:textId="2B94C71E" w:rsidR="00A9492C" w:rsidRDefault="00A9492C" w:rsidP="00A9492C">
            <w:pPr>
              <w:jc w:val="right"/>
              <w:rPr>
                <w:color w:val="000000"/>
              </w:rPr>
            </w:pPr>
          </w:p>
        </w:tc>
      </w:tr>
      <w:tr w:rsidR="00A9492C" w:rsidRPr="00D31A6F" w14:paraId="22766108" w14:textId="77777777" w:rsidTr="007109B3">
        <w:trPr>
          <w:trHeight w:val="183"/>
        </w:trPr>
        <w:tc>
          <w:tcPr>
            <w:tcW w:w="1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68C27A9" w14:textId="3096DC21" w:rsidR="00A9492C" w:rsidRPr="00515292" w:rsidRDefault="00A9492C" w:rsidP="00A9492C">
            <w:pPr>
              <w:rPr>
                <w:rFonts w:asciiTheme="minorBidi" w:hAnsiTheme="minorBidi" w:cstheme="minorBidi"/>
                <w:lang w:bidi="th-TH"/>
              </w:rPr>
            </w:pPr>
            <w:r>
              <w:rPr>
                <w:rFonts w:asciiTheme="minorBidi" w:hAnsiTheme="minorBidi" w:cstheme="minorBidi"/>
              </w:rPr>
              <w:t>Infrastructure</w:t>
            </w:r>
            <w:r>
              <w:rPr>
                <w:rFonts w:asciiTheme="minorBidi" w:hAnsiTheme="minorBidi" w:cstheme="minorBidi"/>
                <w:lang w:val="en-US"/>
              </w:rPr>
              <w:t xml:space="preserve"> &amp; </w:t>
            </w:r>
            <w:r>
              <w:rPr>
                <w:rFonts w:asciiTheme="minorBidi" w:hAnsiTheme="minorBidi" w:cstheme="minorBidi"/>
              </w:rPr>
              <w:t xml:space="preserve">Security </w:t>
            </w:r>
            <w:r w:rsidRPr="004D3827">
              <w:rPr>
                <w:rFonts w:asciiTheme="minorBidi" w:hAnsiTheme="minorBidi" w:cstheme="minorBidi"/>
              </w:rPr>
              <w:t>Team</w:t>
            </w:r>
          </w:p>
        </w:tc>
        <w:tc>
          <w:tcPr>
            <w:tcW w:w="11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9DA7A54" w14:textId="5CE65E49" w:rsidR="00A9492C" w:rsidRPr="00FE4A70" w:rsidRDefault="00A9492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9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D93ACA0" w14:textId="32D628C2" w:rsidR="00A9492C" w:rsidRPr="000A499C" w:rsidRDefault="00A9492C" w:rsidP="00A9492C">
            <w:pPr>
              <w:jc w:val="right"/>
              <w:rPr>
                <w:rFonts w:asciiTheme="minorBidi" w:hAnsiTheme="minorBidi" w:cstheme="minorBidi"/>
                <w:lang w:val="en-US"/>
              </w:rPr>
            </w:pP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552543C" w14:textId="31054934" w:rsidR="00A9492C" w:rsidRDefault="00A9492C" w:rsidP="00A9492C">
            <w:pPr>
              <w:jc w:val="right"/>
              <w:rPr>
                <w:color w:val="000000"/>
              </w:rPr>
            </w:pPr>
          </w:p>
        </w:tc>
      </w:tr>
      <w:tr w:rsidR="006D43CF" w:rsidRPr="00FE4A70" w14:paraId="12E3EC63" w14:textId="77777777" w:rsidTr="007109B3">
        <w:trPr>
          <w:trHeight w:val="220"/>
        </w:trPr>
        <w:tc>
          <w:tcPr>
            <w:tcW w:w="3986" w:type="pct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14:paraId="32754494" w14:textId="16BE4981" w:rsidR="006D43CF" w:rsidRPr="00337D23" w:rsidRDefault="006D43CF" w:rsidP="008D77E1">
            <w:pPr>
              <w:rPr>
                <w:rFonts w:asciiTheme="minorBidi" w:hAnsiTheme="minorBidi" w:cstheme="minorBidi"/>
                <w:b/>
                <w:bCs/>
                <w:lang w:val="en-US" w:bidi="th-TH"/>
              </w:rPr>
            </w:pPr>
            <w:r w:rsidRPr="00337D23">
              <w:rPr>
                <w:rFonts w:asciiTheme="minorBidi" w:hAnsiTheme="minorBidi" w:cstheme="minorBidi"/>
                <w:b/>
                <w:bCs/>
                <w:cs/>
                <w:lang w:val="en-US" w:bidi="th-TH"/>
              </w:rPr>
              <w:t>รวมค่าบริการ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14:paraId="57D49EFB" w14:textId="1D1686BF" w:rsidR="006D43CF" w:rsidRPr="00EB014D" w:rsidRDefault="006D43CF" w:rsidP="006D43CF">
            <w:pPr>
              <w:jc w:val="right"/>
              <w:rPr>
                <w:b/>
                <w:bCs/>
                <w:color w:val="000000"/>
                <w:cs/>
                <w:lang w:bidi="th-TH"/>
              </w:rPr>
            </w:pPr>
          </w:p>
        </w:tc>
      </w:tr>
    </w:tbl>
    <w:p w14:paraId="4CF04657" w14:textId="77777777" w:rsidR="006D43CF" w:rsidRDefault="006D43CF" w:rsidP="006D43CF">
      <w:pPr>
        <w:ind w:firstLine="720"/>
        <w:rPr>
          <w:rFonts w:asciiTheme="minorBidi" w:hAnsiTheme="minorBidi" w:cstheme="minorBidi"/>
          <w:sz w:val="22"/>
          <w:szCs w:val="22"/>
          <w:lang w:val="en-US" w:bidi="th-TH"/>
        </w:rPr>
      </w:pPr>
      <w:r w:rsidRPr="00956040">
        <w:rPr>
          <w:rFonts w:asciiTheme="minorBidi" w:hAnsiTheme="minorBidi" w:cstheme="minorBidi" w:hint="cs"/>
          <w:sz w:val="22"/>
          <w:szCs w:val="22"/>
          <w:cs/>
          <w:lang w:bidi="th-TH"/>
        </w:rPr>
        <w:t>หมายเหตุ</w:t>
      </w:r>
      <w:r w:rsidRPr="00956040">
        <w:rPr>
          <w:rFonts w:asciiTheme="minorBidi" w:hAnsiTheme="minorBidi"/>
          <w:sz w:val="22"/>
          <w:szCs w:val="22"/>
          <w:cs/>
          <w:lang w:val="en-US" w:bidi="th-TH"/>
        </w:rPr>
        <w:t xml:space="preserve">: </w:t>
      </w:r>
      <w:r w:rsidRPr="00956040">
        <w:rPr>
          <w:rFonts w:asciiTheme="minorBidi" w:hAnsiTheme="minorBidi" w:cstheme="minorBidi" w:hint="cs"/>
          <w:sz w:val="22"/>
          <w:szCs w:val="22"/>
          <w:cs/>
          <w:lang w:val="en-US" w:bidi="th-TH"/>
        </w:rPr>
        <w:t>ค่าบริการดังกล่าว ไม่รวมภาษีมูลค่าเพิ่ม</w:t>
      </w:r>
    </w:p>
    <w:p w14:paraId="166F04D3" w14:textId="77777777" w:rsidR="007109B3" w:rsidRDefault="007109B3" w:rsidP="006D43CF">
      <w:pPr>
        <w:ind w:firstLine="720"/>
        <w:rPr>
          <w:rFonts w:asciiTheme="minorBidi" w:hAnsiTheme="minorBidi" w:cstheme="minorBidi"/>
          <w:sz w:val="22"/>
          <w:szCs w:val="22"/>
          <w:lang w:val="en-US" w:bidi="th-TH"/>
        </w:rPr>
      </w:pPr>
    </w:p>
    <w:p w14:paraId="3CD5A13E" w14:textId="77C5F9CF" w:rsidR="006D43CF" w:rsidRDefault="006D43CF" w:rsidP="006D43CF">
      <w:pPr>
        <w:jc w:val="thaiDistribute"/>
        <w:rPr>
          <w:rFonts w:asciiTheme="minorBidi" w:hAnsiTheme="minorBidi" w:cstheme="minorBidi"/>
          <w:b/>
          <w:bCs/>
          <w:lang w:val="en-US" w:bidi="th-TH"/>
        </w:rPr>
      </w:pPr>
      <w:r>
        <w:rPr>
          <w:rFonts w:asciiTheme="minorBidi" w:hAnsiTheme="minorBidi" w:cstheme="minorBidi" w:hint="cs"/>
          <w:b/>
          <w:bCs/>
          <w:cs/>
          <w:lang w:val="en-US" w:bidi="th-TH"/>
        </w:rPr>
        <w:t xml:space="preserve">ส่วนที่ </w:t>
      </w:r>
      <w:r>
        <w:rPr>
          <w:rFonts w:asciiTheme="minorBidi" w:hAnsiTheme="minorBidi" w:cstheme="minorBidi"/>
          <w:b/>
          <w:bCs/>
          <w:lang w:val="en-US" w:bidi="th-TH"/>
        </w:rPr>
        <w:t>2</w:t>
      </w:r>
      <w:r w:rsidR="001C6E6B">
        <w:rPr>
          <w:rFonts w:asciiTheme="minorBidi" w:hAnsiTheme="minorBidi"/>
          <w:b/>
          <w:bCs/>
          <w:cs/>
          <w:lang w:val="en-US" w:bidi="th-TH"/>
        </w:rPr>
        <w:t xml:space="preserve"> </w:t>
      </w:r>
      <w:r>
        <w:rPr>
          <w:rFonts w:asciiTheme="minorBidi" w:hAnsiTheme="minorBidi" w:cstheme="minorBidi" w:hint="cs"/>
          <w:b/>
          <w:bCs/>
          <w:cs/>
          <w:lang w:val="en-US" w:bidi="th-TH"/>
        </w:rPr>
        <w:t>ค่าดำเนินการว่าจ้างที่ปรึกษาโครงการ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7219"/>
        <w:gridCol w:w="2744"/>
      </w:tblGrid>
      <w:tr w:rsidR="006D43CF" w14:paraId="254FD9C1" w14:textId="77777777" w:rsidTr="007109B3">
        <w:tc>
          <w:tcPr>
            <w:tcW w:w="3623" w:type="pct"/>
            <w:shd w:val="clear" w:color="auto" w:fill="DAEEF3" w:themeFill="accent5" w:themeFillTint="33"/>
          </w:tcPr>
          <w:p w14:paraId="53645D7F" w14:textId="77777777" w:rsidR="006D43CF" w:rsidRDefault="006D43CF" w:rsidP="006D43CF">
            <w:pPr>
              <w:jc w:val="thaiDistribute"/>
              <w:rPr>
                <w:rFonts w:asciiTheme="minorBidi" w:hAnsiTheme="minorBidi" w:cstheme="minorBidi"/>
                <w:b/>
                <w:bCs/>
                <w:lang w:val="en-US" w:bidi="th-TH"/>
              </w:rPr>
            </w:pPr>
            <w:r>
              <w:rPr>
                <w:rFonts w:asciiTheme="minorBidi" w:hAnsiTheme="minorBidi" w:cstheme="minorBidi" w:hint="cs"/>
                <w:b/>
                <w:bCs/>
                <w:cs/>
                <w:lang w:val="en-US" w:bidi="th-TH"/>
              </w:rPr>
              <w:t>ค่าดำเนินการว่าจ้างที่ปรึกษาโครงการ</w:t>
            </w:r>
          </w:p>
        </w:tc>
        <w:tc>
          <w:tcPr>
            <w:tcW w:w="1377" w:type="pct"/>
            <w:shd w:val="clear" w:color="auto" w:fill="DAEEF3" w:themeFill="accent5" w:themeFillTint="33"/>
          </w:tcPr>
          <w:p w14:paraId="4C63A222" w14:textId="77777777" w:rsidR="006D43CF" w:rsidRDefault="006D43CF" w:rsidP="006D43CF">
            <w:pPr>
              <w:jc w:val="center"/>
              <w:rPr>
                <w:rFonts w:asciiTheme="minorBidi" w:hAnsiTheme="minorBidi" w:cstheme="minorBidi"/>
                <w:b/>
                <w:bCs/>
                <w:cs/>
                <w:lang w:val="en-US" w:bidi="th-TH"/>
              </w:rPr>
            </w:pPr>
            <w:r>
              <w:rPr>
                <w:rFonts w:asciiTheme="minorBidi" w:hAnsiTheme="minorBidi" w:cstheme="minorBidi" w:hint="cs"/>
                <w:b/>
                <w:bCs/>
                <w:cs/>
                <w:lang w:val="en-US" w:bidi="th-TH"/>
              </w:rPr>
              <w:t>ราคา (บาท)</w:t>
            </w:r>
          </w:p>
        </w:tc>
      </w:tr>
      <w:tr w:rsidR="006D43CF" w:rsidRPr="008D25AF" w14:paraId="559A3542" w14:textId="77777777" w:rsidTr="007109B3">
        <w:tc>
          <w:tcPr>
            <w:tcW w:w="3623" w:type="pct"/>
          </w:tcPr>
          <w:p w14:paraId="03618E12" w14:textId="7CD89644" w:rsidR="006D43CF" w:rsidRPr="008D25AF" w:rsidRDefault="006D43CF" w:rsidP="006D43CF">
            <w:pPr>
              <w:jc w:val="thaiDistribute"/>
              <w:rPr>
                <w:rFonts w:asciiTheme="minorBidi" w:hAnsiTheme="minorBidi" w:cstheme="minorBidi"/>
                <w:lang w:val="en-US" w:bidi="th-TH"/>
              </w:rPr>
            </w:pPr>
            <w:r w:rsidRPr="00A77310">
              <w:rPr>
                <w:rFonts w:asciiTheme="minorBidi" w:hAnsiTheme="minorBidi" w:cstheme="minorBidi" w:hint="cs"/>
                <w:cs/>
                <w:lang w:val="en-US" w:bidi="th-TH"/>
              </w:rPr>
              <w:t>ค่าดำเนินการว่าจ้างที่ปรึกษาโครงการ</w:t>
            </w:r>
            <w:r w:rsidR="001C6E6B">
              <w:rPr>
                <w:rFonts w:asciiTheme="minorBidi" w:hAnsiTheme="minorBidi" w:cstheme="minorBidi" w:hint="cs"/>
                <w:cs/>
                <w:lang w:val="en-US" w:bidi="th-TH"/>
              </w:rPr>
              <w:t xml:space="preserve"> </w:t>
            </w:r>
          </w:p>
        </w:tc>
        <w:tc>
          <w:tcPr>
            <w:tcW w:w="1377" w:type="pct"/>
          </w:tcPr>
          <w:p w14:paraId="5093EA8E" w14:textId="0CBBFF1F" w:rsidR="006D43CF" w:rsidRPr="008D25AF" w:rsidRDefault="006D43CF" w:rsidP="006D43CF">
            <w:pPr>
              <w:jc w:val="right"/>
              <w:rPr>
                <w:rFonts w:asciiTheme="minorBidi" w:hAnsiTheme="minorBidi" w:cstheme="minorBidi"/>
                <w:lang w:val="en-US" w:bidi="th-TH"/>
              </w:rPr>
            </w:pPr>
          </w:p>
        </w:tc>
      </w:tr>
      <w:tr w:rsidR="006D43CF" w:rsidRPr="008D25AF" w14:paraId="4DA6A4FD" w14:textId="77777777" w:rsidTr="007109B3">
        <w:tc>
          <w:tcPr>
            <w:tcW w:w="3623" w:type="pct"/>
          </w:tcPr>
          <w:p w14:paraId="17F9FF7E" w14:textId="76836474" w:rsidR="006D43CF" w:rsidRPr="008D25AF" w:rsidRDefault="006D43CF" w:rsidP="008D77E1">
            <w:pPr>
              <w:jc w:val="thaiDistribute"/>
              <w:rPr>
                <w:rFonts w:asciiTheme="minorBidi" w:hAnsiTheme="minorBidi" w:cstheme="minorBidi"/>
                <w:b/>
                <w:bCs/>
                <w:cs/>
                <w:lang w:val="en-US" w:bidi="th-TH"/>
              </w:rPr>
            </w:pPr>
            <w:r w:rsidRPr="008D25AF">
              <w:rPr>
                <w:rFonts w:asciiTheme="minorBidi" w:hAnsiTheme="minorBidi" w:cstheme="minorBidi" w:hint="cs"/>
                <w:b/>
                <w:bCs/>
                <w:cs/>
                <w:lang w:val="en-US" w:bidi="th-TH"/>
              </w:rPr>
              <w:t>รวม</w:t>
            </w:r>
            <w:r w:rsidR="008D77E1">
              <w:rPr>
                <w:rFonts w:asciiTheme="minorBidi" w:hAnsiTheme="minorBidi" w:cstheme="minorBidi" w:hint="cs"/>
                <w:b/>
                <w:bCs/>
                <w:cs/>
                <w:lang w:val="en-US" w:bidi="th-TH"/>
              </w:rPr>
              <w:t xml:space="preserve"> </w:t>
            </w:r>
          </w:p>
        </w:tc>
        <w:tc>
          <w:tcPr>
            <w:tcW w:w="1377" w:type="pct"/>
          </w:tcPr>
          <w:p w14:paraId="6CCB486E" w14:textId="2337119E" w:rsidR="006D43CF" w:rsidRPr="008D25AF" w:rsidRDefault="006D43CF" w:rsidP="006D43CF">
            <w:pPr>
              <w:jc w:val="right"/>
              <w:rPr>
                <w:rFonts w:asciiTheme="minorBidi" w:hAnsiTheme="minorBidi"/>
                <w:b/>
                <w:bCs/>
                <w:u w:val="double"/>
                <w:lang w:val="en-US" w:bidi="th-TH"/>
              </w:rPr>
            </w:pPr>
          </w:p>
        </w:tc>
      </w:tr>
    </w:tbl>
    <w:p w14:paraId="0D144FA9" w14:textId="77777777" w:rsidR="006D43CF" w:rsidRPr="00956040" w:rsidRDefault="006D43CF" w:rsidP="006D43CF">
      <w:pPr>
        <w:rPr>
          <w:b/>
          <w:bCs/>
          <w:sz w:val="22"/>
          <w:szCs w:val="22"/>
          <w:lang w:bidi="th-TH"/>
        </w:rPr>
      </w:pPr>
      <w:r>
        <w:rPr>
          <w:rFonts w:asciiTheme="minorBidi" w:hAnsiTheme="minorBidi" w:cstheme="minorBidi" w:hint="cs"/>
          <w:sz w:val="24"/>
          <w:szCs w:val="24"/>
          <w:cs/>
          <w:lang w:bidi="th-TH"/>
        </w:rPr>
        <w:t xml:space="preserve"> </w:t>
      </w:r>
      <w:r w:rsidRPr="00956040">
        <w:rPr>
          <w:rFonts w:asciiTheme="minorBidi" w:hAnsiTheme="minorBidi" w:cstheme="minorBidi" w:hint="cs"/>
          <w:sz w:val="22"/>
          <w:szCs w:val="22"/>
          <w:cs/>
          <w:lang w:bidi="th-TH"/>
        </w:rPr>
        <w:t>หมายเหตุ</w:t>
      </w:r>
      <w:r w:rsidRPr="00956040">
        <w:rPr>
          <w:rFonts w:asciiTheme="minorBidi" w:hAnsiTheme="minorBidi"/>
          <w:sz w:val="22"/>
          <w:szCs w:val="22"/>
          <w:cs/>
          <w:lang w:val="en-US" w:bidi="th-TH"/>
        </w:rPr>
        <w:t xml:space="preserve">: </w:t>
      </w:r>
      <w:r w:rsidRPr="00956040">
        <w:rPr>
          <w:rFonts w:asciiTheme="minorBidi" w:hAnsiTheme="minorBidi" w:cstheme="minorBidi" w:hint="cs"/>
          <w:sz w:val="22"/>
          <w:szCs w:val="22"/>
          <w:cs/>
          <w:lang w:bidi="th-TH"/>
        </w:rPr>
        <w:t>ราคาที่เสนอไม่</w:t>
      </w:r>
      <w:r w:rsidRPr="00956040">
        <w:rPr>
          <w:rFonts w:asciiTheme="minorBidi" w:hAnsiTheme="minorBidi" w:cstheme="minorBidi"/>
          <w:sz w:val="22"/>
          <w:szCs w:val="22"/>
          <w:cs/>
          <w:lang w:bidi="th-TH"/>
        </w:rPr>
        <w:t>รวมภาษีมูลค่าเพิ่ม</w:t>
      </w:r>
    </w:p>
    <w:p w14:paraId="19DA83B8" w14:textId="77777777" w:rsidR="00E462FC" w:rsidRPr="00956040" w:rsidRDefault="00E462FC" w:rsidP="006D43CF">
      <w:pPr>
        <w:rPr>
          <w:b/>
          <w:bCs/>
          <w:lang w:bidi="th-TH"/>
        </w:rPr>
      </w:pPr>
    </w:p>
    <w:p w14:paraId="5221866E" w14:textId="28D36D20" w:rsidR="006D43CF" w:rsidRPr="00F010D1" w:rsidRDefault="006D43CF" w:rsidP="006D43CF">
      <w:pPr>
        <w:rPr>
          <w:b/>
          <w:bCs/>
          <w:color w:val="FF0000"/>
          <w:lang w:val="en-US" w:bidi="th-TH"/>
        </w:rPr>
      </w:pPr>
      <w:r w:rsidRPr="00C21173">
        <w:rPr>
          <w:rFonts w:hint="cs"/>
          <w:b/>
          <w:bCs/>
          <w:cs/>
          <w:lang w:val="en-US" w:bidi="th-TH"/>
        </w:rPr>
        <w:t xml:space="preserve">ส่วนที่ </w:t>
      </w:r>
      <w:r>
        <w:rPr>
          <w:b/>
          <w:bCs/>
          <w:lang w:val="en-US" w:bidi="th-TH"/>
        </w:rPr>
        <w:t>3</w:t>
      </w:r>
      <w:r w:rsidRPr="00C21173">
        <w:rPr>
          <w:b/>
          <w:bCs/>
          <w:lang w:val="en-US"/>
        </w:rPr>
        <w:tab/>
      </w:r>
      <w:r w:rsidRPr="00C21173">
        <w:rPr>
          <w:b/>
          <w:bCs/>
          <w:cs/>
          <w:lang w:val="en-US" w:bidi="th-TH"/>
        </w:rPr>
        <w:t xml:space="preserve">ค่าบริการให้คำปรึกษานอกขอบเขตการให้บริการ </w:t>
      </w:r>
      <w:r w:rsidR="00F010D1">
        <w:rPr>
          <w:b/>
          <w:bCs/>
          <w:cs/>
          <w:lang w:val="en-US" w:bidi="th-TH"/>
        </w:rPr>
        <w:t xml:space="preserve"> </w:t>
      </w:r>
      <w:r w:rsidR="00F010D1" w:rsidRPr="00F010D1">
        <w:rPr>
          <w:b/>
          <w:bCs/>
          <w:color w:val="FF0000"/>
          <w:highlight w:val="yellow"/>
          <w:cs/>
          <w:lang w:val="en-US" w:bidi="th-TH"/>
        </w:rPr>
        <w:t xml:space="preserve">หากเป็น </w:t>
      </w:r>
      <w:r w:rsidR="00F010D1" w:rsidRPr="00F010D1">
        <w:rPr>
          <w:b/>
          <w:bCs/>
          <w:color w:val="FF0000"/>
          <w:highlight w:val="yellow"/>
          <w:lang w:val="en-US" w:bidi="th-TH"/>
        </w:rPr>
        <w:t xml:space="preserve">Proposal </w:t>
      </w:r>
      <w:r w:rsidR="00F010D1" w:rsidRPr="00F010D1">
        <w:rPr>
          <w:b/>
          <w:bCs/>
          <w:color w:val="FF0000"/>
          <w:highlight w:val="yellow"/>
          <w:cs/>
          <w:lang w:val="en-US" w:bidi="th-TH"/>
        </w:rPr>
        <w:t>เสนอบริษัท ปตท. ให้ลบหัวข้อนี้ทิ้ง</w:t>
      </w:r>
    </w:p>
    <w:p w14:paraId="6B2F1C73" w14:textId="77777777" w:rsidR="006D43CF" w:rsidRDefault="006D43CF" w:rsidP="006D43CF">
      <w:pPr>
        <w:ind w:left="360"/>
        <w:rPr>
          <w:b/>
          <w:bCs/>
          <w:lang w:val="en-US" w:bidi="th-TH"/>
        </w:rPr>
      </w:pPr>
      <w:r w:rsidRPr="00C21173">
        <w:rPr>
          <w:b/>
          <w:bCs/>
          <w:cs/>
          <w:lang w:val="en-US" w:bidi="th-TH"/>
        </w:rPr>
        <w:t xml:space="preserve">(ไม่รวม </w:t>
      </w:r>
      <w:r w:rsidRPr="00C21173">
        <w:rPr>
          <w:b/>
          <w:bCs/>
          <w:lang w:val="en-US"/>
        </w:rPr>
        <w:t xml:space="preserve">VAT </w:t>
      </w:r>
      <w:r w:rsidRPr="00C21173">
        <w:rPr>
          <w:b/>
          <w:bCs/>
          <w:cs/>
          <w:lang w:val="en-US" w:bidi="th-TH"/>
        </w:rPr>
        <w:t>และค่าใช้จ่าย</w:t>
      </w:r>
      <w:proofErr w:type="spellStart"/>
      <w:r w:rsidRPr="00C21173">
        <w:rPr>
          <w:b/>
          <w:bCs/>
          <w:cs/>
          <w:lang w:val="en-US" w:bidi="th-TH"/>
        </w:rPr>
        <w:t>อื่นๆ</w:t>
      </w:r>
      <w:proofErr w:type="spellEnd"/>
      <w:r w:rsidRPr="00C21173">
        <w:rPr>
          <w:b/>
          <w:bCs/>
          <w:cs/>
          <w:lang w:val="en-US" w:bidi="th-TH"/>
        </w:rPr>
        <w:t xml:space="preserve"> ที่สามารถเบิกได้)</w:t>
      </w:r>
    </w:p>
    <w:p w14:paraId="0963569A" w14:textId="55301584" w:rsidR="006D43CF" w:rsidRDefault="006D43CF" w:rsidP="006D43CF">
      <w:pPr>
        <w:pStyle w:val="af6"/>
        <w:spacing w:before="0" w:beforeAutospacing="0" w:after="0" w:afterAutospacing="0" w:line="20" w:lineRule="atLeast"/>
        <w:ind w:left="360" w:firstLine="360"/>
        <w:jc w:val="thaiDistribute"/>
        <w:rPr>
          <w:rFonts w:asciiTheme="minorBidi" w:hAnsiTheme="minorBidi" w:cstheme="minorBidi"/>
          <w:kern w:val="18"/>
          <w:sz w:val="28"/>
          <w:szCs w:val="28"/>
        </w:rPr>
      </w:pP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 xml:space="preserve">กรณีที่ทาง </w:t>
      </w:r>
      <w:r w:rsidR="007109B3" w:rsidRPr="007109B3">
        <w:rPr>
          <w:rFonts w:asciiTheme="minorBidi" w:hAnsiTheme="minorBidi" w:cstheme="minorBidi" w:hint="cs"/>
          <w:kern w:val="18"/>
          <w:sz w:val="28"/>
          <w:szCs w:val="28"/>
          <w:highlight w:val="yellow"/>
          <w:cs/>
        </w:rPr>
        <w:t>ปตท.</w:t>
      </w:r>
      <w:r w:rsidR="007109B3">
        <w:rPr>
          <w:rFonts w:asciiTheme="minorBidi" w:hAnsiTheme="minorBidi" w:cstheme="minorBidi" w:hint="cs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 xml:space="preserve">มอบหมายงานเพิ่มเติมที่นอกเหนือจากขอบเขตงานที่กำหนดในข้อ </w:t>
      </w:r>
      <w:r w:rsidRPr="00D51490">
        <w:rPr>
          <w:rFonts w:asciiTheme="minorBidi" w:hAnsiTheme="minorBidi" w:cstheme="minorBidi"/>
          <w:kern w:val="18"/>
          <w:sz w:val="28"/>
          <w:szCs w:val="28"/>
        </w:rPr>
        <w:t>3</w:t>
      </w:r>
      <w:r w:rsidR="001C6E6B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>เจ้าหน้าที่ของ</w:t>
      </w:r>
      <w:r w:rsidRPr="00D51490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="008A18B6" w:rsidRPr="007109B3">
        <w:rPr>
          <w:rFonts w:asciiTheme="minorBidi" w:hAnsiTheme="minorBidi" w:cstheme="minorBidi" w:hint="cs"/>
          <w:kern w:val="18"/>
          <w:sz w:val="28"/>
          <w:szCs w:val="28"/>
          <w:highlight w:val="yellow"/>
          <w:cs/>
        </w:rPr>
        <w:t>ปตท.</w:t>
      </w:r>
      <w:r w:rsidRPr="00D51490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 xml:space="preserve">จะต้องแจ้งงานดังกล่าวนั้นต่อ </w:t>
      </w:r>
      <w:r w:rsidRPr="00D51490">
        <w:rPr>
          <w:rFonts w:asciiTheme="minorBidi" w:hAnsiTheme="minorBidi" w:cstheme="minorBidi"/>
          <w:kern w:val="18"/>
          <w:sz w:val="28"/>
          <w:szCs w:val="28"/>
        </w:rPr>
        <w:t xml:space="preserve">Project Manager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 xml:space="preserve">ล่วงหน้า โดยการปฏิบัติงานอื่นเพิ่มนั้นจะต้องเกิดจากการยินยอมของทั้ง </w:t>
      </w:r>
      <w:r>
        <w:rPr>
          <w:rFonts w:asciiTheme="minorBidi" w:hAnsiTheme="minorBidi" w:cstheme="minorBidi"/>
          <w:kern w:val="18"/>
          <w:sz w:val="28"/>
          <w:szCs w:val="28"/>
        </w:rPr>
        <w:t>2</w:t>
      </w:r>
      <w:r w:rsidRPr="00D51490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>ฝ่ายคือ</w:t>
      </w:r>
      <w:r w:rsidRPr="00D51490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>ทั้งทีมงานของ</w:t>
      </w:r>
      <w:r w:rsidRPr="00D51490">
        <w:rPr>
          <w:rFonts w:asciiTheme="minorBidi" w:hAnsiTheme="minorBidi" w:cstheme="minorBidi" w:hint="cs"/>
          <w:kern w:val="18"/>
          <w:sz w:val="28"/>
          <w:szCs w:val="28"/>
          <w:cs/>
        </w:rPr>
        <w:t xml:space="preserve"> </w:t>
      </w:r>
      <w:r w:rsidR="007109B3" w:rsidRPr="007109B3">
        <w:rPr>
          <w:rFonts w:asciiTheme="minorBidi" w:hAnsiTheme="minorBidi" w:cstheme="minorBidi" w:hint="cs"/>
          <w:kern w:val="18"/>
          <w:sz w:val="28"/>
          <w:szCs w:val="28"/>
          <w:highlight w:val="yellow"/>
          <w:cs/>
        </w:rPr>
        <w:t>ปตท.</w:t>
      </w:r>
      <w:r w:rsidR="001C6E6B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 xml:space="preserve">และทีมงานของ </w:t>
      </w:r>
      <w:r w:rsidRPr="00D51490">
        <w:rPr>
          <w:rFonts w:asciiTheme="minorBidi" w:hAnsiTheme="minorBidi" w:cstheme="minorBidi"/>
          <w:kern w:val="18"/>
          <w:sz w:val="28"/>
          <w:szCs w:val="28"/>
        </w:rPr>
        <w:t>PTT ICT</w:t>
      </w:r>
      <w:r w:rsidR="001C6E6B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>หลังจากนั้นจึงจะเริ่มปฏิบัติงานดังกล่าว</w:t>
      </w:r>
      <w:r w:rsidR="001C6E6B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>ทั้งนี้</w:t>
      </w:r>
      <w:r w:rsidRPr="00D51490">
        <w:rPr>
          <w:rFonts w:asciiTheme="minorBidi" w:hAnsiTheme="minorBidi" w:cs="Cordia New"/>
          <w:kern w:val="18"/>
          <w:sz w:val="28"/>
          <w:szCs w:val="28"/>
          <w:cs/>
        </w:rPr>
        <w:t xml:space="preserve">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 xml:space="preserve">งานที่ได้รับมอบหมายเพิ่มเติมนั้นมีผลกระทบต่อระยะเวลาตามตารางแผนการดำเนินงานของ </w:t>
      </w:r>
      <w:r w:rsidRPr="00D51490">
        <w:rPr>
          <w:rFonts w:asciiTheme="minorBidi" w:hAnsiTheme="minorBidi" w:cstheme="minorBidi"/>
          <w:kern w:val="18"/>
          <w:sz w:val="28"/>
          <w:szCs w:val="28"/>
        </w:rPr>
        <w:t xml:space="preserve">PTT ICT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>ที่กำหนดไว้เบื้องต้น และมีผลกระทบต่อค่าบริการ ซึ่ง</w:t>
      </w:r>
      <w:r w:rsidRPr="00D51490">
        <w:rPr>
          <w:rFonts w:asciiTheme="minorBidi" w:hAnsiTheme="minorBidi" w:cstheme="minorBidi"/>
          <w:kern w:val="18"/>
          <w:sz w:val="28"/>
          <w:szCs w:val="28"/>
        </w:rPr>
        <w:t xml:space="preserve"> PTT ICT 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 xml:space="preserve">จะประเมินจำนวนวันที่เกิดขึ้นตามเนื้องานที่ได้รับมอบหมายเพิ่มเติม โดยคิดค่าบริการเพิ่มเติมตามอัตราค่าบริการตามที่ </w:t>
      </w:r>
      <w:r w:rsidRPr="00D51490">
        <w:rPr>
          <w:rFonts w:asciiTheme="minorBidi" w:hAnsiTheme="minorBidi" w:cstheme="minorBidi"/>
          <w:kern w:val="18"/>
          <w:sz w:val="28"/>
          <w:szCs w:val="28"/>
        </w:rPr>
        <w:t>PTT ICT</w:t>
      </w:r>
      <w:r w:rsidRPr="00D51490">
        <w:rPr>
          <w:rFonts w:asciiTheme="minorBidi" w:hAnsiTheme="minorBidi" w:cstheme="minorBidi"/>
          <w:kern w:val="18"/>
          <w:sz w:val="28"/>
          <w:szCs w:val="28"/>
          <w:cs/>
        </w:rPr>
        <w:t xml:space="preserve"> กำหนด</w:t>
      </w:r>
      <w:r w:rsidRPr="00D51490">
        <w:rPr>
          <w:rFonts w:asciiTheme="minorBidi" w:hAnsiTheme="minorBidi" w:cstheme="minorBidi" w:hint="cs"/>
          <w:kern w:val="18"/>
          <w:sz w:val="28"/>
          <w:szCs w:val="28"/>
          <w:cs/>
        </w:rPr>
        <w:t xml:space="preserve"> ดังนี้</w:t>
      </w:r>
    </w:p>
    <w:p w14:paraId="42FDF7EF" w14:textId="77777777" w:rsidR="006D43CF" w:rsidRPr="00AD33CF" w:rsidRDefault="006D43CF" w:rsidP="006D43CF">
      <w:pPr>
        <w:pStyle w:val="af6"/>
        <w:spacing w:before="0" w:beforeAutospacing="0" w:after="0" w:afterAutospacing="0" w:line="20" w:lineRule="atLeast"/>
        <w:ind w:left="360" w:firstLine="360"/>
        <w:jc w:val="thaiDistribute"/>
        <w:rPr>
          <w:rFonts w:asciiTheme="minorBidi" w:hAnsiTheme="minorBidi" w:cstheme="minorBidi"/>
          <w:kern w:val="18"/>
          <w:sz w:val="28"/>
          <w:szCs w:val="28"/>
        </w:rPr>
      </w:pPr>
    </w:p>
    <w:p w14:paraId="241D6930" w14:textId="77777777" w:rsidR="006D43CF" w:rsidRDefault="006D43CF" w:rsidP="006D43CF">
      <w:pPr>
        <w:ind w:firstLine="360"/>
        <w:rPr>
          <w:b/>
          <w:bCs/>
          <w:lang w:val="en-US" w:bidi="th-TH"/>
        </w:rPr>
      </w:pPr>
      <w:r w:rsidRPr="00C21173">
        <w:rPr>
          <w:rFonts w:hint="cs"/>
          <w:b/>
          <w:bCs/>
          <w:cs/>
          <w:lang w:val="en-US" w:bidi="th-TH"/>
        </w:rPr>
        <w:t xml:space="preserve">ส่วนที่ </w:t>
      </w:r>
      <w:r>
        <w:rPr>
          <w:b/>
          <w:bCs/>
          <w:lang w:val="en-US" w:bidi="th-TH"/>
        </w:rPr>
        <w:t>3</w:t>
      </w:r>
      <w:r>
        <w:rPr>
          <w:b/>
          <w:bCs/>
          <w:cs/>
          <w:lang w:val="en-US" w:bidi="th-TH"/>
        </w:rPr>
        <w:t>.</w:t>
      </w:r>
      <w:r>
        <w:rPr>
          <w:b/>
          <w:bCs/>
          <w:lang w:val="en-US" w:bidi="th-TH"/>
        </w:rPr>
        <w:t>1</w:t>
      </w:r>
      <w:r w:rsidRPr="00C21173">
        <w:rPr>
          <w:b/>
          <w:bCs/>
          <w:lang w:val="en-US"/>
        </w:rPr>
        <w:tab/>
      </w:r>
      <w:r w:rsidRPr="00C21173">
        <w:rPr>
          <w:b/>
          <w:bCs/>
          <w:cs/>
          <w:lang w:val="en-US" w:bidi="th-TH"/>
        </w:rPr>
        <w:t xml:space="preserve">ค่าบริการให้คำปรึกษานอกขอบเขตการให้บริการ </w:t>
      </w:r>
    </w:p>
    <w:p w14:paraId="1759165B" w14:textId="77777777" w:rsidR="006D43CF" w:rsidRDefault="006D43CF" w:rsidP="006D43CF">
      <w:pPr>
        <w:ind w:firstLine="360"/>
        <w:rPr>
          <w:b/>
          <w:bCs/>
          <w:lang w:val="en-US" w:bidi="th-TH"/>
        </w:rPr>
      </w:pPr>
      <w:r w:rsidRPr="00C21173">
        <w:rPr>
          <w:b/>
          <w:bCs/>
          <w:cs/>
          <w:lang w:val="en-US" w:bidi="th-TH"/>
        </w:rPr>
        <w:t xml:space="preserve">(ไม่รวม </w:t>
      </w:r>
      <w:r w:rsidRPr="00C21173">
        <w:rPr>
          <w:b/>
          <w:bCs/>
          <w:lang w:val="en-US"/>
        </w:rPr>
        <w:t xml:space="preserve">VAT </w:t>
      </w:r>
      <w:r w:rsidRPr="00C21173">
        <w:rPr>
          <w:b/>
          <w:bCs/>
          <w:cs/>
          <w:lang w:val="en-US" w:bidi="th-TH"/>
        </w:rPr>
        <w:t>และค่าใช้จ่าย</w:t>
      </w:r>
      <w:proofErr w:type="spellStart"/>
      <w:r w:rsidRPr="00C21173">
        <w:rPr>
          <w:b/>
          <w:bCs/>
          <w:cs/>
          <w:lang w:val="en-US" w:bidi="th-TH"/>
        </w:rPr>
        <w:t>อื่นๆ</w:t>
      </w:r>
      <w:proofErr w:type="spellEnd"/>
      <w:r w:rsidRPr="00C21173">
        <w:rPr>
          <w:b/>
          <w:bCs/>
          <w:cs/>
          <w:lang w:val="en-US" w:bidi="th-TH"/>
        </w:rPr>
        <w:t xml:space="preserve"> ที่สามารถเบิกได้)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6847"/>
        <w:gridCol w:w="3116"/>
      </w:tblGrid>
      <w:tr w:rsidR="006D43CF" w:rsidRPr="00C21173" w14:paraId="22033ED5" w14:textId="77777777" w:rsidTr="007109B3">
        <w:trPr>
          <w:trHeight w:val="345"/>
          <w:tblHeader/>
        </w:trPr>
        <w:tc>
          <w:tcPr>
            <w:tcW w:w="34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14:paraId="4FBB5236" w14:textId="77777777" w:rsidR="006D43CF" w:rsidRPr="00C21173" w:rsidRDefault="006D43CF" w:rsidP="006D43CF">
            <w:pPr>
              <w:jc w:val="center"/>
              <w:rPr>
                <w:b/>
                <w:bCs/>
                <w:cs/>
                <w:lang w:val="en-GB" w:bidi="th-TH"/>
              </w:rPr>
            </w:pPr>
            <w:r w:rsidRPr="00C21173">
              <w:rPr>
                <w:b/>
                <w:bCs/>
                <w:cs/>
                <w:lang w:val="en-GB" w:bidi="th-TH"/>
              </w:rPr>
              <w:t>ตำแหน่ง</w:t>
            </w:r>
          </w:p>
        </w:tc>
        <w:tc>
          <w:tcPr>
            <w:tcW w:w="1564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vAlign w:val="center"/>
          </w:tcPr>
          <w:p w14:paraId="604DC173" w14:textId="77777777" w:rsidR="006D43CF" w:rsidRPr="00C21173" w:rsidRDefault="006D43CF" w:rsidP="006D43CF">
            <w:pPr>
              <w:jc w:val="center"/>
              <w:rPr>
                <w:b/>
                <w:bCs/>
                <w:cs/>
                <w:lang w:bidi="th-TH"/>
              </w:rPr>
            </w:pPr>
            <w:r w:rsidRPr="00C21173">
              <w:rPr>
                <w:rFonts w:hint="cs"/>
                <w:b/>
                <w:bCs/>
                <w:kern w:val="0"/>
                <w:cs/>
                <w:lang w:val="en-GB" w:bidi="th-TH"/>
              </w:rPr>
              <w:t>ราคา (บาท/วัน)</w:t>
            </w:r>
          </w:p>
        </w:tc>
      </w:tr>
      <w:tr w:rsidR="006D43CF" w:rsidRPr="00C21173" w14:paraId="3999B9BD" w14:textId="77777777" w:rsidTr="007109B3">
        <w:trPr>
          <w:trHeight w:val="26"/>
        </w:trPr>
        <w:tc>
          <w:tcPr>
            <w:tcW w:w="34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8E33FD" w14:textId="77777777" w:rsidR="006D43CF" w:rsidRPr="00C21173" w:rsidRDefault="006D43CF" w:rsidP="006D43CF">
            <w:pPr>
              <w:rPr>
                <w:lang w:val="en-US" w:bidi="th-TH"/>
              </w:rPr>
            </w:pPr>
            <w:r w:rsidRPr="00C21173">
              <w:rPr>
                <w:lang w:val="en-US" w:bidi="th-TH"/>
              </w:rPr>
              <w:t>Manager</w:t>
            </w:r>
          </w:p>
        </w:tc>
        <w:tc>
          <w:tcPr>
            <w:tcW w:w="1564" w:type="pct"/>
            <w:tcBorders>
              <w:left w:val="single" w:sz="4" w:space="0" w:color="auto"/>
              <w:right w:val="single" w:sz="6" w:space="0" w:color="auto"/>
            </w:tcBorders>
            <w:shd w:val="clear" w:color="auto" w:fill="FFFFFF"/>
          </w:tcPr>
          <w:p w14:paraId="776D5D1B" w14:textId="29B1AB41" w:rsidR="006D43CF" w:rsidRPr="00C21173" w:rsidRDefault="006D43CF" w:rsidP="006D43CF">
            <w:pPr>
              <w:jc w:val="right"/>
              <w:rPr>
                <w:color w:val="000000" w:themeColor="text1"/>
                <w:lang w:val="en-US" w:bidi="th-TH"/>
              </w:rPr>
            </w:pPr>
          </w:p>
        </w:tc>
      </w:tr>
      <w:tr w:rsidR="006D43CF" w:rsidRPr="00C21173" w14:paraId="17D61CBF" w14:textId="77777777" w:rsidTr="007109B3">
        <w:trPr>
          <w:trHeight w:val="26"/>
        </w:trPr>
        <w:tc>
          <w:tcPr>
            <w:tcW w:w="34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97754E9" w14:textId="77777777" w:rsidR="006D43CF" w:rsidRPr="00C21173" w:rsidRDefault="006D43CF" w:rsidP="006D43CF">
            <w:pPr>
              <w:rPr>
                <w:lang w:val="en-US" w:bidi="th-TH"/>
              </w:rPr>
            </w:pPr>
            <w:r w:rsidRPr="00C21173">
              <w:rPr>
                <w:lang w:val="en-US" w:bidi="th-TH"/>
              </w:rPr>
              <w:t xml:space="preserve">Senior Consultant </w:t>
            </w:r>
          </w:p>
        </w:tc>
        <w:tc>
          <w:tcPr>
            <w:tcW w:w="1564" w:type="pct"/>
            <w:tcBorders>
              <w:left w:val="single" w:sz="4" w:space="0" w:color="auto"/>
              <w:right w:val="single" w:sz="6" w:space="0" w:color="auto"/>
            </w:tcBorders>
            <w:shd w:val="clear" w:color="auto" w:fill="FFFFFF"/>
          </w:tcPr>
          <w:p w14:paraId="520152E6" w14:textId="2003B2DC" w:rsidR="006D43CF" w:rsidRPr="00C21173" w:rsidRDefault="006D43CF" w:rsidP="006D43CF">
            <w:pPr>
              <w:jc w:val="right"/>
              <w:rPr>
                <w:color w:val="000000" w:themeColor="text1"/>
              </w:rPr>
            </w:pPr>
          </w:p>
        </w:tc>
      </w:tr>
      <w:tr w:rsidR="006D43CF" w:rsidRPr="00C21173" w14:paraId="1E5F503A" w14:textId="77777777" w:rsidTr="007109B3">
        <w:trPr>
          <w:trHeight w:val="26"/>
        </w:trPr>
        <w:tc>
          <w:tcPr>
            <w:tcW w:w="34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C19810A" w14:textId="77777777" w:rsidR="006D43CF" w:rsidRPr="00C21173" w:rsidRDefault="006D43CF" w:rsidP="006D43CF">
            <w:pPr>
              <w:rPr>
                <w:lang w:val="en-US" w:bidi="th-TH"/>
              </w:rPr>
            </w:pPr>
            <w:r w:rsidRPr="00C21173">
              <w:rPr>
                <w:lang w:val="en-US" w:bidi="th-TH"/>
              </w:rPr>
              <w:t>Consultant</w:t>
            </w:r>
          </w:p>
        </w:tc>
        <w:tc>
          <w:tcPr>
            <w:tcW w:w="1564" w:type="pct"/>
            <w:tcBorders>
              <w:left w:val="single" w:sz="4" w:space="0" w:color="auto"/>
              <w:right w:val="single" w:sz="6" w:space="0" w:color="auto"/>
            </w:tcBorders>
            <w:shd w:val="clear" w:color="auto" w:fill="FFFFFF"/>
          </w:tcPr>
          <w:p w14:paraId="49781235" w14:textId="48F15805" w:rsidR="006D43CF" w:rsidRPr="00C21173" w:rsidRDefault="006D43CF" w:rsidP="006D43CF">
            <w:pPr>
              <w:jc w:val="right"/>
              <w:rPr>
                <w:color w:val="000000" w:themeColor="text1"/>
              </w:rPr>
            </w:pPr>
          </w:p>
        </w:tc>
      </w:tr>
      <w:tr w:rsidR="006D43CF" w:rsidRPr="00C21173" w14:paraId="54EC47E3" w14:textId="77777777" w:rsidTr="007109B3">
        <w:trPr>
          <w:trHeight w:val="26"/>
        </w:trPr>
        <w:tc>
          <w:tcPr>
            <w:tcW w:w="34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99573CC" w14:textId="77777777" w:rsidR="006D43CF" w:rsidRPr="00C21173" w:rsidRDefault="006D43CF" w:rsidP="006D43CF">
            <w:pPr>
              <w:rPr>
                <w:lang w:val="en-US" w:bidi="th-TH"/>
              </w:rPr>
            </w:pPr>
            <w:r>
              <w:t>Associated Consultant</w:t>
            </w:r>
          </w:p>
        </w:tc>
        <w:tc>
          <w:tcPr>
            <w:tcW w:w="1564" w:type="pct"/>
            <w:tcBorders>
              <w:left w:val="single" w:sz="4" w:space="0" w:color="auto"/>
              <w:right w:val="single" w:sz="6" w:space="0" w:color="auto"/>
            </w:tcBorders>
            <w:shd w:val="clear" w:color="auto" w:fill="FFFFFF"/>
          </w:tcPr>
          <w:p w14:paraId="058831D4" w14:textId="6DCA9733" w:rsidR="006D43CF" w:rsidRPr="009E31FC" w:rsidRDefault="006D43CF" w:rsidP="006D43CF">
            <w:pPr>
              <w:jc w:val="right"/>
              <w:rPr>
                <w:color w:val="000000" w:themeColor="text1"/>
                <w:lang w:val="en-US" w:bidi="th-TH"/>
              </w:rPr>
            </w:pPr>
          </w:p>
        </w:tc>
      </w:tr>
    </w:tbl>
    <w:p w14:paraId="078EC050" w14:textId="77777777" w:rsidR="006D43CF" w:rsidRDefault="006D43CF" w:rsidP="006D43CF">
      <w:pPr>
        <w:ind w:firstLine="360"/>
        <w:rPr>
          <w:rFonts w:asciiTheme="minorBidi" w:hAnsiTheme="minorBidi" w:cstheme="minorBidi"/>
          <w:sz w:val="22"/>
          <w:szCs w:val="22"/>
          <w:lang w:val="en-US" w:bidi="th-TH"/>
        </w:rPr>
      </w:pPr>
      <w:r w:rsidRPr="00956040">
        <w:rPr>
          <w:rFonts w:asciiTheme="minorBidi" w:hAnsiTheme="minorBidi" w:cstheme="minorBidi" w:hint="cs"/>
          <w:sz w:val="22"/>
          <w:szCs w:val="22"/>
          <w:cs/>
          <w:lang w:val="en-US" w:bidi="th-TH"/>
        </w:rPr>
        <w:t xml:space="preserve">หมายเหตุ </w:t>
      </w:r>
      <w:r w:rsidRPr="00956040">
        <w:rPr>
          <w:rFonts w:asciiTheme="minorBidi" w:hAnsiTheme="minorBidi"/>
          <w:sz w:val="22"/>
          <w:szCs w:val="22"/>
          <w:cs/>
          <w:lang w:val="en-US" w:bidi="th-TH"/>
        </w:rPr>
        <w:t xml:space="preserve">: </w:t>
      </w:r>
      <w:r w:rsidRPr="00956040">
        <w:rPr>
          <w:rFonts w:asciiTheme="minorBidi" w:hAnsiTheme="minorBidi" w:cstheme="minorBidi" w:hint="cs"/>
          <w:sz w:val="22"/>
          <w:szCs w:val="22"/>
          <w:cs/>
          <w:lang w:val="en-US" w:bidi="th-TH"/>
        </w:rPr>
        <w:t xml:space="preserve">ราคานี้ยังไม่รวมภาษีมูลค่าเพิ่ม </w:t>
      </w:r>
    </w:p>
    <w:p w14:paraId="0A745F4F" w14:textId="77777777" w:rsidR="006D43CF" w:rsidRPr="00AD33CF" w:rsidRDefault="006D43CF" w:rsidP="006D43CF">
      <w:pPr>
        <w:ind w:firstLine="360"/>
        <w:rPr>
          <w:rFonts w:asciiTheme="minorBidi" w:hAnsiTheme="minorBidi" w:cstheme="minorBidi"/>
          <w:sz w:val="22"/>
          <w:szCs w:val="22"/>
          <w:lang w:val="en-US" w:bidi="th-TH"/>
        </w:rPr>
      </w:pPr>
    </w:p>
    <w:p w14:paraId="2D790D8D" w14:textId="77777777" w:rsidR="006D43CF" w:rsidRPr="00062338" w:rsidRDefault="006D43CF" w:rsidP="006D43CF">
      <w:pPr>
        <w:ind w:firstLine="360"/>
        <w:rPr>
          <w:b/>
          <w:bCs/>
          <w:lang w:val="en-US" w:bidi="th-TH"/>
        </w:rPr>
      </w:pPr>
      <w:r w:rsidRPr="00C21173">
        <w:rPr>
          <w:rFonts w:hint="cs"/>
          <w:b/>
          <w:bCs/>
          <w:cs/>
          <w:lang w:val="en-US" w:bidi="th-TH"/>
        </w:rPr>
        <w:t xml:space="preserve">ส่วนที่ </w:t>
      </w:r>
      <w:r>
        <w:rPr>
          <w:b/>
          <w:bCs/>
          <w:lang w:val="en-US" w:bidi="th-TH"/>
        </w:rPr>
        <w:t>3</w:t>
      </w:r>
      <w:r>
        <w:rPr>
          <w:b/>
          <w:bCs/>
          <w:cs/>
          <w:lang w:val="en-US" w:bidi="th-TH"/>
        </w:rPr>
        <w:t>.</w:t>
      </w:r>
      <w:r>
        <w:rPr>
          <w:b/>
          <w:bCs/>
          <w:lang w:val="en-US" w:bidi="th-TH"/>
        </w:rPr>
        <w:t>2</w:t>
      </w:r>
      <w:r w:rsidRPr="00C21173">
        <w:rPr>
          <w:b/>
          <w:bCs/>
          <w:lang w:val="en-US" w:bidi="th-TH"/>
        </w:rPr>
        <w:tab/>
      </w:r>
      <w:r w:rsidRPr="00062338">
        <w:rPr>
          <w:b/>
          <w:bCs/>
          <w:cs/>
          <w:lang w:val="en-US" w:bidi="th-TH"/>
        </w:rPr>
        <w:t>ค่า</w:t>
      </w:r>
      <w:r w:rsidRPr="00062338">
        <w:rPr>
          <w:rFonts w:hint="cs"/>
          <w:b/>
          <w:bCs/>
          <w:cs/>
          <w:lang w:val="en-US" w:bidi="th-TH"/>
        </w:rPr>
        <w:t>เบี้ยเลี้ยง ค่าที่พัก และค่าพาหนะเดินทาง</w:t>
      </w:r>
      <w:r>
        <w:rPr>
          <w:rFonts w:hint="cs"/>
          <w:b/>
          <w:bCs/>
          <w:cs/>
          <w:lang w:val="en-US" w:bidi="th-TH"/>
        </w:rPr>
        <w:t xml:space="preserve"> </w:t>
      </w:r>
      <w:r w:rsidRPr="00C21173">
        <w:rPr>
          <w:b/>
          <w:bCs/>
          <w:cs/>
          <w:lang w:val="en-US" w:bidi="th-TH"/>
        </w:rPr>
        <w:t xml:space="preserve">(ไม่รวม </w:t>
      </w:r>
      <w:r w:rsidRPr="00C21173">
        <w:rPr>
          <w:b/>
          <w:bCs/>
          <w:lang w:val="en-US"/>
        </w:rPr>
        <w:t xml:space="preserve">VAT </w:t>
      </w:r>
      <w:r w:rsidRPr="00C21173">
        <w:rPr>
          <w:b/>
          <w:bCs/>
          <w:cs/>
          <w:lang w:val="en-US" w:bidi="th-TH"/>
        </w:rPr>
        <w:t>และค่าใช้จ่าย</w:t>
      </w:r>
      <w:proofErr w:type="spellStart"/>
      <w:r w:rsidRPr="00C21173">
        <w:rPr>
          <w:b/>
          <w:bCs/>
          <w:cs/>
          <w:lang w:val="en-US" w:bidi="th-TH"/>
        </w:rPr>
        <w:t>อื่นๆ</w:t>
      </w:r>
      <w:proofErr w:type="spellEnd"/>
      <w:r w:rsidRPr="00C21173">
        <w:rPr>
          <w:b/>
          <w:bCs/>
          <w:cs/>
          <w:lang w:val="en-US" w:bidi="th-TH"/>
        </w:rPr>
        <w:t xml:space="preserve"> ที่สามารถเบิกได้)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6747"/>
        <w:gridCol w:w="3060"/>
      </w:tblGrid>
      <w:tr w:rsidR="006D43CF" w:rsidRPr="00152965" w14:paraId="546A367E" w14:textId="77777777" w:rsidTr="007109B3">
        <w:trPr>
          <w:trHeight w:val="315"/>
        </w:trPr>
        <w:tc>
          <w:tcPr>
            <w:tcW w:w="3440" w:type="pct"/>
            <w:shd w:val="clear" w:color="auto" w:fill="DAEEF3" w:themeFill="accent5" w:themeFillTint="33"/>
            <w:vAlign w:val="center"/>
          </w:tcPr>
          <w:p w14:paraId="1809A860" w14:textId="77777777" w:rsidR="006D43CF" w:rsidRPr="00152965" w:rsidRDefault="006D43CF" w:rsidP="006D43CF">
            <w:pPr>
              <w:jc w:val="center"/>
              <w:rPr>
                <w:b/>
                <w:bCs/>
                <w:kern w:val="0"/>
                <w:cs/>
                <w:lang w:val="en-GB" w:bidi="th-TH"/>
              </w:rPr>
            </w:pPr>
            <w:r w:rsidRPr="00152965">
              <w:rPr>
                <w:rFonts w:hint="cs"/>
                <w:b/>
                <w:bCs/>
                <w:kern w:val="0"/>
                <w:cs/>
                <w:lang w:val="en-GB" w:bidi="th-TH"/>
              </w:rPr>
              <w:t>ประเภท</w:t>
            </w:r>
          </w:p>
        </w:tc>
        <w:tc>
          <w:tcPr>
            <w:tcW w:w="1560" w:type="pct"/>
            <w:shd w:val="clear" w:color="auto" w:fill="DAEEF3" w:themeFill="accent5" w:themeFillTint="33"/>
            <w:vAlign w:val="center"/>
          </w:tcPr>
          <w:p w14:paraId="458D2FA9" w14:textId="77777777" w:rsidR="006D43CF" w:rsidRPr="00152965" w:rsidRDefault="006D43CF" w:rsidP="006D43CF">
            <w:pPr>
              <w:jc w:val="center"/>
              <w:rPr>
                <w:b/>
                <w:bCs/>
                <w:kern w:val="0"/>
                <w:cs/>
                <w:lang w:val="en-GB" w:bidi="th-TH"/>
              </w:rPr>
            </w:pPr>
            <w:r w:rsidRPr="00152965">
              <w:rPr>
                <w:rFonts w:hint="cs"/>
                <w:b/>
                <w:bCs/>
                <w:kern w:val="0"/>
                <w:cs/>
                <w:lang w:val="en-GB" w:bidi="th-TH"/>
              </w:rPr>
              <w:t>ราคา (บาท/วัน)</w:t>
            </w:r>
          </w:p>
        </w:tc>
      </w:tr>
      <w:tr w:rsidR="006D43CF" w:rsidRPr="00152965" w14:paraId="1322A26A" w14:textId="77777777" w:rsidTr="007109B3">
        <w:trPr>
          <w:trHeight w:val="242"/>
        </w:trPr>
        <w:tc>
          <w:tcPr>
            <w:tcW w:w="3440" w:type="pct"/>
            <w:vAlign w:val="center"/>
          </w:tcPr>
          <w:p w14:paraId="09B96049" w14:textId="77777777" w:rsidR="006D43CF" w:rsidRPr="00152965" w:rsidRDefault="006D43CF" w:rsidP="006D43CF">
            <w:pPr>
              <w:rPr>
                <w:kern w:val="0"/>
                <w:cs/>
                <w:lang w:val="en-US" w:bidi="th-TH"/>
              </w:rPr>
            </w:pPr>
            <w:r w:rsidRPr="00152965">
              <w:rPr>
                <w:rFonts w:hint="cs"/>
                <w:kern w:val="0"/>
                <w:cs/>
                <w:lang w:val="en-US" w:bidi="th-TH"/>
              </w:rPr>
              <w:t xml:space="preserve"> ค่าเบี้ยเลี้ยง</w:t>
            </w:r>
          </w:p>
        </w:tc>
        <w:tc>
          <w:tcPr>
            <w:tcW w:w="1560" w:type="pct"/>
            <w:vAlign w:val="center"/>
          </w:tcPr>
          <w:p w14:paraId="27AF8233" w14:textId="10176223" w:rsidR="006D43CF" w:rsidRPr="00152965" w:rsidRDefault="006D43CF" w:rsidP="006D43CF">
            <w:pPr>
              <w:jc w:val="right"/>
              <w:rPr>
                <w:kern w:val="0"/>
                <w:lang w:val="en-US" w:bidi="th-TH"/>
              </w:rPr>
            </w:pPr>
          </w:p>
        </w:tc>
      </w:tr>
      <w:tr w:rsidR="006D43CF" w:rsidRPr="00152965" w14:paraId="6D067A06" w14:textId="77777777" w:rsidTr="007109B3">
        <w:trPr>
          <w:trHeight w:val="242"/>
        </w:trPr>
        <w:tc>
          <w:tcPr>
            <w:tcW w:w="3440" w:type="pct"/>
            <w:vAlign w:val="center"/>
          </w:tcPr>
          <w:p w14:paraId="32BD85B7" w14:textId="77777777" w:rsidR="006D43CF" w:rsidRPr="00152965" w:rsidRDefault="006D43CF" w:rsidP="006D43CF">
            <w:pPr>
              <w:rPr>
                <w:kern w:val="0"/>
                <w:lang w:val="en-US" w:bidi="th-TH"/>
              </w:rPr>
            </w:pPr>
            <w:r w:rsidRPr="00152965">
              <w:rPr>
                <w:rFonts w:hint="cs"/>
                <w:kern w:val="0"/>
                <w:cs/>
                <w:lang w:val="en-US" w:bidi="th-TH"/>
              </w:rPr>
              <w:t xml:space="preserve"> ค่าที่พัก</w:t>
            </w:r>
          </w:p>
        </w:tc>
        <w:tc>
          <w:tcPr>
            <w:tcW w:w="1560" w:type="pct"/>
            <w:vAlign w:val="center"/>
          </w:tcPr>
          <w:p w14:paraId="2BBF82B7" w14:textId="6C1C8DB0" w:rsidR="006D43CF" w:rsidRPr="00152965" w:rsidRDefault="006D43CF" w:rsidP="006D43CF">
            <w:pPr>
              <w:jc w:val="right"/>
              <w:rPr>
                <w:kern w:val="0"/>
                <w:lang w:val="en-US" w:bidi="th-TH"/>
              </w:rPr>
            </w:pPr>
          </w:p>
        </w:tc>
      </w:tr>
      <w:tr w:rsidR="006D43CF" w:rsidRPr="00152965" w14:paraId="121F3BEA" w14:textId="77777777" w:rsidTr="007109B3">
        <w:trPr>
          <w:trHeight w:val="242"/>
        </w:trPr>
        <w:tc>
          <w:tcPr>
            <w:tcW w:w="3440" w:type="pct"/>
            <w:vAlign w:val="center"/>
          </w:tcPr>
          <w:p w14:paraId="2C842653" w14:textId="77777777" w:rsidR="006D43CF" w:rsidRPr="00152965" w:rsidRDefault="006D43CF" w:rsidP="006D43CF">
            <w:pPr>
              <w:rPr>
                <w:kern w:val="0"/>
                <w:cs/>
                <w:lang w:val="en-US" w:bidi="th-TH"/>
              </w:rPr>
            </w:pPr>
            <w:r w:rsidRPr="00152965">
              <w:rPr>
                <w:rFonts w:hint="cs"/>
                <w:kern w:val="0"/>
                <w:cs/>
                <w:lang w:val="en-US" w:bidi="th-TH"/>
              </w:rPr>
              <w:t xml:space="preserve"> ค่าพาหนะเดินทาง</w:t>
            </w:r>
          </w:p>
        </w:tc>
        <w:tc>
          <w:tcPr>
            <w:tcW w:w="1560" w:type="pct"/>
            <w:vAlign w:val="center"/>
          </w:tcPr>
          <w:p w14:paraId="64BF1897" w14:textId="1E7482E3" w:rsidR="006D43CF" w:rsidRPr="00152965" w:rsidRDefault="006D43CF" w:rsidP="006D43CF">
            <w:pPr>
              <w:jc w:val="right"/>
              <w:rPr>
                <w:kern w:val="0"/>
                <w:cs/>
                <w:lang w:val="en-US" w:bidi="th-TH"/>
              </w:rPr>
            </w:pPr>
          </w:p>
        </w:tc>
      </w:tr>
    </w:tbl>
    <w:p w14:paraId="534A386E" w14:textId="77777777" w:rsidR="006D43CF" w:rsidRPr="00956040" w:rsidRDefault="006D43CF" w:rsidP="006D43CF">
      <w:pPr>
        <w:ind w:firstLine="360"/>
        <w:rPr>
          <w:rFonts w:asciiTheme="minorBidi" w:hAnsiTheme="minorBidi" w:cstheme="minorBidi"/>
          <w:sz w:val="22"/>
          <w:szCs w:val="22"/>
          <w:lang w:val="en-US" w:bidi="th-TH"/>
        </w:rPr>
      </w:pPr>
      <w:r w:rsidRPr="00956040">
        <w:rPr>
          <w:rFonts w:asciiTheme="minorBidi" w:hAnsiTheme="minorBidi" w:cstheme="minorBidi"/>
          <w:sz w:val="22"/>
          <w:szCs w:val="22"/>
          <w:cs/>
          <w:lang w:val="en-US" w:bidi="th-TH"/>
        </w:rPr>
        <w:t>หมายเหตุ</w:t>
      </w:r>
      <w:r w:rsidRPr="00956040">
        <w:rPr>
          <w:rFonts w:asciiTheme="minorBidi" w:hAnsiTheme="minorBidi" w:cstheme="minorBidi" w:hint="cs"/>
          <w:sz w:val="22"/>
          <w:szCs w:val="22"/>
          <w:rtl/>
          <w:cs/>
          <w:lang w:val="en-US" w:bidi="th-TH"/>
        </w:rPr>
        <w:t xml:space="preserve"> </w:t>
      </w:r>
      <w:r w:rsidRPr="00956040">
        <w:rPr>
          <w:rFonts w:asciiTheme="minorBidi" w:hAnsiTheme="minorBidi"/>
          <w:sz w:val="22"/>
          <w:szCs w:val="22"/>
          <w:cs/>
          <w:lang w:val="en-US" w:bidi="th-TH"/>
        </w:rPr>
        <w:t xml:space="preserve">: </w:t>
      </w:r>
      <w:r w:rsidRPr="00956040">
        <w:rPr>
          <w:rFonts w:asciiTheme="minorBidi" w:hAnsiTheme="minorBidi" w:cstheme="minorBidi" w:hint="cs"/>
          <w:sz w:val="22"/>
          <w:szCs w:val="22"/>
          <w:cs/>
          <w:lang w:val="en-US" w:bidi="th-TH"/>
        </w:rPr>
        <w:t>ราคานี้ยังไม่รวมภาษีมูลค่าเพิ่ม</w:t>
      </w:r>
    </w:p>
    <w:p w14:paraId="6163A52E" w14:textId="3C20083B" w:rsidR="006A3AC2" w:rsidRDefault="006A3AC2" w:rsidP="006D43CF">
      <w:pPr>
        <w:ind w:left="360"/>
        <w:rPr>
          <w:rFonts w:asciiTheme="minorBidi" w:hAnsiTheme="minorBidi" w:cstheme="minorBidi"/>
          <w:b/>
          <w:bCs/>
          <w:cs/>
          <w:lang w:val="en-US" w:bidi="th-TH"/>
        </w:rPr>
      </w:pPr>
      <w:r>
        <w:rPr>
          <w:rFonts w:asciiTheme="minorBidi" w:hAnsiTheme="minorBidi" w:cstheme="minorBidi"/>
          <w:b/>
          <w:bCs/>
          <w:cs/>
          <w:lang w:val="en-US" w:bidi="th-TH"/>
        </w:rPr>
        <w:br w:type="page"/>
      </w:r>
    </w:p>
    <w:p w14:paraId="2A3FC1F3" w14:textId="77777777" w:rsidR="00E94F77" w:rsidRPr="004D3827" w:rsidRDefault="00E94F77" w:rsidP="002542B4">
      <w:pPr>
        <w:pStyle w:val="1"/>
        <w:numPr>
          <w:ilvl w:val="0"/>
          <w:numId w:val="20"/>
        </w:numPr>
      </w:pPr>
      <w:bookmarkStart w:id="19" w:name="_Toc277166334"/>
      <w:r w:rsidRPr="004D3827">
        <w:rPr>
          <w:cs/>
        </w:rPr>
        <w:lastRenderedPageBreak/>
        <w:t>กำหนดการชำระเงิน</w:t>
      </w:r>
      <w:bookmarkEnd w:id="19"/>
    </w:p>
    <w:p w14:paraId="585595D1" w14:textId="5736B237" w:rsidR="00BC4E75" w:rsidRPr="006A45E1" w:rsidRDefault="00BC4E75" w:rsidP="006A45E1">
      <w:pPr>
        <w:ind w:firstLine="378"/>
        <w:jc w:val="thaiDistribute"/>
        <w:rPr>
          <w:rFonts w:asciiTheme="minorBidi" w:hAnsiTheme="minorBidi" w:cstheme="minorBidi"/>
          <w:lang w:val="en-US"/>
        </w:rPr>
      </w:pPr>
      <w:bookmarkStart w:id="20" w:name="_Toc277166335"/>
      <w:r w:rsidRPr="004D3827">
        <w:rPr>
          <w:rFonts w:asciiTheme="minorBidi" w:hAnsiTheme="minorBidi" w:cstheme="minorBidi"/>
          <w:cs/>
          <w:lang w:bidi="th-TH"/>
        </w:rPr>
        <w:t>ค่า</w:t>
      </w:r>
      <w:r w:rsidRPr="00665DCC">
        <w:rPr>
          <w:rFonts w:asciiTheme="minorBidi" w:hAnsiTheme="minorBidi" w:cstheme="minorBidi"/>
          <w:cs/>
          <w:lang w:bidi="th-TH"/>
        </w:rPr>
        <w:t>ดำเนินโครงการแบ่งเป็น</w:t>
      </w:r>
      <w:r w:rsidR="001C6E6B">
        <w:rPr>
          <w:rFonts w:asciiTheme="minorBidi" w:hAnsiTheme="minorBidi" w:cstheme="minorBidi"/>
          <w:cs/>
          <w:lang w:bidi="th-TH"/>
        </w:rPr>
        <w:t xml:space="preserve"> </w:t>
      </w:r>
      <w:r w:rsidR="004713B8">
        <w:rPr>
          <w:rFonts w:asciiTheme="minorBidi" w:hAnsiTheme="minorBidi" w:cstheme="minorBidi"/>
          <w:lang w:bidi="th-TH"/>
        </w:rPr>
        <w:t>3</w:t>
      </w:r>
      <w:r w:rsidRPr="00665DCC">
        <w:rPr>
          <w:rFonts w:asciiTheme="minorBidi" w:hAnsiTheme="minorBidi" w:cstheme="minorBidi" w:hint="cs"/>
          <w:cs/>
          <w:lang w:bidi="th-TH"/>
        </w:rPr>
        <w:t xml:space="preserve"> ประเภท</w:t>
      </w:r>
    </w:p>
    <w:p w14:paraId="08420D12" w14:textId="77777777" w:rsidR="006A3AC2" w:rsidRPr="006A3AC2" w:rsidRDefault="006A3AC2" w:rsidP="002542B4">
      <w:pPr>
        <w:pStyle w:val="af"/>
        <w:numPr>
          <w:ilvl w:val="0"/>
          <w:numId w:val="6"/>
        </w:numPr>
        <w:outlineLvl w:val="1"/>
        <w:rPr>
          <w:vanish/>
          <w:cs/>
        </w:rPr>
      </w:pPr>
    </w:p>
    <w:p w14:paraId="2DA5D273" w14:textId="77777777" w:rsidR="006A3AC2" w:rsidRPr="006A3AC2" w:rsidRDefault="006A3AC2" w:rsidP="002542B4">
      <w:pPr>
        <w:pStyle w:val="af"/>
        <w:numPr>
          <w:ilvl w:val="0"/>
          <w:numId w:val="6"/>
        </w:numPr>
        <w:outlineLvl w:val="1"/>
        <w:rPr>
          <w:vanish/>
          <w:cs/>
        </w:rPr>
      </w:pPr>
    </w:p>
    <w:p w14:paraId="5D6C0212" w14:textId="77777777" w:rsidR="006A3AC2" w:rsidRPr="006A3AC2" w:rsidRDefault="006A3AC2" w:rsidP="002542B4">
      <w:pPr>
        <w:pStyle w:val="af"/>
        <w:numPr>
          <w:ilvl w:val="0"/>
          <w:numId w:val="6"/>
        </w:numPr>
        <w:outlineLvl w:val="1"/>
        <w:rPr>
          <w:vanish/>
          <w:cs/>
        </w:rPr>
      </w:pPr>
    </w:p>
    <w:p w14:paraId="53BF89AF" w14:textId="77777777" w:rsidR="006A3AC2" w:rsidRPr="006A3AC2" w:rsidRDefault="006A3AC2" w:rsidP="002542B4">
      <w:pPr>
        <w:pStyle w:val="af"/>
        <w:numPr>
          <w:ilvl w:val="0"/>
          <w:numId w:val="6"/>
        </w:numPr>
        <w:outlineLvl w:val="1"/>
        <w:rPr>
          <w:vanish/>
          <w:cs/>
        </w:rPr>
      </w:pPr>
    </w:p>
    <w:p w14:paraId="294B8248" w14:textId="77777777" w:rsidR="006A3AC2" w:rsidRPr="006A3AC2" w:rsidRDefault="006A3AC2" w:rsidP="002542B4">
      <w:pPr>
        <w:pStyle w:val="af"/>
        <w:numPr>
          <w:ilvl w:val="0"/>
          <w:numId w:val="6"/>
        </w:numPr>
        <w:outlineLvl w:val="1"/>
        <w:rPr>
          <w:vanish/>
          <w:cs/>
        </w:rPr>
      </w:pPr>
    </w:p>
    <w:p w14:paraId="6661639E" w14:textId="2F512B78" w:rsidR="00BC4E75" w:rsidRPr="008B14D6" w:rsidRDefault="00BC4E75" w:rsidP="002542B4">
      <w:pPr>
        <w:pStyle w:val="2"/>
        <w:numPr>
          <w:ilvl w:val="1"/>
          <w:numId w:val="20"/>
        </w:numPr>
      </w:pPr>
      <w:r w:rsidRPr="00665DCC">
        <w:rPr>
          <w:cs/>
        </w:rPr>
        <w:t>ค่า</w:t>
      </w:r>
      <w:r w:rsidRPr="008B14D6">
        <w:rPr>
          <w:cs/>
        </w:rPr>
        <w:t>ดำเนินโครงการ</w:t>
      </w:r>
      <w:r w:rsidRPr="008B14D6">
        <w:rPr>
          <w:rFonts w:hint="cs"/>
          <w:cs/>
        </w:rPr>
        <w:t>บริหารโครงการ</w:t>
      </w:r>
      <w:r w:rsidRPr="008B14D6">
        <w:rPr>
          <w:cs/>
        </w:rPr>
        <w:t xml:space="preserve"> แบ่งการ ชำระเงิน </w:t>
      </w:r>
      <w:r w:rsidR="003C200A">
        <w:rPr>
          <w:color w:val="FF0000"/>
          <w:highlight w:val="yellow"/>
        </w:rPr>
        <w:t>2</w:t>
      </w:r>
      <w:r w:rsidRPr="00E462FC">
        <w:rPr>
          <w:color w:val="FF0000"/>
          <w:highlight w:val="yellow"/>
          <w:cs/>
        </w:rPr>
        <w:t xml:space="preserve"> งว</w:t>
      </w:r>
      <w:r w:rsidRPr="00E462FC">
        <w:rPr>
          <w:rFonts w:hint="cs"/>
          <w:color w:val="FF0000"/>
          <w:highlight w:val="yellow"/>
          <w:cs/>
        </w:rPr>
        <w:t>ด</w:t>
      </w:r>
      <w:r w:rsidRPr="008B14D6">
        <w:rPr>
          <w:rFonts w:hint="cs"/>
          <w:cs/>
        </w:rPr>
        <w:t>ดังนี้</w:t>
      </w:r>
    </w:p>
    <w:p w14:paraId="40C8A159" w14:textId="05A9905D" w:rsidR="006A45E1" w:rsidRPr="00E462FC" w:rsidRDefault="00497FDB" w:rsidP="002542B4">
      <w:pPr>
        <w:pStyle w:val="af"/>
        <w:numPr>
          <w:ilvl w:val="0"/>
          <w:numId w:val="7"/>
        </w:numPr>
        <w:tabs>
          <w:tab w:val="left" w:pos="1418"/>
          <w:tab w:val="left" w:pos="2835"/>
        </w:tabs>
        <w:ind w:left="3686" w:hanging="2552"/>
        <w:rPr>
          <w:color w:val="FF0000"/>
          <w:highlight w:val="yellow"/>
        </w:rPr>
      </w:pPr>
      <w:bookmarkStart w:id="21" w:name="OLE_LINK5"/>
      <w:r w:rsidRPr="00E462FC">
        <w:rPr>
          <w:color w:val="FF0000"/>
          <w:highlight w:val="yellow"/>
          <w:cs/>
        </w:rPr>
        <w:t>ชำระงวดแรก</w:t>
      </w:r>
      <w:r w:rsidR="009D0F66" w:rsidRPr="00E462FC">
        <w:rPr>
          <w:color w:val="FF0000"/>
          <w:highlight w:val="yellow"/>
          <w:cs/>
        </w:rPr>
        <w:tab/>
      </w:r>
      <w:r w:rsidR="003C200A">
        <w:rPr>
          <w:color w:val="FF0000"/>
          <w:highlight w:val="yellow"/>
        </w:rPr>
        <w:t>5</w:t>
      </w:r>
      <w:r w:rsidRPr="00E462FC">
        <w:rPr>
          <w:color w:val="FF0000"/>
          <w:highlight w:val="yellow"/>
        </w:rPr>
        <w:t xml:space="preserve">0 </w:t>
      </w:r>
      <w:r w:rsidRPr="00E462FC">
        <w:rPr>
          <w:rFonts w:cs="Cordia New"/>
          <w:color w:val="FF0000"/>
          <w:highlight w:val="yellow"/>
          <w:cs/>
        </w:rPr>
        <w:t>%</w:t>
      </w:r>
      <w:r w:rsidRPr="00E462FC">
        <w:rPr>
          <w:color w:val="FF0000"/>
          <w:highlight w:val="yellow"/>
        </w:rPr>
        <w:tab/>
      </w:r>
      <w:r w:rsidRPr="00E462FC">
        <w:rPr>
          <w:color w:val="FF0000"/>
          <w:highlight w:val="yellow"/>
          <w:cs/>
        </w:rPr>
        <w:t xml:space="preserve">ภายใน </w:t>
      </w:r>
      <w:r w:rsidRPr="00E462FC">
        <w:rPr>
          <w:color w:val="FF0000"/>
          <w:highlight w:val="yellow"/>
        </w:rPr>
        <w:t xml:space="preserve">30 </w:t>
      </w:r>
      <w:r w:rsidRPr="00E462FC">
        <w:rPr>
          <w:color w:val="FF0000"/>
          <w:highlight w:val="yellow"/>
          <w:cs/>
        </w:rPr>
        <w:t>วัน</w:t>
      </w:r>
      <w:r w:rsidR="00B809B0" w:rsidRPr="00E462FC">
        <w:rPr>
          <w:rFonts w:hint="cs"/>
          <w:color w:val="FF0000"/>
          <w:highlight w:val="yellow"/>
          <w:cs/>
        </w:rPr>
        <w:t xml:space="preserve"> นับถัดจากคณะกรรการตรวจรับเอกสาร</w:t>
      </w:r>
      <w:r w:rsidR="00B809B0" w:rsidRPr="00E462FC">
        <w:rPr>
          <w:color w:val="FF0000"/>
          <w:highlight w:val="yellow"/>
        </w:rPr>
        <w:t xml:space="preserve"> Sign</w:t>
      </w:r>
      <w:r w:rsidR="00B809B0" w:rsidRPr="00E462FC">
        <w:rPr>
          <w:rFonts w:cs="Cordia New"/>
          <w:color w:val="FF0000"/>
          <w:highlight w:val="yellow"/>
          <w:cs/>
        </w:rPr>
        <w:t>-</w:t>
      </w:r>
      <w:r w:rsidR="00B809B0" w:rsidRPr="00E462FC">
        <w:rPr>
          <w:color w:val="FF0000"/>
          <w:highlight w:val="yellow"/>
        </w:rPr>
        <w:t xml:space="preserve">Off </w:t>
      </w:r>
      <w:r w:rsidR="00E462FC">
        <w:rPr>
          <w:color w:val="FF0000"/>
          <w:highlight w:val="yellow"/>
        </w:rPr>
        <w:t>Requirement</w:t>
      </w:r>
      <w:r w:rsidR="00B809B0" w:rsidRPr="00E462FC">
        <w:rPr>
          <w:rFonts w:cs="Cordia New"/>
          <w:color w:val="FF0000"/>
          <w:highlight w:val="yellow"/>
          <w:cs/>
        </w:rPr>
        <w:t xml:space="preserve"> </w:t>
      </w:r>
      <w:r w:rsidR="00B809B0" w:rsidRPr="00E462FC">
        <w:rPr>
          <w:rFonts w:hint="cs"/>
          <w:color w:val="FF0000"/>
          <w:highlight w:val="yellow"/>
          <w:cs/>
        </w:rPr>
        <w:t>เป็นมูลค่า</w:t>
      </w:r>
      <w:r w:rsidR="00B809B0" w:rsidRPr="00E462FC">
        <w:rPr>
          <w:rFonts w:cs="Cordia New"/>
          <w:color w:val="FF0000"/>
          <w:highlight w:val="yellow"/>
          <w:cs/>
        </w:rPr>
        <w:t xml:space="preserve"> </w:t>
      </w:r>
      <w:proofErr w:type="spellStart"/>
      <w:r w:rsidR="008D77E1" w:rsidRPr="00E462FC">
        <w:rPr>
          <w:color w:val="FF0000"/>
          <w:highlight w:val="yellow"/>
        </w:rPr>
        <w:t>xxxxxx</w:t>
      </w:r>
      <w:proofErr w:type="spellEnd"/>
      <w:r w:rsidR="00B809B0" w:rsidRPr="00E462FC">
        <w:rPr>
          <w:rFonts w:cs="Cordia New"/>
          <w:color w:val="FF0000"/>
          <w:highlight w:val="yellow"/>
          <w:cs/>
        </w:rPr>
        <w:t xml:space="preserve"> </w:t>
      </w:r>
      <w:r w:rsidR="00B809B0" w:rsidRPr="00E462FC">
        <w:rPr>
          <w:rFonts w:hint="cs"/>
          <w:color w:val="FF0000"/>
          <w:highlight w:val="yellow"/>
          <w:cs/>
        </w:rPr>
        <w:t>บาท</w:t>
      </w:r>
      <w:r w:rsidR="001C6E6B" w:rsidRPr="00E462FC">
        <w:rPr>
          <w:rFonts w:hint="cs"/>
          <w:color w:val="FF0000"/>
          <w:highlight w:val="yellow"/>
          <w:cs/>
        </w:rPr>
        <w:t xml:space="preserve"> </w:t>
      </w:r>
    </w:p>
    <w:p w14:paraId="4C5ECDED" w14:textId="78EF6871" w:rsidR="00396981" w:rsidRDefault="00396981" w:rsidP="002542B4">
      <w:pPr>
        <w:pStyle w:val="af"/>
        <w:numPr>
          <w:ilvl w:val="0"/>
          <w:numId w:val="7"/>
        </w:numPr>
        <w:tabs>
          <w:tab w:val="left" w:pos="1418"/>
          <w:tab w:val="left" w:pos="2835"/>
        </w:tabs>
        <w:ind w:left="3686" w:hanging="2552"/>
        <w:rPr>
          <w:color w:val="FF0000"/>
          <w:highlight w:val="yellow"/>
        </w:rPr>
      </w:pPr>
      <w:r w:rsidRPr="00E462FC">
        <w:rPr>
          <w:color w:val="FF0000"/>
          <w:highlight w:val="yellow"/>
          <w:cs/>
        </w:rPr>
        <w:t>ชำระงวดที่สอง</w:t>
      </w:r>
      <w:r w:rsidRPr="00E462FC">
        <w:rPr>
          <w:color w:val="FF0000"/>
          <w:highlight w:val="yellow"/>
          <w:cs/>
        </w:rPr>
        <w:tab/>
      </w:r>
      <w:r w:rsidRPr="00E462FC">
        <w:rPr>
          <w:rFonts w:hint="cs"/>
          <w:color w:val="FF0000"/>
          <w:highlight w:val="yellow"/>
          <w:cs/>
        </w:rPr>
        <w:t xml:space="preserve"> </w:t>
      </w:r>
      <w:r w:rsidR="003C200A">
        <w:rPr>
          <w:color w:val="FF0000"/>
          <w:highlight w:val="yellow"/>
        </w:rPr>
        <w:t>5</w:t>
      </w:r>
      <w:r w:rsidRPr="00E462FC">
        <w:rPr>
          <w:color w:val="FF0000"/>
          <w:highlight w:val="yellow"/>
        </w:rPr>
        <w:t xml:space="preserve">0 </w:t>
      </w:r>
      <w:r w:rsidRPr="00E462FC">
        <w:rPr>
          <w:rFonts w:cs="Cordia New"/>
          <w:color w:val="FF0000"/>
          <w:highlight w:val="yellow"/>
          <w:cs/>
        </w:rPr>
        <w:t>%</w:t>
      </w:r>
      <w:r w:rsidRPr="00E462FC">
        <w:rPr>
          <w:color w:val="FF0000"/>
          <w:highlight w:val="yellow"/>
        </w:rPr>
        <w:tab/>
      </w:r>
      <w:r w:rsidRPr="00E462FC">
        <w:rPr>
          <w:color w:val="FF0000"/>
          <w:highlight w:val="yellow"/>
          <w:cs/>
        </w:rPr>
        <w:t xml:space="preserve">ภายใน </w:t>
      </w:r>
      <w:r w:rsidRPr="00E462FC">
        <w:rPr>
          <w:color w:val="FF0000"/>
          <w:highlight w:val="yellow"/>
        </w:rPr>
        <w:t xml:space="preserve">30 </w:t>
      </w:r>
      <w:r w:rsidRPr="00E462FC">
        <w:rPr>
          <w:color w:val="FF0000"/>
          <w:highlight w:val="yellow"/>
          <w:cs/>
        </w:rPr>
        <w:t>วัน</w:t>
      </w:r>
      <w:r w:rsidRPr="00E462FC">
        <w:rPr>
          <w:rFonts w:hint="cs"/>
          <w:color w:val="FF0000"/>
          <w:highlight w:val="yellow"/>
          <w:cs/>
        </w:rPr>
        <w:t xml:space="preserve"> นับถัดจากคณะกรรมการตรวจรับเอกสาร </w:t>
      </w:r>
      <w:r w:rsidRPr="00E462FC">
        <w:rPr>
          <w:color w:val="FF0000"/>
          <w:highlight w:val="yellow"/>
        </w:rPr>
        <w:t>Sign</w:t>
      </w:r>
      <w:r w:rsidRPr="00E462FC">
        <w:rPr>
          <w:rFonts w:cs="Cordia New"/>
          <w:color w:val="FF0000"/>
          <w:highlight w:val="yellow"/>
          <w:cs/>
        </w:rPr>
        <w:t>-</w:t>
      </w:r>
      <w:r w:rsidRPr="00E462FC">
        <w:rPr>
          <w:color w:val="FF0000"/>
          <w:highlight w:val="yellow"/>
        </w:rPr>
        <w:t xml:space="preserve">Off </w:t>
      </w:r>
      <w:r w:rsidR="002F3409" w:rsidRPr="00E462FC">
        <w:rPr>
          <w:color w:val="FF0000"/>
          <w:highlight w:val="yellow"/>
        </w:rPr>
        <w:t>UAT</w:t>
      </w:r>
      <w:r w:rsidR="002F3409" w:rsidRPr="00E462FC">
        <w:rPr>
          <w:rFonts w:hint="cs"/>
          <w:color w:val="FF0000"/>
          <w:highlight w:val="yellow"/>
          <w:cs/>
        </w:rPr>
        <w:t xml:space="preserve"> </w:t>
      </w:r>
      <w:r w:rsidR="00E462FC">
        <w:rPr>
          <w:color w:val="FF0000"/>
          <w:highlight w:val="yellow"/>
          <w:cs/>
        </w:rPr>
        <w:br/>
      </w:r>
      <w:r w:rsidR="006A3AC2" w:rsidRPr="00E462FC">
        <w:rPr>
          <w:rFonts w:hint="cs"/>
          <w:color w:val="FF0000"/>
          <w:highlight w:val="yellow"/>
          <w:cs/>
        </w:rPr>
        <w:t>เป็นมูลค่า</w:t>
      </w:r>
      <w:r w:rsidRPr="00E462FC">
        <w:rPr>
          <w:color w:val="FF0000"/>
          <w:highlight w:val="yellow"/>
        </w:rPr>
        <w:t xml:space="preserve"> </w:t>
      </w:r>
      <w:proofErr w:type="spellStart"/>
      <w:r w:rsidRPr="00E462FC">
        <w:rPr>
          <w:color w:val="FF0000"/>
          <w:highlight w:val="yellow"/>
        </w:rPr>
        <w:t>xxxxxx</w:t>
      </w:r>
      <w:proofErr w:type="spellEnd"/>
      <w:r w:rsidRPr="00E462FC">
        <w:rPr>
          <w:color w:val="FF0000"/>
          <w:highlight w:val="yellow"/>
        </w:rPr>
        <w:t xml:space="preserve"> </w:t>
      </w:r>
      <w:r w:rsidRPr="00E462FC">
        <w:rPr>
          <w:rFonts w:hint="cs"/>
          <w:color w:val="FF0000"/>
          <w:highlight w:val="yellow"/>
          <w:cs/>
        </w:rPr>
        <w:t>บาท</w:t>
      </w:r>
      <w:r w:rsidR="001C6E6B" w:rsidRPr="00E462FC">
        <w:rPr>
          <w:rFonts w:hint="cs"/>
          <w:color w:val="FF0000"/>
          <w:highlight w:val="yellow"/>
          <w:cs/>
        </w:rPr>
        <w:t xml:space="preserve"> </w:t>
      </w:r>
    </w:p>
    <w:p w14:paraId="650AD956" w14:textId="77777777" w:rsidR="003C200A" w:rsidRPr="00E462FC" w:rsidRDefault="003C200A" w:rsidP="003C200A">
      <w:pPr>
        <w:pStyle w:val="af"/>
        <w:tabs>
          <w:tab w:val="left" w:pos="1418"/>
          <w:tab w:val="left" w:pos="2835"/>
        </w:tabs>
        <w:ind w:left="3686"/>
        <w:rPr>
          <w:color w:val="FF0000"/>
          <w:highlight w:val="yellow"/>
        </w:rPr>
      </w:pPr>
    </w:p>
    <w:p w14:paraId="7E784711" w14:textId="6A54D00B" w:rsidR="006A45E1" w:rsidRDefault="00BC4E75" w:rsidP="002542B4">
      <w:pPr>
        <w:pStyle w:val="2"/>
        <w:numPr>
          <w:ilvl w:val="1"/>
          <w:numId w:val="20"/>
        </w:numPr>
      </w:pPr>
      <w:r w:rsidRPr="004D3827">
        <w:rPr>
          <w:cs/>
        </w:rPr>
        <w:t>ค่าดำเนินการ</w:t>
      </w:r>
      <w:r w:rsidR="009D0F66" w:rsidRPr="004D3827">
        <w:rPr>
          <w:cs/>
        </w:rPr>
        <w:t xml:space="preserve"> </w:t>
      </w:r>
      <w:r w:rsidRPr="004D3827">
        <w:t xml:space="preserve">Operate and Support </w:t>
      </w:r>
      <w:r w:rsidRPr="004D3827">
        <w:rPr>
          <w:cs/>
        </w:rPr>
        <w:t>(</w:t>
      </w:r>
      <w:r w:rsidRPr="004D3827">
        <w:t>O&amp;S</w:t>
      </w:r>
      <w:r w:rsidRPr="004D3827">
        <w:rPr>
          <w:cs/>
        </w:rPr>
        <w:t>)</w:t>
      </w:r>
      <w:bookmarkEnd w:id="21"/>
      <w:r w:rsidR="006A45E1">
        <w:rPr>
          <w:cs/>
        </w:rPr>
        <w:t xml:space="preserve"> </w:t>
      </w:r>
    </w:p>
    <w:p w14:paraId="1BC76E42" w14:textId="36CD0D7B" w:rsidR="00BC4E75" w:rsidRPr="00BD5E73" w:rsidRDefault="00BC4E75" w:rsidP="00BD5E73">
      <w:pPr>
        <w:autoSpaceDE w:val="0"/>
        <w:autoSpaceDN w:val="0"/>
        <w:adjustRightInd w:val="0"/>
        <w:ind w:left="851"/>
        <w:rPr>
          <w:rFonts w:asciiTheme="minorBidi" w:eastAsia="AngsanaNew" w:hAnsiTheme="minorBidi" w:cstheme="minorBidi"/>
          <w:kern w:val="0"/>
          <w:rtl/>
          <w:cs/>
        </w:rPr>
      </w:pPr>
      <w:r w:rsidRPr="00BD5E73">
        <w:rPr>
          <w:rFonts w:asciiTheme="minorBidi" w:eastAsia="AngsanaNew" w:hAnsiTheme="minorBidi" w:cstheme="minorBidi"/>
          <w:kern w:val="0"/>
          <w:cs/>
          <w:lang w:bidi="th-TH"/>
        </w:rPr>
        <w:t xml:space="preserve">ราคาที่เสนอนี้ไม่รวมค่า </w:t>
      </w:r>
      <w:r w:rsidRPr="00BD5E73">
        <w:rPr>
          <w:rFonts w:asciiTheme="minorBidi" w:eastAsia="AngsanaNew" w:hAnsiTheme="minorBidi" w:cstheme="minorBidi"/>
          <w:kern w:val="0"/>
          <w:lang w:bidi="th-TH"/>
        </w:rPr>
        <w:t xml:space="preserve">O&amp;S </w:t>
      </w:r>
      <w:r w:rsidRPr="00BD5E73">
        <w:rPr>
          <w:rFonts w:asciiTheme="minorBidi" w:eastAsia="AngsanaNew" w:hAnsiTheme="minorBidi"/>
          <w:kern w:val="0"/>
          <w:cs/>
          <w:lang w:bidi="th-TH"/>
        </w:rPr>
        <w:t>(</w:t>
      </w:r>
      <w:r w:rsidRPr="00BD5E73">
        <w:rPr>
          <w:rFonts w:asciiTheme="minorBidi" w:eastAsia="AngsanaNew" w:hAnsiTheme="minorBidi" w:cstheme="minorBidi"/>
          <w:kern w:val="0"/>
          <w:lang w:bidi="th-TH"/>
        </w:rPr>
        <w:t>Operation and Support</w:t>
      </w:r>
      <w:r w:rsidRPr="00BD5E73">
        <w:rPr>
          <w:rFonts w:asciiTheme="minorBidi" w:eastAsia="AngsanaNew" w:hAnsiTheme="minorBidi"/>
          <w:kern w:val="0"/>
          <w:cs/>
          <w:lang w:bidi="th-TH"/>
        </w:rPr>
        <w:t xml:space="preserve">) </w:t>
      </w:r>
      <w:r w:rsidRPr="00BD5E73">
        <w:rPr>
          <w:rFonts w:asciiTheme="minorBidi" w:eastAsia="AngsanaNew" w:hAnsiTheme="minorBidi" w:cstheme="minorBidi"/>
          <w:kern w:val="0"/>
          <w:cs/>
          <w:lang w:bidi="th-TH"/>
        </w:rPr>
        <w:t xml:space="preserve">เมื่อระบบ </w:t>
      </w:r>
      <w:r w:rsidRPr="00BD5E73">
        <w:rPr>
          <w:rFonts w:asciiTheme="minorBidi" w:eastAsia="AngsanaNew" w:hAnsiTheme="minorBidi" w:cstheme="minorBidi"/>
          <w:kern w:val="0"/>
          <w:lang w:bidi="th-TH"/>
        </w:rPr>
        <w:t>Go</w:t>
      </w:r>
      <w:r w:rsidRPr="00BD5E73">
        <w:rPr>
          <w:rFonts w:asciiTheme="minorBidi" w:eastAsia="AngsanaNew" w:hAnsiTheme="minorBidi"/>
          <w:kern w:val="0"/>
          <w:cs/>
          <w:lang w:bidi="th-TH"/>
        </w:rPr>
        <w:t>-</w:t>
      </w:r>
      <w:r w:rsidRPr="00BD5E73">
        <w:rPr>
          <w:rFonts w:asciiTheme="minorBidi" w:eastAsia="AngsanaNew" w:hAnsiTheme="minorBidi" w:cstheme="minorBidi"/>
          <w:kern w:val="0"/>
          <w:lang w:bidi="th-TH"/>
        </w:rPr>
        <w:t xml:space="preserve">live </w:t>
      </w:r>
      <w:r w:rsidRPr="00BD5E73">
        <w:rPr>
          <w:rFonts w:asciiTheme="minorBidi" w:eastAsia="AngsanaNew" w:hAnsiTheme="minorBidi" w:cstheme="minorBidi"/>
          <w:kern w:val="0"/>
          <w:cs/>
          <w:lang w:bidi="th-TH"/>
        </w:rPr>
        <w:t xml:space="preserve">และสิ้นสุดการรับประกันผลงานแล้ว หาก </w:t>
      </w:r>
      <w:r w:rsidR="00B156E3" w:rsidRPr="00BD5E73">
        <w:rPr>
          <w:rFonts w:asciiTheme="minorBidi" w:eastAsia="AngsanaNew" w:hAnsiTheme="minorBidi" w:cstheme="minorBidi"/>
          <w:kern w:val="0"/>
          <w:cs/>
          <w:lang w:bidi="th-TH"/>
        </w:rPr>
        <w:t>ปตท</w:t>
      </w:r>
      <w:r w:rsidR="00B156E3" w:rsidRPr="00BD5E73">
        <w:rPr>
          <w:rFonts w:asciiTheme="minorBidi" w:eastAsia="AngsanaNew" w:hAnsiTheme="minorBidi" w:cstheme="minorBidi"/>
          <w:kern w:val="0"/>
          <w:rtl/>
          <w:cs/>
          <w:lang w:bidi="th-TH"/>
        </w:rPr>
        <w:t>.</w:t>
      </w:r>
      <w:r w:rsidRPr="00BD5E73">
        <w:rPr>
          <w:rFonts w:asciiTheme="minorBidi" w:eastAsia="AngsanaNew" w:hAnsiTheme="minorBidi" w:cstheme="minorBidi"/>
          <w:kern w:val="0"/>
          <w:cs/>
          <w:lang w:bidi="th-TH"/>
        </w:rPr>
        <w:t xml:space="preserve">ต้องการให้ </w:t>
      </w:r>
      <w:r w:rsidRPr="00BD5E73">
        <w:rPr>
          <w:rFonts w:asciiTheme="minorBidi" w:eastAsia="AngsanaNew" w:hAnsiTheme="minorBidi" w:cstheme="minorBidi"/>
          <w:kern w:val="0"/>
          <w:lang w:bidi="th-TH"/>
        </w:rPr>
        <w:t xml:space="preserve">PTT ICT </w:t>
      </w:r>
      <w:r w:rsidRPr="00BD5E73">
        <w:rPr>
          <w:rFonts w:asciiTheme="minorBidi" w:eastAsia="AngsanaNew" w:hAnsiTheme="minorBidi" w:cstheme="minorBidi"/>
          <w:kern w:val="0"/>
          <w:cs/>
          <w:lang w:bidi="th-TH"/>
        </w:rPr>
        <w:t xml:space="preserve">ดูแลระบบนี้ต่อ ทาง </w:t>
      </w:r>
      <w:r w:rsidRPr="00BD5E73">
        <w:rPr>
          <w:rFonts w:asciiTheme="minorBidi" w:eastAsia="AngsanaNew" w:hAnsiTheme="minorBidi" w:cstheme="minorBidi"/>
          <w:kern w:val="0"/>
          <w:lang w:bidi="th-TH"/>
        </w:rPr>
        <w:t xml:space="preserve">PTT ICT </w:t>
      </w:r>
      <w:r w:rsidRPr="00BD5E73">
        <w:rPr>
          <w:rFonts w:asciiTheme="minorBidi" w:eastAsia="AngsanaNew" w:hAnsiTheme="minorBidi" w:cstheme="minorBidi"/>
          <w:kern w:val="0"/>
          <w:cs/>
          <w:lang w:bidi="th-TH"/>
        </w:rPr>
        <w:t xml:space="preserve">จะเสนอราคาเรียกเก็บค่าบริการตามอัตราที่ทาง </w:t>
      </w:r>
      <w:r w:rsidRPr="00BD5E73">
        <w:rPr>
          <w:rFonts w:asciiTheme="minorBidi" w:eastAsia="AngsanaNew" w:hAnsiTheme="minorBidi" w:cstheme="minorBidi"/>
          <w:kern w:val="0"/>
          <w:lang w:bidi="th-TH"/>
        </w:rPr>
        <w:t xml:space="preserve">PTT ICT </w:t>
      </w:r>
      <w:r w:rsidRPr="00BD5E73">
        <w:rPr>
          <w:rFonts w:asciiTheme="minorBidi" w:eastAsia="AngsanaNew" w:hAnsiTheme="minorBidi" w:cstheme="minorBidi"/>
          <w:kern w:val="0"/>
          <w:cs/>
          <w:lang w:bidi="th-TH"/>
        </w:rPr>
        <w:t>กำหนด</w:t>
      </w:r>
    </w:p>
    <w:p w14:paraId="4CDDACEC" w14:textId="2F32E446" w:rsidR="00BC4E75" w:rsidRPr="004D3827" w:rsidRDefault="00BC4E75" w:rsidP="002542B4">
      <w:pPr>
        <w:pStyle w:val="2"/>
        <w:numPr>
          <w:ilvl w:val="1"/>
          <w:numId w:val="20"/>
        </w:numPr>
      </w:pPr>
      <w:r w:rsidRPr="004D3827">
        <w:rPr>
          <w:cs/>
        </w:rPr>
        <w:t xml:space="preserve"> ค่าดำเนิน</w:t>
      </w:r>
      <w:r w:rsidRPr="004D3827">
        <w:rPr>
          <w:rFonts w:hint="cs"/>
          <w:cs/>
        </w:rPr>
        <w:t>การอื่น ๆ</w:t>
      </w:r>
    </w:p>
    <w:p w14:paraId="6F3FB67E" w14:textId="59815CCD" w:rsidR="00BC4E75" w:rsidRPr="00235C56" w:rsidRDefault="00BC4E75" w:rsidP="008A18B6">
      <w:pPr>
        <w:autoSpaceDE w:val="0"/>
        <w:autoSpaceDN w:val="0"/>
        <w:adjustRightInd w:val="0"/>
        <w:ind w:left="1440" w:hanging="589"/>
        <w:rPr>
          <w:rFonts w:asciiTheme="minorBidi" w:eastAsia="AngsanaNew" w:hAnsiTheme="minorBidi" w:cstheme="minorBidi"/>
          <w:kern w:val="0"/>
          <w:cs/>
          <w:lang w:val="en-US" w:bidi="th-TH"/>
        </w:rPr>
      </w:pPr>
      <w:r w:rsidRPr="004713B8">
        <w:rPr>
          <w:rFonts w:asciiTheme="minorBidi" w:eastAsia="AngsanaNew" w:hAnsiTheme="minorBidi" w:cstheme="minorBidi"/>
          <w:kern w:val="0"/>
          <w:cs/>
          <w:lang w:bidi="th-TH"/>
        </w:rPr>
        <w:t>ค่าเบี้ยเลี้ยง</w:t>
      </w:r>
      <w:r w:rsidRPr="004713B8">
        <w:rPr>
          <w:rFonts w:asciiTheme="minorBidi" w:eastAsia="AngsanaNew" w:hAnsiTheme="minorBidi" w:cstheme="minorBidi"/>
          <w:kern w:val="0"/>
        </w:rPr>
        <w:t xml:space="preserve">, </w:t>
      </w:r>
      <w:r w:rsidRPr="004713B8">
        <w:rPr>
          <w:rFonts w:asciiTheme="minorBidi" w:eastAsia="AngsanaNew" w:hAnsiTheme="minorBidi" w:cstheme="minorBidi"/>
          <w:kern w:val="0"/>
          <w:cs/>
          <w:lang w:bidi="th-TH"/>
        </w:rPr>
        <w:t>ค่าที่พัก และค่าเดินทาง</w:t>
      </w:r>
      <w:r w:rsidR="00235C56">
        <w:rPr>
          <w:rFonts w:asciiTheme="minorBidi" w:eastAsia="AngsanaNew" w:hAnsiTheme="minorBidi" w:cstheme="minorBidi" w:hint="cs"/>
          <w:kern w:val="0"/>
          <w:cs/>
          <w:lang w:bidi="th-TH"/>
        </w:rPr>
        <w:t xml:space="preserve"> กรณีที่มีการปฏิบัติงานต่างจังหวัด โดยจะ</w:t>
      </w:r>
      <w:r w:rsidR="00235C56">
        <w:rPr>
          <w:rFonts w:asciiTheme="minorBidi" w:eastAsia="AngsanaNew" w:hAnsiTheme="minorBidi" w:cstheme="minorBidi" w:hint="cs"/>
          <w:kern w:val="0"/>
          <w:cs/>
          <w:lang w:val="en-US" w:bidi="th-TH"/>
        </w:rPr>
        <w:t>คิดตามจริงในแต่ละเดือน</w:t>
      </w:r>
    </w:p>
    <w:p w14:paraId="4942E1E4" w14:textId="77777777" w:rsidR="00101E83" w:rsidRPr="004713B8" w:rsidRDefault="00101E83" w:rsidP="00BC4E75">
      <w:pPr>
        <w:autoSpaceDE w:val="0"/>
        <w:autoSpaceDN w:val="0"/>
        <w:adjustRightInd w:val="0"/>
        <w:ind w:left="1440" w:hanging="1080"/>
        <w:rPr>
          <w:rFonts w:asciiTheme="minorBidi" w:eastAsia="AngsanaNew" w:hAnsiTheme="minorBidi" w:cstheme="minorBidi"/>
          <w:kern w:val="0"/>
          <w:lang w:val="en-US" w:bidi="th-TH"/>
        </w:rPr>
      </w:pPr>
    </w:p>
    <w:p w14:paraId="2A3FC1FD" w14:textId="5BD13BE2" w:rsidR="00C05D9D" w:rsidRPr="00703258" w:rsidRDefault="00E94F77" w:rsidP="002542B4">
      <w:pPr>
        <w:pStyle w:val="1"/>
        <w:numPr>
          <w:ilvl w:val="0"/>
          <w:numId w:val="20"/>
        </w:numPr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D3827">
        <w:rPr>
          <w:cs/>
        </w:rPr>
        <w:t>เงื่อนไข</w:t>
      </w:r>
      <w:r w:rsidRPr="00101E83">
        <w:rPr>
          <w:cs/>
        </w:rPr>
        <w:t>การ</w:t>
      </w:r>
      <w:r w:rsidRPr="004D3827">
        <w:rPr>
          <w:cs/>
        </w:rPr>
        <w:t>รับประกันผลงาน</w:t>
      </w:r>
      <w:bookmarkEnd w:id="20"/>
    </w:p>
    <w:p w14:paraId="36C061EE" w14:textId="77777777" w:rsidR="00101E83" w:rsidRPr="00101E83" w:rsidRDefault="00101E83" w:rsidP="002542B4">
      <w:pPr>
        <w:pStyle w:val="af"/>
        <w:numPr>
          <w:ilvl w:val="0"/>
          <w:numId w:val="6"/>
        </w:numPr>
        <w:outlineLvl w:val="1"/>
        <w:rPr>
          <w:vanish/>
        </w:rPr>
      </w:pPr>
    </w:p>
    <w:p w14:paraId="6C510CF3" w14:textId="3103EFCA" w:rsidR="008A18B6" w:rsidRDefault="001F5A98" w:rsidP="002542B4">
      <w:pPr>
        <w:pStyle w:val="2"/>
        <w:numPr>
          <w:ilvl w:val="1"/>
          <w:numId w:val="20"/>
        </w:numPr>
      </w:pPr>
      <w:r w:rsidRPr="00703258">
        <w:t>PTT</w:t>
      </w:r>
      <w:r w:rsidR="00365768" w:rsidRPr="00703258">
        <w:rPr>
          <w:cs/>
        </w:rPr>
        <w:t xml:space="preserve"> </w:t>
      </w:r>
      <w:r w:rsidRPr="00703258">
        <w:t xml:space="preserve">ICT </w:t>
      </w:r>
      <w:r w:rsidR="009107E8">
        <w:rPr>
          <w:cs/>
        </w:rPr>
        <w:t>จะรับประกั</w:t>
      </w:r>
      <w:r w:rsidRPr="00703258">
        <w:rPr>
          <w:cs/>
        </w:rPr>
        <w:t xml:space="preserve">นผลงานเป็นระยะเวลา </w:t>
      </w:r>
      <w:r w:rsidRPr="00703258">
        <w:t>1</w:t>
      </w:r>
      <w:r w:rsidRPr="00703258">
        <w:rPr>
          <w:cs/>
        </w:rPr>
        <w:t xml:space="preserve"> เดือน</w:t>
      </w:r>
      <w:r w:rsidR="000F677E" w:rsidRPr="00703258">
        <w:rPr>
          <w:rFonts w:hint="cs"/>
          <w:cs/>
        </w:rPr>
        <w:t xml:space="preserve"> </w:t>
      </w:r>
      <w:r w:rsidRPr="004D3827">
        <w:rPr>
          <w:cs/>
        </w:rPr>
        <w:t>หลังจากส่งมอบระบบงาน และแก้ไขข้อบกพร</w:t>
      </w:r>
      <w:r w:rsidR="00365768" w:rsidRPr="004D3827">
        <w:rPr>
          <w:rFonts w:hint="cs"/>
          <w:cs/>
        </w:rPr>
        <w:t>่</w:t>
      </w:r>
      <w:r w:rsidRPr="004D3827">
        <w:rPr>
          <w:cs/>
        </w:rPr>
        <w:t>องที่ตรวจพบให้กับผู้ว่าจ้าง ทั้งนี้ต้องอยู่ภายใต้ขอบเขตของงานตามใบเสนอราคานี้</w:t>
      </w:r>
    </w:p>
    <w:p w14:paraId="33F3D5FB" w14:textId="7C6AB219" w:rsidR="001F5A98" w:rsidRPr="004D3827" w:rsidRDefault="001F5A98" w:rsidP="002542B4">
      <w:pPr>
        <w:pStyle w:val="2"/>
        <w:numPr>
          <w:ilvl w:val="1"/>
          <w:numId w:val="20"/>
        </w:numPr>
      </w:pPr>
      <w:r w:rsidRPr="004D3827">
        <w:rPr>
          <w:cs/>
        </w:rPr>
        <w:t>วิธีในการให้บริการมีดังนี้</w:t>
      </w:r>
    </w:p>
    <w:p w14:paraId="2C64D52D" w14:textId="77BE789E" w:rsidR="001F5A98" w:rsidRPr="004D3827" w:rsidRDefault="001F5A98" w:rsidP="002542B4">
      <w:pPr>
        <w:numPr>
          <w:ilvl w:val="0"/>
          <w:numId w:val="1"/>
        </w:numPr>
        <w:tabs>
          <w:tab w:val="clear" w:pos="1440"/>
        </w:tabs>
        <w:ind w:left="1560" w:right="2" w:hanging="426"/>
        <w:jc w:val="both"/>
        <w:rPr>
          <w:rFonts w:asciiTheme="minorBidi" w:hAnsiTheme="minorBidi" w:cstheme="minorBidi"/>
          <w:lang w:val="en-US" w:bidi="th-TH"/>
        </w:rPr>
      </w:pPr>
      <w:r w:rsidRPr="004D3827">
        <w:rPr>
          <w:rFonts w:asciiTheme="minorBidi" w:hAnsiTheme="minorBidi"/>
          <w:cs/>
          <w:lang w:bidi="th-TH"/>
        </w:rPr>
        <w:t>ให้บริการทาง</w:t>
      </w:r>
      <w:r w:rsidRPr="004D3827">
        <w:rPr>
          <w:rFonts w:asciiTheme="minorBidi" w:hAnsiTheme="minorBidi" w:cstheme="minorBidi"/>
          <w:cs/>
          <w:lang w:val="en-US" w:bidi="th-TH"/>
        </w:rPr>
        <w:t>โทรศัพท์ : ให้คำแนะนำในการตรวจสอบและแก</w:t>
      </w:r>
      <w:r w:rsidR="00365768" w:rsidRPr="004D3827">
        <w:rPr>
          <w:rFonts w:asciiTheme="minorBidi" w:hAnsiTheme="minorBidi" w:cstheme="minorBidi" w:hint="cs"/>
          <w:cs/>
          <w:lang w:val="en-US" w:bidi="th-TH"/>
        </w:rPr>
        <w:t>้</w:t>
      </w:r>
      <w:r w:rsidRPr="004D3827">
        <w:rPr>
          <w:rFonts w:asciiTheme="minorBidi" w:hAnsiTheme="minorBidi" w:cstheme="minorBidi"/>
          <w:cs/>
          <w:lang w:val="en-US" w:bidi="th-TH"/>
        </w:rPr>
        <w:t xml:space="preserve">ไขปัญหาทางโทรศัพท์/โทรสาร โดยติดต่อในเวลาทำการคือ วันจันทร์ถึงวันศุกร์ ตั้งแต่ เวลา </w:t>
      </w:r>
      <w:r w:rsidRPr="004D3827">
        <w:rPr>
          <w:rFonts w:asciiTheme="minorBidi" w:hAnsiTheme="minorBidi" w:cstheme="minorBidi"/>
          <w:lang w:val="en-US" w:bidi="th-TH"/>
        </w:rPr>
        <w:t>8</w:t>
      </w:r>
      <w:r w:rsidRPr="004D3827">
        <w:rPr>
          <w:rFonts w:asciiTheme="minorBidi" w:hAnsiTheme="minorBidi"/>
          <w:cs/>
          <w:lang w:val="en-US" w:bidi="th-TH"/>
        </w:rPr>
        <w:t>:</w:t>
      </w:r>
      <w:r w:rsidRPr="004D3827">
        <w:rPr>
          <w:rFonts w:asciiTheme="minorBidi" w:hAnsiTheme="minorBidi" w:cstheme="minorBidi"/>
          <w:lang w:val="en-US" w:bidi="th-TH"/>
        </w:rPr>
        <w:t>30</w:t>
      </w:r>
      <w:r w:rsidRPr="004D3827">
        <w:rPr>
          <w:rFonts w:asciiTheme="minorBidi" w:hAnsiTheme="minorBidi" w:cstheme="minorBidi"/>
          <w:cs/>
          <w:lang w:val="en-US" w:bidi="th-TH"/>
        </w:rPr>
        <w:t xml:space="preserve"> น. </w:t>
      </w:r>
      <w:r w:rsidRPr="004D3827">
        <w:rPr>
          <w:rFonts w:asciiTheme="minorBidi" w:hAnsiTheme="minorBidi"/>
          <w:cs/>
          <w:lang w:val="en-US" w:bidi="th-TH"/>
        </w:rPr>
        <w:t xml:space="preserve">– </w:t>
      </w:r>
      <w:r w:rsidRPr="004D3827">
        <w:rPr>
          <w:rFonts w:asciiTheme="minorBidi" w:hAnsiTheme="minorBidi" w:cstheme="minorBidi"/>
          <w:lang w:val="en-US" w:bidi="th-TH"/>
        </w:rPr>
        <w:t>12</w:t>
      </w:r>
      <w:r w:rsidRPr="004D3827">
        <w:rPr>
          <w:rFonts w:asciiTheme="minorBidi" w:hAnsiTheme="minorBidi"/>
          <w:cs/>
          <w:lang w:val="en-US" w:bidi="th-TH"/>
        </w:rPr>
        <w:t>:</w:t>
      </w:r>
      <w:r w:rsidRPr="004D3827">
        <w:rPr>
          <w:rFonts w:asciiTheme="minorBidi" w:hAnsiTheme="minorBidi" w:cstheme="minorBidi"/>
          <w:lang w:val="en-US" w:bidi="th-TH"/>
        </w:rPr>
        <w:t>00</w:t>
      </w:r>
      <w:r w:rsidRPr="004D3827">
        <w:rPr>
          <w:rFonts w:asciiTheme="minorBidi" w:hAnsiTheme="minorBidi" w:cstheme="minorBidi"/>
          <w:cs/>
          <w:lang w:val="en-US" w:bidi="th-TH"/>
        </w:rPr>
        <w:t xml:space="preserve"> น. และเวลา </w:t>
      </w:r>
      <w:r w:rsidRPr="004D3827">
        <w:rPr>
          <w:rFonts w:asciiTheme="minorBidi" w:hAnsiTheme="minorBidi" w:cstheme="minorBidi"/>
          <w:lang w:val="en-US" w:bidi="th-TH"/>
        </w:rPr>
        <w:t>13</w:t>
      </w:r>
      <w:r w:rsidRPr="004D3827">
        <w:rPr>
          <w:rFonts w:asciiTheme="minorBidi" w:hAnsiTheme="minorBidi"/>
          <w:cs/>
          <w:lang w:val="en-US" w:bidi="th-TH"/>
        </w:rPr>
        <w:t>:</w:t>
      </w:r>
      <w:r w:rsidRPr="004D3827">
        <w:rPr>
          <w:rFonts w:asciiTheme="minorBidi" w:hAnsiTheme="minorBidi" w:cstheme="minorBidi"/>
          <w:lang w:val="en-US" w:bidi="th-TH"/>
        </w:rPr>
        <w:t>00</w:t>
      </w:r>
      <w:r w:rsidRPr="004D3827">
        <w:rPr>
          <w:rFonts w:asciiTheme="minorBidi" w:hAnsiTheme="minorBidi" w:cstheme="minorBidi"/>
          <w:cs/>
          <w:lang w:val="en-US" w:bidi="th-TH"/>
        </w:rPr>
        <w:t xml:space="preserve"> น. </w:t>
      </w:r>
      <w:r w:rsidRPr="004D3827">
        <w:rPr>
          <w:rFonts w:asciiTheme="minorBidi" w:hAnsiTheme="minorBidi"/>
          <w:cs/>
          <w:lang w:val="en-US" w:bidi="th-TH"/>
        </w:rPr>
        <w:t xml:space="preserve">– </w:t>
      </w:r>
      <w:r w:rsidRPr="004D3827">
        <w:rPr>
          <w:rFonts w:asciiTheme="minorBidi" w:hAnsiTheme="minorBidi" w:cstheme="minorBidi"/>
          <w:lang w:val="en-US" w:bidi="th-TH"/>
        </w:rPr>
        <w:t>17</w:t>
      </w:r>
      <w:r w:rsidRPr="004D3827">
        <w:rPr>
          <w:rFonts w:asciiTheme="minorBidi" w:hAnsiTheme="minorBidi"/>
          <w:cs/>
          <w:lang w:val="en-US" w:bidi="th-TH"/>
        </w:rPr>
        <w:t>:</w:t>
      </w:r>
      <w:r w:rsidRPr="004D3827">
        <w:rPr>
          <w:rFonts w:asciiTheme="minorBidi" w:hAnsiTheme="minorBidi" w:cstheme="minorBidi"/>
          <w:lang w:val="en-US" w:bidi="th-TH"/>
        </w:rPr>
        <w:t>30</w:t>
      </w:r>
      <w:r w:rsidRPr="004D3827">
        <w:rPr>
          <w:rFonts w:asciiTheme="minorBidi" w:hAnsiTheme="minorBidi" w:cstheme="minorBidi"/>
          <w:cs/>
          <w:lang w:val="en-US" w:bidi="th-TH"/>
        </w:rPr>
        <w:t xml:space="preserve"> น. ที่หมายเลขโทรศัพท์ </w:t>
      </w:r>
      <w:r w:rsidRPr="004D3827">
        <w:rPr>
          <w:rFonts w:asciiTheme="minorBidi" w:hAnsiTheme="minorBidi" w:cstheme="minorBidi"/>
          <w:lang w:val="en-US" w:bidi="th-TH"/>
        </w:rPr>
        <w:t>#80</w:t>
      </w:r>
      <w:r w:rsidRPr="004D3827">
        <w:rPr>
          <w:rFonts w:asciiTheme="minorBidi" w:hAnsiTheme="minorBidi"/>
          <w:cs/>
          <w:lang w:val="en-US" w:bidi="th-TH"/>
        </w:rPr>
        <w:t>-</w:t>
      </w:r>
      <w:r w:rsidRPr="004D3827">
        <w:rPr>
          <w:rFonts w:asciiTheme="minorBidi" w:hAnsiTheme="minorBidi" w:cstheme="minorBidi"/>
          <w:lang w:val="en-US" w:bidi="th-TH"/>
        </w:rPr>
        <w:t>3456</w:t>
      </w:r>
    </w:p>
    <w:p w14:paraId="3FF39BD4" w14:textId="55430873" w:rsidR="0064449B" w:rsidRPr="00BD6859" w:rsidRDefault="001F5A98" w:rsidP="002542B4">
      <w:pPr>
        <w:numPr>
          <w:ilvl w:val="0"/>
          <w:numId w:val="1"/>
        </w:numPr>
        <w:tabs>
          <w:tab w:val="clear" w:pos="1440"/>
        </w:tabs>
        <w:ind w:left="1560" w:right="2" w:hanging="426"/>
        <w:jc w:val="both"/>
        <w:rPr>
          <w:rFonts w:asciiTheme="minorBidi" w:hAnsiTheme="minorBidi" w:cstheme="minorBidi"/>
          <w:lang w:val="en-US"/>
        </w:rPr>
      </w:pPr>
      <w:r w:rsidRPr="00BD6859">
        <w:rPr>
          <w:rFonts w:asciiTheme="minorBidi" w:hAnsiTheme="minorBidi" w:cstheme="minorBidi"/>
          <w:cs/>
          <w:lang w:val="en-US" w:bidi="th-TH"/>
        </w:rPr>
        <w:t>การบริการ ณ สถานที่ทำงานของผู้ว่าจ้าง ตรวจสอบและแก้ไขปัญหา ณ สถานที่ทำงานของผู้ว่าจ้าง ได้แก่ ในกรณีที่ไม่สามารถแก้ไข</w:t>
      </w:r>
      <w:r w:rsidRPr="00BD6859">
        <w:rPr>
          <w:rFonts w:asciiTheme="minorBidi" w:hAnsiTheme="minorBidi"/>
          <w:cs/>
          <w:lang w:bidi="th-TH"/>
        </w:rPr>
        <w:t xml:space="preserve">ปัญหาด้วยวิธีข้างต้นได้โดย </w:t>
      </w:r>
      <w:r w:rsidRPr="00BD6859">
        <w:rPr>
          <w:rFonts w:asciiTheme="minorBidi" w:hAnsiTheme="minorBidi" w:cstheme="minorBidi"/>
        </w:rPr>
        <w:t xml:space="preserve">PTT ICT </w:t>
      </w:r>
      <w:r w:rsidRPr="00BD6859">
        <w:rPr>
          <w:rFonts w:asciiTheme="minorBidi" w:hAnsiTheme="minorBidi"/>
          <w:cs/>
          <w:lang w:bidi="th-TH"/>
        </w:rPr>
        <w:t>ขอสงวนสิทธิ์ในการคิดค่าใช้จ่ายในการเดินทางและค่าที่พักเพิ่มเติม</w:t>
      </w:r>
      <w:r w:rsidR="0064449B" w:rsidRPr="00BD6859">
        <w:rPr>
          <w:rFonts w:asciiTheme="minorBidi" w:hAnsiTheme="minorBidi"/>
          <w:cs/>
          <w:lang w:val="en-US" w:bidi="th-TH"/>
        </w:rPr>
        <w:br w:type="page"/>
      </w:r>
    </w:p>
    <w:p w14:paraId="2A3FC203" w14:textId="77777777" w:rsidR="00187F9B" w:rsidRPr="004D3827" w:rsidRDefault="00DB1394" w:rsidP="002542B4">
      <w:pPr>
        <w:pStyle w:val="1"/>
        <w:numPr>
          <w:ilvl w:val="0"/>
          <w:numId w:val="20"/>
        </w:numPr>
      </w:pPr>
      <w:bookmarkStart w:id="22" w:name="_Toc277166336"/>
      <w:r w:rsidRPr="004D3827">
        <w:rPr>
          <w:cs/>
        </w:rPr>
        <w:lastRenderedPageBreak/>
        <w:t>การลงนามเพื่ออนุมัติให้เริ่มต้นโครงการ</w:t>
      </w:r>
      <w:bookmarkEnd w:id="22"/>
    </w:p>
    <w:p w14:paraId="6A711722" w14:textId="77777777" w:rsidR="00E64A43" w:rsidRPr="004D3827" w:rsidRDefault="00E64A43" w:rsidP="00E64A43">
      <w:pPr>
        <w:ind w:firstLine="360"/>
        <w:rPr>
          <w:rFonts w:asciiTheme="minorBidi" w:hAnsiTheme="minorBidi" w:cstheme="minorBidi"/>
          <w:lang w:val="en-US"/>
        </w:rPr>
      </w:pPr>
      <w:r w:rsidRPr="004D3827">
        <w:rPr>
          <w:rFonts w:asciiTheme="minorBidi" w:hAnsiTheme="minorBidi" w:cstheme="minorBidi"/>
          <w:cs/>
          <w:lang w:val="en-US" w:bidi="th-TH"/>
        </w:rPr>
        <w:t>หากท่านเห็นชอบตามแผนงาน และแนวทางดำเนินโครงการดังที่กล่าวมาข้างต้น โปรดลงนามในเอกสารเสนอราคา และส่งกลับมายังบริษัท พีทีทีไอซีที โซลูชั่น</w:t>
      </w:r>
      <w:proofErr w:type="spellStart"/>
      <w:r w:rsidRPr="004D3827">
        <w:rPr>
          <w:rFonts w:asciiTheme="minorBidi" w:hAnsiTheme="minorBidi" w:cstheme="minorBidi"/>
          <w:cs/>
          <w:lang w:val="en-US" w:bidi="th-TH"/>
        </w:rPr>
        <w:t>ส์</w:t>
      </w:r>
      <w:proofErr w:type="spellEnd"/>
      <w:r w:rsidRPr="004D3827">
        <w:rPr>
          <w:rFonts w:asciiTheme="minorBidi" w:hAnsiTheme="minorBidi" w:cstheme="minorBidi"/>
          <w:cs/>
          <w:lang w:val="en-US" w:bidi="th-TH"/>
        </w:rPr>
        <w:t xml:space="preserve"> จำกัด</w:t>
      </w:r>
    </w:p>
    <w:p w14:paraId="0F916FD0" w14:textId="5B38E6AB" w:rsidR="00E64A43" w:rsidRPr="004D3827" w:rsidRDefault="001C6E6B" w:rsidP="00E64A43">
      <w:pPr>
        <w:rPr>
          <w:rFonts w:asciiTheme="minorBidi" w:hAnsiTheme="minorBidi" w:cstheme="minorBidi"/>
          <w:lang w:val="en-US" w:bidi="th-TH"/>
        </w:rPr>
      </w:pPr>
      <w:bookmarkStart w:id="23" w:name="_Toc159752129"/>
      <w:bookmarkStart w:id="24" w:name="_Toc159752130"/>
      <w:r>
        <w:rPr>
          <w:rFonts w:asciiTheme="minorBidi" w:hAnsiTheme="minorBidi" w:cstheme="minorBidi"/>
          <w:cs/>
          <w:lang w:val="en-US" w:bidi="th-TH"/>
        </w:rPr>
        <w:t xml:space="preserve"> </w:t>
      </w:r>
    </w:p>
    <w:p w14:paraId="597B26B9" w14:textId="54838494" w:rsidR="00E64A43" w:rsidRPr="004D3827" w:rsidRDefault="00E64A43" w:rsidP="00D011F9">
      <w:pPr>
        <w:jc w:val="center"/>
        <w:rPr>
          <w:rFonts w:asciiTheme="minorBidi" w:hAnsiTheme="minorBidi" w:cstheme="minorBidi"/>
          <w:lang w:val="en-US" w:bidi="th-TH"/>
        </w:rPr>
      </w:pPr>
      <w:r w:rsidRPr="004D3827">
        <w:rPr>
          <w:rFonts w:asciiTheme="minorBidi" w:hAnsiTheme="minorBidi" w:cstheme="minorBidi"/>
          <w:cs/>
          <w:lang w:val="en-US" w:bidi="th-TH"/>
        </w:rPr>
        <w:t xml:space="preserve">ข้าพเจ้าในนามของบริษัท </w:t>
      </w:r>
      <w:r w:rsidRPr="00E462FC">
        <w:rPr>
          <w:rFonts w:asciiTheme="minorBidi" w:hAnsiTheme="minorBidi" w:cstheme="minorBidi"/>
          <w:color w:val="FF0000"/>
          <w:highlight w:val="yellow"/>
          <w:cs/>
          <w:lang w:val="en-US" w:bidi="th-TH"/>
        </w:rPr>
        <w:t>ปตท. จำกัด (มหาชน)</w:t>
      </w:r>
      <w:r w:rsidRPr="00E462FC">
        <w:rPr>
          <w:rFonts w:asciiTheme="minorBidi" w:hAnsiTheme="minorBidi" w:cstheme="minorBidi"/>
          <w:color w:val="FF0000"/>
          <w:cs/>
          <w:lang w:val="en-US" w:bidi="th-TH"/>
        </w:rPr>
        <w:t xml:space="preserve"> </w:t>
      </w:r>
      <w:r w:rsidRPr="004D3827">
        <w:rPr>
          <w:rFonts w:asciiTheme="minorBidi" w:hAnsiTheme="minorBidi" w:cstheme="minorBidi"/>
          <w:cs/>
          <w:lang w:val="en-US" w:bidi="th-TH"/>
        </w:rPr>
        <w:t>ได้ลงลายมือชื่อเห็นชอบเอกสารเสนอราคาชุดนี้</w:t>
      </w:r>
    </w:p>
    <w:bookmarkEnd w:id="23"/>
    <w:bookmarkEnd w:id="24"/>
    <w:p w14:paraId="64896ED5" w14:textId="77777777" w:rsidR="00E64A43" w:rsidRPr="004D3827" w:rsidRDefault="00E64A43" w:rsidP="00E64A43">
      <w:pPr>
        <w:ind w:left="360" w:hanging="360"/>
        <w:jc w:val="center"/>
        <w:rPr>
          <w:rFonts w:asciiTheme="minorBidi" w:hAnsiTheme="minorBidi" w:cstheme="minorBidi"/>
          <w:lang w:val="en-US" w:bidi="th-TH"/>
        </w:rPr>
      </w:pPr>
    </w:p>
    <w:p w14:paraId="076DC33D" w14:textId="77777777" w:rsidR="00E64A43" w:rsidRPr="004D3827" w:rsidRDefault="00E64A43" w:rsidP="00E64A43">
      <w:pPr>
        <w:ind w:left="360" w:hanging="360"/>
        <w:jc w:val="center"/>
        <w:rPr>
          <w:rFonts w:asciiTheme="minorBidi" w:hAnsiTheme="minorBidi" w:cstheme="minorBidi"/>
          <w:lang w:val="en-US" w:bidi="th-TH"/>
        </w:rPr>
      </w:pPr>
    </w:p>
    <w:p w14:paraId="18E7B72E" w14:textId="77777777" w:rsidR="00E64A43" w:rsidRPr="004D3827" w:rsidRDefault="00E64A43" w:rsidP="00E64A43">
      <w:pPr>
        <w:ind w:left="360" w:hanging="360"/>
        <w:jc w:val="center"/>
        <w:rPr>
          <w:rFonts w:asciiTheme="minorBidi" w:hAnsiTheme="minorBidi" w:cstheme="minorBidi"/>
          <w:lang w:val="en-US" w:bidi="th-TH"/>
        </w:rPr>
      </w:pPr>
    </w:p>
    <w:p w14:paraId="0C6B2626" w14:textId="77777777" w:rsidR="00E64A43" w:rsidRPr="004D3827" w:rsidRDefault="00E64A43" w:rsidP="00E64A43">
      <w:pPr>
        <w:ind w:left="360" w:hanging="360"/>
        <w:jc w:val="center"/>
        <w:rPr>
          <w:rFonts w:asciiTheme="minorBidi" w:hAnsiTheme="minorBidi" w:cstheme="minorBidi"/>
          <w:lang w:val="en-US"/>
        </w:rPr>
      </w:pPr>
      <w:r w:rsidRPr="004D3827">
        <w:rPr>
          <w:rFonts w:asciiTheme="minorBidi" w:hAnsiTheme="minorBidi" w:cstheme="minorBidi"/>
          <w:lang w:val="en-US"/>
        </w:rPr>
        <w:t>__________________________________</w:t>
      </w:r>
    </w:p>
    <w:p w14:paraId="741F72EF" w14:textId="77777777" w:rsidR="00B809B0" w:rsidRPr="00B17CF0" w:rsidRDefault="00B809B0" w:rsidP="00B809B0">
      <w:pPr>
        <w:ind w:left="357"/>
        <w:jc w:val="center"/>
        <w:rPr>
          <w:rFonts w:asciiTheme="minorBidi" w:hAnsiTheme="minorBidi" w:cstheme="minorBidi"/>
          <w:lang w:val="en-US" w:bidi="th-TH"/>
        </w:rPr>
      </w:pPr>
      <w:r w:rsidRPr="00B17CF0">
        <w:rPr>
          <w:rFonts w:asciiTheme="minorBidi" w:hAnsiTheme="minorBidi"/>
          <w:cs/>
          <w:lang w:val="en-US" w:bidi="th-TH"/>
        </w:rPr>
        <w:t>(</w:t>
      </w:r>
      <w:r w:rsidRPr="00B17CF0">
        <w:rPr>
          <w:rFonts w:asciiTheme="minorBidi" w:hAnsiTheme="minorBidi" w:cstheme="minorBidi"/>
          <w:cs/>
          <w:lang w:val="en-US" w:bidi="th-TH"/>
        </w:rPr>
        <w:t>นายวัลลภ อมา</w:t>
      </w:r>
      <w:proofErr w:type="spellStart"/>
      <w:r w:rsidRPr="00B17CF0">
        <w:rPr>
          <w:rFonts w:asciiTheme="minorBidi" w:hAnsiTheme="minorBidi" w:cstheme="minorBidi"/>
          <w:cs/>
          <w:lang w:val="en-US" w:bidi="th-TH"/>
        </w:rPr>
        <w:t>ตย</w:t>
      </w:r>
      <w:proofErr w:type="spellEnd"/>
      <w:r w:rsidRPr="00B17CF0">
        <w:rPr>
          <w:rFonts w:asciiTheme="minorBidi" w:hAnsiTheme="minorBidi" w:cstheme="minorBidi"/>
          <w:cs/>
          <w:lang w:val="en-US" w:bidi="th-TH"/>
        </w:rPr>
        <w:t>กุล</w:t>
      </w:r>
      <w:r w:rsidRPr="00B17CF0">
        <w:rPr>
          <w:rFonts w:asciiTheme="minorBidi" w:hAnsiTheme="minorBidi"/>
          <w:cs/>
          <w:lang w:val="en-US" w:bidi="th-TH"/>
        </w:rPr>
        <w:t>)</w:t>
      </w:r>
    </w:p>
    <w:p w14:paraId="2DCCA028" w14:textId="77777777" w:rsidR="00B809B0" w:rsidRDefault="00B809B0" w:rsidP="00B809B0">
      <w:pPr>
        <w:ind w:left="360"/>
        <w:jc w:val="center"/>
        <w:rPr>
          <w:rFonts w:asciiTheme="minorBidi" w:hAnsiTheme="minorBidi" w:cstheme="minorBidi"/>
          <w:lang w:val="en-US" w:bidi="th-TH"/>
        </w:rPr>
      </w:pPr>
      <w:r w:rsidRPr="00B17CF0">
        <w:rPr>
          <w:rFonts w:asciiTheme="minorBidi" w:hAnsiTheme="minorBidi" w:cstheme="minorBidi"/>
          <w:cs/>
          <w:lang w:val="en-US" w:bidi="th-TH"/>
        </w:rPr>
        <w:t>ผจ.</w:t>
      </w:r>
      <w:proofErr w:type="spellStart"/>
      <w:r w:rsidRPr="00B17CF0">
        <w:rPr>
          <w:rFonts w:asciiTheme="minorBidi" w:hAnsiTheme="minorBidi" w:cstheme="minorBidi"/>
          <w:cs/>
          <w:lang w:val="en-US" w:bidi="th-TH"/>
        </w:rPr>
        <w:t>ทสญ</w:t>
      </w:r>
      <w:proofErr w:type="spellEnd"/>
      <w:r w:rsidRPr="00B17CF0">
        <w:rPr>
          <w:rFonts w:asciiTheme="minorBidi" w:hAnsiTheme="minorBidi" w:cstheme="minorBidi"/>
          <w:cs/>
          <w:lang w:val="en-US" w:bidi="th-TH"/>
        </w:rPr>
        <w:t>.</w:t>
      </w:r>
    </w:p>
    <w:p w14:paraId="0E3D5ED7" w14:textId="1E28D767" w:rsidR="00E64A43" w:rsidRPr="004D3827" w:rsidRDefault="00E64A43" w:rsidP="00B809B0">
      <w:pPr>
        <w:ind w:left="360"/>
        <w:jc w:val="center"/>
        <w:rPr>
          <w:rFonts w:asciiTheme="minorBidi" w:hAnsiTheme="minorBidi" w:cstheme="minorBidi"/>
          <w:lang w:val="en-US" w:bidi="th-TH"/>
        </w:rPr>
      </w:pPr>
      <w:r w:rsidRPr="004D3827">
        <w:rPr>
          <w:rFonts w:asciiTheme="minorBidi" w:hAnsiTheme="minorBidi" w:cstheme="minorBidi"/>
          <w:cs/>
          <w:lang w:val="en-US" w:bidi="th-TH"/>
        </w:rPr>
        <w:t xml:space="preserve">วันที่ </w:t>
      </w:r>
      <w:r w:rsidRPr="004D3827">
        <w:rPr>
          <w:rFonts w:asciiTheme="minorBidi" w:hAnsiTheme="minorBidi"/>
          <w:cs/>
          <w:lang w:val="en-US" w:bidi="th-TH"/>
        </w:rPr>
        <w:t xml:space="preserve">: </w:t>
      </w:r>
      <w:r w:rsidRPr="004D3827">
        <w:rPr>
          <w:rFonts w:asciiTheme="minorBidi" w:hAnsiTheme="minorBidi" w:cstheme="minorBidi"/>
          <w:lang w:val="en-US"/>
        </w:rPr>
        <w:t>_____________________________</w:t>
      </w:r>
    </w:p>
    <w:p w14:paraId="636C213D" w14:textId="77777777" w:rsidR="00E64A43" w:rsidRPr="004D3827" w:rsidRDefault="00E64A43" w:rsidP="00E64A43">
      <w:pPr>
        <w:ind w:left="360"/>
        <w:jc w:val="center"/>
        <w:rPr>
          <w:rFonts w:asciiTheme="minorBidi" w:hAnsiTheme="minorBidi" w:cstheme="minorBidi"/>
          <w:lang w:val="en-US" w:bidi="th-TH"/>
        </w:rPr>
      </w:pPr>
    </w:p>
    <w:p w14:paraId="464417C6" w14:textId="77777777" w:rsidR="00E64A43" w:rsidRPr="004D3827" w:rsidRDefault="00E64A43" w:rsidP="00E64A43">
      <w:pPr>
        <w:ind w:left="360"/>
        <w:jc w:val="center"/>
        <w:rPr>
          <w:rFonts w:asciiTheme="minorBidi" w:hAnsiTheme="minorBidi" w:cstheme="minorBidi"/>
          <w:lang w:val="en-US" w:bidi="th-TH"/>
        </w:rPr>
      </w:pPr>
      <w:r w:rsidRPr="004D3827">
        <w:rPr>
          <w:rFonts w:asciiTheme="minorBidi" w:hAnsiTheme="minorBidi" w:cstheme="minorBidi"/>
          <w:cs/>
          <w:lang w:val="en-US" w:bidi="th-TH"/>
        </w:rPr>
        <w:t>ข้าพเจ้าในนามของบริษัท พีทีทีไอซีที โซลูชั่น</w:t>
      </w:r>
      <w:proofErr w:type="spellStart"/>
      <w:r w:rsidRPr="004D3827">
        <w:rPr>
          <w:rFonts w:asciiTheme="minorBidi" w:hAnsiTheme="minorBidi" w:cstheme="minorBidi"/>
          <w:cs/>
          <w:lang w:val="en-US" w:bidi="th-TH"/>
        </w:rPr>
        <w:t>ส์</w:t>
      </w:r>
      <w:proofErr w:type="spellEnd"/>
      <w:r w:rsidRPr="004D3827">
        <w:rPr>
          <w:rFonts w:asciiTheme="minorBidi" w:hAnsiTheme="minorBidi" w:cstheme="minorBidi"/>
          <w:cs/>
          <w:lang w:val="en-US" w:bidi="th-TH"/>
        </w:rPr>
        <w:t xml:space="preserve"> ได้ลงลายมือชื่อเห็นชอบเอกสารเสนอราคาชุดนี้</w:t>
      </w:r>
    </w:p>
    <w:p w14:paraId="3D50CF03" w14:textId="77777777" w:rsidR="00E64A43" w:rsidRPr="004D3827" w:rsidRDefault="00E64A43" w:rsidP="00E64A43">
      <w:pPr>
        <w:ind w:left="360"/>
        <w:jc w:val="center"/>
        <w:rPr>
          <w:rFonts w:asciiTheme="minorBidi" w:hAnsiTheme="minorBidi" w:cstheme="minorBidi"/>
          <w:lang w:val="en-US" w:bidi="th-TH"/>
        </w:rPr>
      </w:pPr>
    </w:p>
    <w:p w14:paraId="602275E3" w14:textId="77777777" w:rsidR="00E64A43" w:rsidRPr="004D3827" w:rsidRDefault="00E64A43" w:rsidP="00E64A43">
      <w:pPr>
        <w:ind w:left="360"/>
        <w:jc w:val="center"/>
        <w:rPr>
          <w:rFonts w:asciiTheme="minorBidi" w:hAnsiTheme="minorBidi" w:cstheme="minorBidi"/>
          <w:lang w:val="en-US"/>
        </w:rPr>
      </w:pPr>
    </w:p>
    <w:p w14:paraId="25117077" w14:textId="1BEE1C9D" w:rsidR="00E64A43" w:rsidRPr="004D3827" w:rsidRDefault="001C6E6B" w:rsidP="00E64A43">
      <w:pPr>
        <w:ind w:left="360" w:hanging="360"/>
        <w:jc w:val="center"/>
        <w:rPr>
          <w:rFonts w:asciiTheme="minorBidi" w:hAnsiTheme="minorBidi" w:cstheme="minorBidi"/>
          <w:lang w:val="en-US"/>
        </w:rPr>
      </w:pPr>
      <w:r>
        <w:rPr>
          <w:rFonts w:asciiTheme="minorBidi" w:hAnsiTheme="minorBidi"/>
          <w:cs/>
          <w:lang w:val="en-US" w:bidi="th-TH"/>
        </w:rPr>
        <w:t xml:space="preserve"> </w:t>
      </w:r>
      <w:r w:rsidR="00E64A43" w:rsidRPr="004D3827">
        <w:rPr>
          <w:rFonts w:asciiTheme="minorBidi" w:hAnsiTheme="minorBidi" w:cstheme="minorBidi"/>
          <w:lang w:val="en-US"/>
        </w:rPr>
        <w:t>__________________________________</w:t>
      </w:r>
    </w:p>
    <w:p w14:paraId="29144765" w14:textId="67DE3731" w:rsidR="00E64A43" w:rsidRPr="004D3827" w:rsidRDefault="006415D3" w:rsidP="00E64A43">
      <w:pPr>
        <w:ind w:left="360" w:hanging="360"/>
        <w:jc w:val="center"/>
        <w:rPr>
          <w:rFonts w:asciiTheme="minorBidi" w:hAnsiTheme="minorBidi" w:cstheme="minorBidi"/>
          <w:cs/>
          <w:lang w:val="fr-FR" w:bidi="th-TH"/>
        </w:rPr>
      </w:pPr>
      <w:r>
        <w:rPr>
          <w:rFonts w:asciiTheme="minorBidi" w:hAnsiTheme="minorBidi"/>
          <w:cs/>
          <w:lang w:val="en-US" w:bidi="th-TH"/>
        </w:rPr>
        <w:t>(</w:t>
      </w:r>
      <w:r w:rsidR="00BC5F2F" w:rsidRPr="00BC5F2F">
        <w:rPr>
          <w:rFonts w:asciiTheme="minorBidi" w:hAnsiTheme="minorBidi"/>
          <w:cs/>
          <w:lang w:val="fr-FR" w:bidi="th-TH"/>
        </w:rPr>
        <w:t xml:space="preserve">พรทิพย์ </w:t>
      </w:r>
      <w:proofErr w:type="spellStart"/>
      <w:r w:rsidR="00BC5F2F" w:rsidRPr="00BC5F2F">
        <w:rPr>
          <w:rFonts w:asciiTheme="minorBidi" w:hAnsiTheme="minorBidi"/>
          <w:cs/>
          <w:lang w:val="fr-FR" w:bidi="th-TH"/>
        </w:rPr>
        <w:t>โสววัฒน</w:t>
      </w:r>
      <w:proofErr w:type="spellEnd"/>
      <w:r w:rsidR="00BC5F2F" w:rsidRPr="00BC5F2F">
        <w:rPr>
          <w:rFonts w:asciiTheme="minorBidi" w:hAnsiTheme="minorBidi"/>
          <w:cs/>
          <w:lang w:val="fr-FR" w:bidi="th-TH"/>
        </w:rPr>
        <w:t>กุล</w:t>
      </w:r>
      <w:r w:rsidR="00E64A43" w:rsidRPr="004D3827">
        <w:rPr>
          <w:rFonts w:asciiTheme="minorBidi" w:hAnsiTheme="minorBidi"/>
          <w:cs/>
          <w:lang w:val="fr-FR" w:bidi="th-TH"/>
        </w:rPr>
        <w:t>)</w:t>
      </w:r>
    </w:p>
    <w:p w14:paraId="0A03B015" w14:textId="05BE7426" w:rsidR="00E64A43" w:rsidRPr="000F76B5" w:rsidRDefault="00B809B0" w:rsidP="00E64A43">
      <w:pPr>
        <w:ind w:left="360" w:hanging="360"/>
        <w:jc w:val="center"/>
        <w:rPr>
          <w:rFonts w:asciiTheme="minorBidi" w:hAnsiTheme="minorBidi" w:cstheme="minorBidi"/>
          <w:lang w:val="en-US" w:bidi="th-TH"/>
        </w:rPr>
      </w:pPr>
      <w:r>
        <w:rPr>
          <w:rFonts w:asciiTheme="minorBidi" w:hAnsiTheme="minorBidi" w:cstheme="minorBidi"/>
          <w:lang w:bidi="th-TH"/>
        </w:rPr>
        <w:t>VP CLS</w:t>
      </w:r>
    </w:p>
    <w:p w14:paraId="4A86C68F" w14:textId="77777777" w:rsidR="00E64A43" w:rsidRPr="0016358D" w:rsidRDefault="00E64A43" w:rsidP="00E64A43">
      <w:pPr>
        <w:ind w:left="360"/>
        <w:jc w:val="center"/>
        <w:rPr>
          <w:rFonts w:asciiTheme="minorBidi" w:hAnsiTheme="minorBidi" w:cstheme="minorBidi"/>
          <w:lang w:val="fr-FR"/>
        </w:rPr>
      </w:pPr>
      <w:r w:rsidRPr="004D3827">
        <w:rPr>
          <w:rFonts w:asciiTheme="minorBidi" w:hAnsiTheme="minorBidi" w:cstheme="minorBidi"/>
          <w:cs/>
          <w:lang w:val="fr-FR" w:bidi="th-TH"/>
        </w:rPr>
        <w:t xml:space="preserve">วันที่ </w:t>
      </w:r>
      <w:r w:rsidRPr="004D3827">
        <w:rPr>
          <w:rFonts w:asciiTheme="minorBidi" w:hAnsiTheme="minorBidi"/>
          <w:cs/>
          <w:lang w:val="fr-FR" w:bidi="th-TH"/>
        </w:rPr>
        <w:t xml:space="preserve">: </w:t>
      </w:r>
      <w:r w:rsidRPr="004D3827">
        <w:rPr>
          <w:rFonts w:asciiTheme="minorBidi" w:hAnsiTheme="minorBidi" w:cstheme="minorBidi"/>
          <w:lang w:val="fr-FR"/>
        </w:rPr>
        <w:t>_____________________________</w:t>
      </w:r>
    </w:p>
    <w:p w14:paraId="2F7C26E1" w14:textId="77777777" w:rsidR="00E64A43" w:rsidRPr="00BC5F2F" w:rsidRDefault="00E64A43" w:rsidP="00665DCC">
      <w:pPr>
        <w:rPr>
          <w:lang w:val="en-US"/>
        </w:rPr>
      </w:pPr>
    </w:p>
    <w:p w14:paraId="5952FB2B" w14:textId="55872897" w:rsidR="000F5C93" w:rsidRPr="00DB5B31" w:rsidRDefault="000F5C93" w:rsidP="00E64A43">
      <w:pPr>
        <w:ind w:left="360" w:firstLine="360"/>
        <w:rPr>
          <w:rFonts w:asciiTheme="minorBidi" w:hAnsiTheme="minorBidi" w:cstheme="minorBidi"/>
          <w:cs/>
          <w:lang w:val="en-US" w:bidi="th-TH"/>
        </w:rPr>
      </w:pPr>
    </w:p>
    <w:sectPr w:rsidR="000F5C93" w:rsidRPr="00DB5B31" w:rsidSect="009D27D2">
      <w:footnotePr>
        <w:numRestart w:val="eachPage"/>
      </w:footnotePr>
      <w:pgSz w:w="11907" w:h="16840" w:code="9"/>
      <w:pgMar w:top="1895" w:right="1080" w:bottom="1134" w:left="1080" w:header="245" w:footer="288" w:gutter="0"/>
      <w:paperSrc w:first="15" w:other="15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5B7B3D" w14:textId="77777777" w:rsidR="007A42B5" w:rsidRDefault="007A42B5">
      <w:r>
        <w:separator/>
      </w:r>
    </w:p>
    <w:p w14:paraId="5C93D576" w14:textId="77777777" w:rsidR="007A42B5" w:rsidRDefault="007A42B5"/>
  </w:endnote>
  <w:endnote w:type="continuationSeparator" w:id="0">
    <w:p w14:paraId="3C0A9EB4" w14:textId="77777777" w:rsidR="007A42B5" w:rsidRDefault="007A42B5">
      <w:r>
        <w:continuationSeparator/>
      </w:r>
    </w:p>
    <w:p w14:paraId="7E7733FB" w14:textId="77777777" w:rsidR="007A42B5" w:rsidRDefault="007A42B5"/>
    <w:tbl>
      <w:tblPr>
        <w:tblW w:w="103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91"/>
        <w:gridCol w:w="1484"/>
        <w:gridCol w:w="2549"/>
        <w:gridCol w:w="1458"/>
        <w:gridCol w:w="1358"/>
      </w:tblGrid>
      <w:tr w:rsidR="007A42B5" w:rsidRPr="000F1680" w14:paraId="5495E109" w14:textId="77777777" w:rsidTr="00961986">
        <w:trPr>
          <w:trHeight w:val="390"/>
          <w:jc w:val="center"/>
        </w:trPr>
        <w:tc>
          <w:tcPr>
            <w:tcW w:w="3491" w:type="dxa"/>
            <w:vMerge w:val="restart"/>
            <w:tcBorders>
              <w:right w:val="single" w:sz="4" w:space="0" w:color="auto"/>
            </w:tcBorders>
            <w:vAlign w:val="center"/>
          </w:tcPr>
          <w:p w14:paraId="3E122729" w14:textId="77777777" w:rsidR="007A42B5" w:rsidRPr="000F1680" w:rsidRDefault="007A42B5" w:rsidP="00961986">
            <w:pPr>
              <w:tabs>
                <w:tab w:val="center" w:pos="4513"/>
              </w:tabs>
              <w:rPr>
                <w:rtl/>
                <w:cs/>
                <w:lang w:val="en-GB"/>
              </w:rPr>
            </w:pPr>
            <w:r>
              <w:rPr>
                <w:noProof/>
                <w:lang w:val="en-US" w:bidi="th-TH"/>
              </w:rPr>
              <w:drawing>
                <wp:inline distT="0" distB="0" distL="0" distR="0" wp14:anchorId="5CDB301A" wp14:editId="5FD13C9F">
                  <wp:extent cx="1209675" cy="695325"/>
                  <wp:effectExtent l="19050" t="0" r="9525" b="0"/>
                  <wp:docPr id="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r="3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97516DA" w14:textId="77777777" w:rsidR="007A42B5" w:rsidRPr="000F1680" w:rsidRDefault="007A42B5" w:rsidP="00961986">
            <w:pPr>
              <w:tabs>
                <w:tab w:val="center" w:pos="4513"/>
                <w:tab w:val="right" w:pos="9026"/>
              </w:tabs>
              <w:ind w:left="72"/>
            </w:pPr>
            <w:r>
              <w:rPr>
                <w:lang w:val="en-GB" w:bidi="th-TH"/>
              </w:rPr>
              <w:t>Job Code No</w:t>
            </w:r>
            <w:r w:rsidRPr="000F1680">
              <w:rPr>
                <w:cs/>
                <w:lang w:val="en-GB" w:bidi="th-TH"/>
              </w:rPr>
              <w:t xml:space="preserve"> : </w:t>
            </w:r>
            <w:r w:rsidRPr="000F1680">
              <w:rPr>
                <w:cs/>
                <w:lang w:bidi="th-TH"/>
              </w:rPr>
              <w:t xml:space="preserve"> </w:t>
            </w:r>
          </w:p>
        </w:tc>
        <w:tc>
          <w:tcPr>
            <w:tcW w:w="536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FA838E" w14:textId="77777777" w:rsidR="007A42B5" w:rsidRPr="00135B7C" w:rsidRDefault="007A42B5" w:rsidP="00886631">
            <w:pPr>
              <w:tabs>
                <w:tab w:val="center" w:pos="4513"/>
                <w:tab w:val="right" w:pos="9026"/>
              </w:tabs>
              <w:ind w:left="72"/>
              <w:rPr>
                <w:lang w:val="en-US" w:bidi="th-TH"/>
              </w:rPr>
            </w:pPr>
            <w:r>
              <w:t>2405002677</w:t>
            </w:r>
          </w:p>
        </w:tc>
      </w:tr>
      <w:tr w:rsidR="007A42B5" w:rsidRPr="000F1680" w14:paraId="73B804F5" w14:textId="77777777" w:rsidTr="00961986">
        <w:trPr>
          <w:trHeight w:val="390"/>
          <w:jc w:val="center"/>
        </w:trPr>
        <w:tc>
          <w:tcPr>
            <w:tcW w:w="3491" w:type="dxa"/>
            <w:vMerge/>
            <w:tcBorders>
              <w:right w:val="single" w:sz="4" w:space="0" w:color="auto"/>
            </w:tcBorders>
            <w:vAlign w:val="center"/>
          </w:tcPr>
          <w:p w14:paraId="14E6F941" w14:textId="77777777" w:rsidR="007A42B5" w:rsidRDefault="007A42B5" w:rsidP="00961986">
            <w:pPr>
              <w:tabs>
                <w:tab w:val="center" w:pos="4513"/>
              </w:tabs>
              <w:rPr>
                <w:noProof/>
                <w:lang w:val="en-US" w:bidi="th-TH"/>
              </w:rPr>
            </w:pP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BF4E410" w14:textId="77777777" w:rsidR="007A42B5" w:rsidRDefault="007A42B5" w:rsidP="00961986">
            <w:pPr>
              <w:tabs>
                <w:tab w:val="center" w:pos="4513"/>
                <w:tab w:val="right" w:pos="9026"/>
              </w:tabs>
              <w:ind w:left="72"/>
              <w:rPr>
                <w:lang w:val="en-GB" w:bidi="th-TH"/>
              </w:rPr>
            </w:pPr>
            <w:r w:rsidRPr="000F1680">
              <w:rPr>
                <w:cs/>
                <w:lang w:bidi="th-TH"/>
              </w:rPr>
              <w:t>เจ้าของ</w:t>
            </w:r>
            <w:r>
              <w:rPr>
                <w:cs/>
                <w:lang w:bidi="th-TH"/>
              </w:rPr>
              <w:t xml:space="preserve"> :</w:t>
            </w:r>
          </w:p>
        </w:tc>
        <w:tc>
          <w:tcPr>
            <w:tcW w:w="536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DE3584" w14:textId="77777777" w:rsidR="007A42B5" w:rsidRDefault="007A42B5" w:rsidP="00961986">
            <w:pPr>
              <w:tabs>
                <w:tab w:val="center" w:pos="4513"/>
                <w:tab w:val="right" w:pos="9026"/>
              </w:tabs>
              <w:ind w:left="72"/>
              <w:rPr>
                <w:cs/>
                <w:lang w:val="en-GB" w:bidi="th-TH"/>
              </w:rPr>
            </w:pPr>
            <w:r>
              <w:rPr>
                <w:rFonts w:hint="cs"/>
                <w:cs/>
                <w:lang w:val="en-GB" w:bidi="th-TH"/>
              </w:rPr>
              <w:t>นางสาว</w:t>
            </w:r>
            <w:proofErr w:type="spellStart"/>
            <w:r>
              <w:rPr>
                <w:rFonts w:hint="cs"/>
                <w:cs/>
                <w:lang w:val="en-GB" w:bidi="th-TH"/>
              </w:rPr>
              <w:t>วรร</w:t>
            </w:r>
            <w:proofErr w:type="spellEnd"/>
            <w:r>
              <w:rPr>
                <w:rFonts w:hint="cs"/>
                <w:cs/>
                <w:lang w:val="en-GB" w:bidi="th-TH"/>
              </w:rPr>
              <w:t xml:space="preserve">ณิกา </w:t>
            </w:r>
            <w:proofErr w:type="spellStart"/>
            <w:r>
              <w:rPr>
                <w:rFonts w:hint="cs"/>
                <w:cs/>
                <w:lang w:val="en-GB" w:bidi="th-TH"/>
              </w:rPr>
              <w:t>จิปิ</w:t>
            </w:r>
            <w:proofErr w:type="spellEnd"/>
            <w:r>
              <w:rPr>
                <w:rFonts w:hint="cs"/>
                <w:cs/>
                <w:lang w:val="en-GB" w:bidi="th-TH"/>
              </w:rPr>
              <w:t>ภพ</w:t>
            </w:r>
          </w:p>
        </w:tc>
      </w:tr>
      <w:tr w:rsidR="007A42B5" w:rsidRPr="000F1680" w14:paraId="07CDDA7C" w14:textId="77777777" w:rsidTr="00961986">
        <w:trPr>
          <w:jc w:val="center"/>
        </w:trPr>
        <w:tc>
          <w:tcPr>
            <w:tcW w:w="3491" w:type="dxa"/>
            <w:vMerge/>
            <w:tcBorders>
              <w:right w:val="single" w:sz="4" w:space="0" w:color="auto"/>
            </w:tcBorders>
          </w:tcPr>
          <w:p w14:paraId="75A31C84" w14:textId="77777777" w:rsidR="007A42B5" w:rsidRPr="000F1680" w:rsidRDefault="007A42B5" w:rsidP="00961986">
            <w:pPr>
              <w:tabs>
                <w:tab w:val="center" w:pos="4513"/>
                <w:tab w:val="right" w:pos="9026"/>
              </w:tabs>
              <w:ind w:left="709" w:hanging="709"/>
              <w:rPr>
                <w:rtl/>
                <w:cs/>
                <w:lang w:val="en-GB"/>
              </w:rPr>
            </w:pP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D89FB5A" w14:textId="77777777" w:rsidR="007A42B5" w:rsidRPr="000F1680" w:rsidRDefault="007A42B5" w:rsidP="00961986">
            <w:pPr>
              <w:tabs>
                <w:tab w:val="center" w:pos="4513"/>
                <w:tab w:val="right" w:pos="9026"/>
              </w:tabs>
              <w:ind w:left="72"/>
              <w:rPr>
                <w:rtl/>
                <w:cs/>
              </w:rPr>
            </w:pPr>
            <w:r w:rsidRPr="000F1680">
              <w:rPr>
                <w:cs/>
                <w:lang w:bidi="th-TH"/>
              </w:rPr>
              <w:t>ระดับชั้น :</w:t>
            </w:r>
          </w:p>
        </w:tc>
        <w:tc>
          <w:tcPr>
            <w:tcW w:w="2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7C67DE" w14:textId="77777777" w:rsidR="007A42B5" w:rsidRPr="00AE64C7" w:rsidRDefault="007A42B5" w:rsidP="00961986">
            <w:pPr>
              <w:tabs>
                <w:tab w:val="center" w:pos="4513"/>
                <w:tab w:val="right" w:pos="9026"/>
              </w:tabs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1458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CA95DA8" w14:textId="77777777" w:rsidR="007A42B5" w:rsidRPr="000F1680" w:rsidRDefault="007A42B5" w:rsidP="00961986">
            <w:pPr>
              <w:tabs>
                <w:tab w:val="center" w:pos="4513"/>
                <w:tab w:val="right" w:pos="9026"/>
              </w:tabs>
              <w:rPr>
                <w:rtl/>
                <w:cs/>
              </w:rPr>
            </w:pPr>
            <w:r w:rsidRPr="000F1680">
              <w:rPr>
                <w:cs/>
                <w:lang w:bidi="th-TH"/>
              </w:rPr>
              <w:t xml:space="preserve">หน้าที่ </w:t>
            </w:r>
            <w:r>
              <w:fldChar w:fldCharType="begin"/>
            </w:r>
            <w:r>
              <w:instrText xml:space="preserve"> PAGE   \</w:instrText>
            </w:r>
            <w:r>
              <w:rPr>
                <w:cs/>
                <w:lang w:bidi="th-TH"/>
              </w:rPr>
              <w:instrText xml:space="preserve">* </w:instrText>
            </w:r>
            <w:r>
              <w:instrText xml:space="preserve">MERGEFORMAT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p>
        </w:tc>
        <w:tc>
          <w:tcPr>
            <w:tcW w:w="1358" w:type="dxa"/>
            <w:tcBorders>
              <w:left w:val="single" w:sz="4" w:space="0" w:color="auto"/>
              <w:bottom w:val="single" w:sz="4" w:space="0" w:color="000000"/>
            </w:tcBorders>
          </w:tcPr>
          <w:p w14:paraId="287ABDBE" w14:textId="77777777" w:rsidR="007A42B5" w:rsidRPr="000F1680" w:rsidRDefault="007A42B5" w:rsidP="00961986">
            <w:pPr>
              <w:tabs>
                <w:tab w:val="center" w:pos="4513"/>
                <w:tab w:val="right" w:pos="9026"/>
              </w:tabs>
              <w:rPr>
                <w:rtl/>
                <w:cs/>
              </w:rPr>
            </w:pPr>
            <w:r w:rsidRPr="000F1680">
              <w:rPr>
                <w:cs/>
                <w:lang w:val="en-GB" w:bidi="th-TH"/>
              </w:rPr>
              <w:t xml:space="preserve">จาก </w:t>
            </w:r>
            <w:r w:rsidRPr="000F1680">
              <w:rPr>
                <w:bCs/>
                <w:lang w:val="en-GB"/>
              </w:rPr>
              <w:fldChar w:fldCharType="begin"/>
            </w:r>
            <w:r w:rsidRPr="000F1680">
              <w:rPr>
                <w:bCs/>
                <w:cs/>
                <w:lang w:val="en-GB" w:bidi="th-TH"/>
              </w:rPr>
              <w:instrText xml:space="preserve"> </w:instrText>
            </w:r>
            <w:r w:rsidRPr="000F1680">
              <w:rPr>
                <w:bCs/>
              </w:rPr>
              <w:instrText>NUMPAGES</w:instrText>
            </w:r>
            <w:r w:rsidRPr="000F1680">
              <w:rPr>
                <w:bCs/>
                <w:lang w:val="en-GB"/>
              </w:rPr>
              <w:fldChar w:fldCharType="separate"/>
            </w:r>
            <w:r>
              <w:rPr>
                <w:bCs/>
                <w:noProof/>
                <w:lang w:val="en-GB"/>
              </w:rPr>
              <w:t>18</w:t>
            </w:r>
            <w:r w:rsidRPr="000F1680">
              <w:rPr>
                <w:bCs/>
                <w:lang w:val="en-GB"/>
              </w:rPr>
              <w:fldChar w:fldCharType="end"/>
            </w:r>
            <w:r w:rsidRPr="000F1680">
              <w:rPr>
                <w:bCs/>
                <w:rtl/>
                <w:cs/>
                <w:lang w:val="en-GB" w:bidi="th-TH"/>
              </w:rPr>
              <w:t xml:space="preserve"> </w:t>
            </w:r>
            <w:r w:rsidRPr="000F1680">
              <w:rPr>
                <w:b/>
                <w:cs/>
                <w:lang w:val="en-GB" w:bidi="th-TH"/>
              </w:rPr>
              <w:t>หน้า</w:t>
            </w:r>
          </w:p>
        </w:tc>
      </w:tr>
    </w:tbl>
    <w:p w14:paraId="7F438891" w14:textId="77777777" w:rsidR="007A42B5" w:rsidRDefault="007A42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9D4B22" w14:textId="77777777" w:rsidR="000877B5" w:rsidRDefault="000877B5" w:rsidP="00C21836">
    <w:pPr>
      <w:pStyle w:val="a3"/>
      <w:pBdr>
        <w:top w:val="single" w:sz="4" w:space="1" w:color="auto"/>
      </w:pBdr>
      <w:jc w:val="center"/>
      <w:rPr>
        <w:sz w:val="22"/>
        <w:szCs w:val="22"/>
        <w:lang w:bidi="th-TH"/>
      </w:rPr>
    </w:pPr>
    <w:r w:rsidRPr="000200A3">
      <w:rPr>
        <w:sz w:val="22"/>
        <w:szCs w:val="22"/>
        <w:cs/>
        <w:lang w:bidi="th-TH"/>
      </w:rPr>
      <w:t>เอกสารฉบับน</w:t>
    </w:r>
    <w:r>
      <w:rPr>
        <w:sz w:val="22"/>
        <w:szCs w:val="22"/>
        <w:cs/>
        <w:lang w:bidi="th-TH"/>
      </w:rPr>
      <w:t>ี้ถือเป็นข้อมูลของบริษัท พีทีที</w:t>
    </w:r>
    <w:r w:rsidRPr="000200A3">
      <w:rPr>
        <w:sz w:val="22"/>
        <w:szCs w:val="22"/>
        <w:cs/>
        <w:lang w:bidi="th-TH"/>
      </w:rPr>
      <w:t xml:space="preserve"> ไอซีที โซลูชั่น</w:t>
    </w:r>
    <w:proofErr w:type="spellStart"/>
    <w:r w:rsidRPr="000200A3">
      <w:rPr>
        <w:sz w:val="22"/>
        <w:szCs w:val="22"/>
        <w:cs/>
        <w:lang w:bidi="th-TH"/>
      </w:rPr>
      <w:t>ส์</w:t>
    </w:r>
    <w:proofErr w:type="spellEnd"/>
    <w:r w:rsidRPr="000200A3">
      <w:rPr>
        <w:sz w:val="22"/>
        <w:szCs w:val="22"/>
        <w:cs/>
        <w:lang w:bidi="th-TH"/>
      </w:rPr>
      <w:t xml:space="preserve"> จำกัด ห้ามมิให้ทำการคัดลอก ทำซ้ำ เผยแพร่ส่วนหนึ่งส่วนใดในเอกสารฉบับนี้แก่บุคคลภายนอกโดยไม่ได้รับอนุญาต การฝ่าฝืนถือเป็นความผิดตามระเบียบบริษัท</w:t>
    </w:r>
  </w:p>
  <w:p w14:paraId="188CB361" w14:textId="305842E0" w:rsidR="000877B5" w:rsidRPr="00F932DC" w:rsidRDefault="000877B5" w:rsidP="00C21836">
    <w:pPr>
      <w:pStyle w:val="a3"/>
      <w:pBdr>
        <w:top w:val="single" w:sz="4" w:space="1" w:color="auto"/>
      </w:pBdr>
      <w:jc w:val="center"/>
      <w:rPr>
        <w:rStyle w:val="a5"/>
        <w:sz w:val="22"/>
        <w:szCs w:val="22"/>
        <w:lang w:bidi="th-TH"/>
      </w:rPr>
    </w:pPr>
    <w:r>
      <w:rPr>
        <w:rFonts w:hint="cs"/>
        <w:sz w:val="22"/>
        <w:szCs w:val="22"/>
        <w:cs/>
        <w:lang w:bidi="th-TH"/>
      </w:rPr>
      <w:t xml:space="preserve">หมายเลขเอกสาร </w:t>
    </w:r>
    <w:r>
      <w:rPr>
        <w:sz w:val="22"/>
        <w:szCs w:val="22"/>
        <w:cs/>
        <w:lang w:bidi="th-TH"/>
      </w:rPr>
      <w:t xml:space="preserve">: </w:t>
    </w:r>
    <w:r>
      <w:rPr>
        <w:sz w:val="22"/>
        <w:szCs w:val="22"/>
      </w:rPr>
      <w:t>TPE</w:t>
    </w:r>
    <w:r>
      <w:rPr>
        <w:sz w:val="22"/>
        <w:szCs w:val="22"/>
        <w:cs/>
        <w:lang w:bidi="th-TH"/>
      </w:rPr>
      <w:t>.</w:t>
    </w:r>
    <w:r>
      <w:rPr>
        <w:sz w:val="22"/>
        <w:szCs w:val="22"/>
        <w:lang w:val="en-US" w:bidi="th-TH"/>
      </w:rPr>
      <w:t>SD</w:t>
    </w:r>
    <w:r>
      <w:rPr>
        <w:sz w:val="22"/>
        <w:szCs w:val="22"/>
        <w:cs/>
        <w:lang w:val="en-US" w:bidi="th-TH"/>
      </w:rPr>
      <w:t>-</w:t>
    </w:r>
    <w:r>
      <w:rPr>
        <w:sz w:val="22"/>
        <w:szCs w:val="22"/>
        <w:lang w:val="en-US" w:bidi="th-TH"/>
      </w:rPr>
      <w:t>Q</w:t>
    </w:r>
    <w:r>
      <w:rPr>
        <w:sz w:val="22"/>
        <w:szCs w:val="22"/>
        <w:cs/>
        <w:lang w:bidi="th-TH"/>
      </w:rPr>
      <w:t>.</w:t>
    </w:r>
    <w:r>
      <w:rPr>
        <w:sz w:val="22"/>
        <w:szCs w:val="22"/>
      </w:rPr>
      <w:t xml:space="preserve">001 </w:t>
    </w:r>
    <w:proofErr w:type="spellStart"/>
    <w:r>
      <w:rPr>
        <w:rFonts w:hint="cs"/>
        <w:sz w:val="22"/>
        <w:szCs w:val="22"/>
        <w:cs/>
        <w:lang w:bidi="th-TH"/>
      </w:rPr>
      <w:t>เวอร์ชั่น</w:t>
    </w:r>
    <w:proofErr w:type="spellEnd"/>
    <w:r>
      <w:rPr>
        <w:rFonts w:hint="cs"/>
        <w:sz w:val="22"/>
        <w:szCs w:val="22"/>
        <w:cs/>
        <w:lang w:bidi="th-TH"/>
      </w:rPr>
      <w:t xml:space="preserve"> </w:t>
    </w:r>
    <w:r>
      <w:rPr>
        <w:sz w:val="22"/>
        <w:szCs w:val="22"/>
        <w:cs/>
        <w:lang w:bidi="th-TH"/>
      </w:rPr>
      <w:t xml:space="preserve">: </w:t>
    </w:r>
    <w:r>
      <w:rPr>
        <w:sz w:val="22"/>
        <w:szCs w:val="22"/>
        <w:lang w:val="en-US" w:bidi="th-TH"/>
      </w:rPr>
      <w:t>2</w:t>
    </w:r>
    <w:r>
      <w:rPr>
        <w:sz w:val="22"/>
        <w:szCs w:val="22"/>
        <w:cs/>
        <w:lang w:bidi="th-TH"/>
      </w:rPr>
      <w:t>.</w:t>
    </w:r>
    <w:r>
      <w:rPr>
        <w:sz w:val="22"/>
        <w:szCs w:val="22"/>
      </w:rPr>
      <w:t xml:space="preserve">0 </w:t>
    </w:r>
    <w:r>
      <w:rPr>
        <w:rFonts w:hint="cs"/>
        <w:sz w:val="22"/>
        <w:szCs w:val="22"/>
        <w:cs/>
        <w:lang w:bidi="th-TH"/>
      </w:rPr>
      <w:t xml:space="preserve">ระดับชั้น </w:t>
    </w:r>
    <w:r>
      <w:rPr>
        <w:sz w:val="22"/>
        <w:szCs w:val="22"/>
        <w:cs/>
        <w:lang w:bidi="th-TH"/>
      </w:rPr>
      <w:t xml:space="preserve">: </w:t>
    </w:r>
    <w:r>
      <w:rPr>
        <w:rFonts w:hint="cs"/>
        <w:sz w:val="22"/>
        <w:szCs w:val="22"/>
        <w:cs/>
        <w:lang w:bidi="th-TH"/>
      </w:rPr>
      <w:t>ข้อมูลใช้ภายใน</w:t>
    </w:r>
    <w:r>
      <w:rPr>
        <w:sz w:val="22"/>
        <w:szCs w:val="22"/>
        <w:cs/>
        <w:lang w:bidi="th-TH"/>
      </w:rPr>
      <w:t xml:space="preserve"> </w:t>
    </w:r>
    <w:r>
      <w:rPr>
        <w:rFonts w:hint="cs"/>
        <w:sz w:val="22"/>
        <w:szCs w:val="22"/>
        <w:cs/>
        <w:lang w:bidi="th-TH"/>
      </w:rPr>
      <w:t xml:space="preserve">มีผลบังคับใช้วันที่ </w:t>
    </w:r>
    <w:r>
      <w:rPr>
        <w:sz w:val="22"/>
        <w:szCs w:val="22"/>
        <w:cs/>
        <w:lang w:bidi="th-TH"/>
      </w:rPr>
      <w:t xml:space="preserve">: </w:t>
    </w:r>
    <w:r>
      <w:rPr>
        <w:sz w:val="22"/>
        <w:szCs w:val="22"/>
      </w:rPr>
      <w:t xml:space="preserve">1 </w:t>
    </w:r>
    <w:r>
      <w:rPr>
        <w:rFonts w:hint="cs"/>
        <w:sz w:val="22"/>
        <w:szCs w:val="22"/>
        <w:cs/>
        <w:lang w:bidi="th-TH"/>
      </w:rPr>
      <w:t xml:space="preserve">มีนาคม </w:t>
    </w:r>
    <w:r>
      <w:rPr>
        <w:sz w:val="22"/>
        <w:szCs w:val="22"/>
      </w:rPr>
      <w:t>2556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FC232" w14:textId="77777777" w:rsidR="000877B5" w:rsidRDefault="000877B5" w:rsidP="00966C98">
    <w:pPr>
      <w:pStyle w:val="a3"/>
      <w:pBdr>
        <w:top w:val="single" w:sz="4" w:space="1" w:color="auto"/>
      </w:pBdr>
      <w:jc w:val="center"/>
      <w:rPr>
        <w:sz w:val="24"/>
        <w:szCs w:val="32"/>
        <w:rtl/>
        <w:cs/>
      </w:rPr>
    </w:pPr>
    <w:r w:rsidRPr="000200A3">
      <w:rPr>
        <w:rFonts w:asciiTheme="minorBidi" w:hAnsiTheme="minorBidi" w:cstheme="minorBidi"/>
        <w:sz w:val="22"/>
        <w:szCs w:val="22"/>
        <w:cs/>
        <w:lang w:bidi="th-TH"/>
      </w:rPr>
      <w:t>เอกสารฉบับน</w:t>
    </w:r>
    <w:r>
      <w:rPr>
        <w:rFonts w:asciiTheme="minorBidi" w:hAnsiTheme="minorBidi" w:cstheme="minorBidi"/>
        <w:sz w:val="22"/>
        <w:szCs w:val="22"/>
        <w:cs/>
        <w:lang w:bidi="th-TH"/>
      </w:rPr>
      <w:t>ี้ถือเป็นข้อมูลของบริษัท พีทีที</w:t>
    </w:r>
    <w:r w:rsidRPr="000200A3">
      <w:rPr>
        <w:rFonts w:asciiTheme="minorBidi" w:hAnsiTheme="minorBidi" w:cstheme="minorBidi"/>
        <w:sz w:val="22"/>
        <w:szCs w:val="22"/>
        <w:cs/>
        <w:lang w:bidi="th-TH"/>
      </w:rPr>
      <w:t xml:space="preserve"> ไอซีที โซลูชั่น</w:t>
    </w:r>
    <w:proofErr w:type="spellStart"/>
    <w:r w:rsidRPr="000200A3">
      <w:rPr>
        <w:rFonts w:asciiTheme="minorBidi" w:hAnsiTheme="minorBidi" w:cstheme="minorBidi"/>
        <w:sz w:val="22"/>
        <w:szCs w:val="22"/>
        <w:cs/>
        <w:lang w:bidi="th-TH"/>
      </w:rPr>
      <w:t>ส์</w:t>
    </w:r>
    <w:proofErr w:type="spellEnd"/>
    <w:r w:rsidRPr="000200A3">
      <w:rPr>
        <w:rFonts w:asciiTheme="minorBidi" w:hAnsiTheme="minorBidi" w:cstheme="minorBidi"/>
        <w:sz w:val="22"/>
        <w:szCs w:val="22"/>
        <w:cs/>
        <w:lang w:bidi="th-TH"/>
      </w:rPr>
      <w:t xml:space="preserve"> จำกัด ห้ามมิให้ทำการคัดลอก ทำซ้ำ เผยแพร่ส่วนหนึ่งส่วนใดในเอกสารฉบับนี้แก่บุคคลภายนอกโดยไม่ได้รับอนุญาต การฝ่าฝืนถือเป็นความผิดตามระเบียบบริษัท</w:t>
    </w:r>
  </w:p>
  <w:p w14:paraId="2A3FC233" w14:textId="77777777" w:rsidR="000877B5" w:rsidRDefault="000877B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1C1DAA" w14:textId="77777777" w:rsidR="007A42B5" w:rsidRDefault="007A42B5">
      <w:r>
        <w:separator/>
      </w:r>
    </w:p>
    <w:p w14:paraId="24AAF4F3" w14:textId="77777777" w:rsidR="007A42B5" w:rsidRDefault="007A42B5"/>
  </w:footnote>
  <w:footnote w:type="continuationSeparator" w:id="0">
    <w:p w14:paraId="57642478" w14:textId="77777777" w:rsidR="007A42B5" w:rsidRDefault="007A42B5">
      <w:r>
        <w:continuationSeparator/>
      </w:r>
    </w:p>
    <w:p w14:paraId="37D7E47D" w14:textId="77777777" w:rsidR="007A42B5" w:rsidRDefault="007A42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0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1166"/>
      <w:gridCol w:w="2325"/>
      <w:gridCol w:w="1484"/>
      <w:gridCol w:w="2549"/>
      <w:gridCol w:w="1458"/>
      <w:gridCol w:w="1358"/>
    </w:tblGrid>
    <w:tr w:rsidR="000877B5" w:rsidRPr="000F1680" w14:paraId="2A3FC21F" w14:textId="77777777" w:rsidTr="00961986">
      <w:trPr>
        <w:trHeight w:val="390"/>
        <w:jc w:val="center"/>
      </w:trPr>
      <w:tc>
        <w:tcPr>
          <w:tcW w:w="3491" w:type="dxa"/>
          <w:gridSpan w:val="2"/>
          <w:vMerge w:val="restart"/>
          <w:tcBorders>
            <w:right w:val="single" w:sz="4" w:space="0" w:color="auto"/>
          </w:tcBorders>
          <w:vAlign w:val="center"/>
        </w:tcPr>
        <w:p w14:paraId="2A3FC21C" w14:textId="344D14A1" w:rsidR="000877B5" w:rsidRPr="000F1680" w:rsidRDefault="000877B5" w:rsidP="00961986">
          <w:pPr>
            <w:tabs>
              <w:tab w:val="center" w:pos="4513"/>
            </w:tabs>
            <w:rPr>
              <w:rtl/>
              <w:cs/>
              <w:lang w:val="en-GB" w:bidi="th-TH"/>
            </w:rPr>
          </w:pPr>
          <w:bookmarkStart w:id="3" w:name="OLE_LINK9"/>
          <w:bookmarkStart w:id="4" w:name="OLE_LINK10"/>
          <w:r>
            <w:rPr>
              <w:noProof/>
              <w:lang w:val="en-US" w:bidi="th-TH"/>
            </w:rPr>
            <w:drawing>
              <wp:inline distT="0" distB="0" distL="0" distR="0" wp14:anchorId="0C1D2947" wp14:editId="55C53287">
                <wp:extent cx="1209675" cy="695325"/>
                <wp:effectExtent l="19050" t="0" r="9525" b="0"/>
                <wp:docPr id="10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r="344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675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</w:tcPr>
        <w:p w14:paraId="2A3FC21D" w14:textId="063886DD" w:rsidR="000877B5" w:rsidRPr="000F1680" w:rsidRDefault="000877B5" w:rsidP="00961986">
          <w:pPr>
            <w:tabs>
              <w:tab w:val="center" w:pos="4513"/>
              <w:tab w:val="right" w:pos="9026"/>
            </w:tabs>
            <w:ind w:left="72"/>
          </w:pPr>
          <w:r>
            <w:rPr>
              <w:lang w:val="en-GB" w:bidi="th-TH"/>
            </w:rPr>
            <w:t>Job Code No</w:t>
          </w:r>
          <w:r w:rsidRPr="000F1680">
            <w:rPr>
              <w:cs/>
              <w:lang w:val="en-GB" w:bidi="th-TH"/>
            </w:rPr>
            <w:t xml:space="preserve"> :</w:t>
          </w:r>
          <w:r>
            <w:rPr>
              <w:cs/>
              <w:lang w:val="en-GB" w:bidi="th-TH"/>
            </w:rPr>
            <w:t xml:space="preserve"> </w:t>
          </w:r>
        </w:p>
      </w:tc>
      <w:tc>
        <w:tcPr>
          <w:tcW w:w="5365" w:type="dxa"/>
          <w:gridSpan w:val="3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</w:tcPr>
        <w:p w14:paraId="2A3FC21E" w14:textId="424F67BC" w:rsidR="000877B5" w:rsidRPr="00F46699" w:rsidRDefault="000877B5" w:rsidP="003A2DC6">
          <w:pPr>
            <w:tabs>
              <w:tab w:val="center" w:pos="4513"/>
              <w:tab w:val="right" w:pos="9026"/>
            </w:tabs>
            <w:rPr>
              <w:lang w:val="en-US" w:bidi="th-TH"/>
            </w:rPr>
          </w:pPr>
          <w:r w:rsidRPr="00042245">
            <w:rPr>
              <w:color w:val="FF0000"/>
              <w:cs/>
              <w:lang w:val="en-US" w:bidi="th-TH"/>
            </w:rPr>
            <w:t xml:space="preserve"> </w:t>
          </w:r>
          <w:proofErr w:type="spellStart"/>
          <w:r w:rsidRPr="00A74276">
            <w:rPr>
              <w:color w:val="FF0000"/>
              <w:highlight w:val="yellow"/>
              <w:lang w:val="en-US" w:bidi="th-TH"/>
            </w:rPr>
            <w:t>xxxxxxxxxxxxxx</w:t>
          </w:r>
          <w:proofErr w:type="spellEnd"/>
        </w:p>
      </w:tc>
    </w:tr>
    <w:tr w:rsidR="000877B5" w:rsidRPr="000F1680" w14:paraId="2A3FC223" w14:textId="77777777" w:rsidTr="00961986">
      <w:trPr>
        <w:trHeight w:val="390"/>
        <w:jc w:val="center"/>
      </w:trPr>
      <w:tc>
        <w:tcPr>
          <w:tcW w:w="3491" w:type="dxa"/>
          <w:gridSpan w:val="2"/>
          <w:vMerge/>
          <w:tcBorders>
            <w:right w:val="single" w:sz="4" w:space="0" w:color="auto"/>
          </w:tcBorders>
          <w:vAlign w:val="center"/>
        </w:tcPr>
        <w:p w14:paraId="2A3FC220" w14:textId="77777777" w:rsidR="000877B5" w:rsidRDefault="000877B5" w:rsidP="00961986">
          <w:pPr>
            <w:tabs>
              <w:tab w:val="center" w:pos="4513"/>
            </w:tabs>
            <w:rPr>
              <w:noProof/>
              <w:lang w:val="en-US" w:bidi="th-TH"/>
            </w:rPr>
          </w:pPr>
        </w:p>
      </w:tc>
      <w:tc>
        <w:tcPr>
          <w:tcW w:w="14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</w:tcPr>
        <w:p w14:paraId="2A3FC221" w14:textId="033076D6" w:rsidR="000877B5" w:rsidRDefault="000877B5" w:rsidP="00961986">
          <w:pPr>
            <w:tabs>
              <w:tab w:val="center" w:pos="4513"/>
              <w:tab w:val="right" w:pos="9026"/>
            </w:tabs>
            <w:ind w:left="72"/>
            <w:rPr>
              <w:lang w:val="en-GB" w:bidi="th-TH"/>
            </w:rPr>
          </w:pPr>
          <w:r w:rsidRPr="000F1680">
            <w:rPr>
              <w:cs/>
              <w:lang w:bidi="th-TH"/>
            </w:rPr>
            <w:t>เจ้าของ</w:t>
          </w:r>
          <w:r>
            <w:rPr>
              <w:cs/>
              <w:lang w:bidi="th-TH"/>
            </w:rPr>
            <w:t xml:space="preserve"> :</w:t>
          </w:r>
          <w:r>
            <w:rPr>
              <w:cs/>
              <w:lang w:val="en-GB" w:bidi="th-TH"/>
            </w:rPr>
            <w:t xml:space="preserve"> </w:t>
          </w:r>
        </w:p>
      </w:tc>
      <w:tc>
        <w:tcPr>
          <w:tcW w:w="5365" w:type="dxa"/>
          <w:gridSpan w:val="3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</w:tcPr>
        <w:p w14:paraId="2A3FC222" w14:textId="116AB278" w:rsidR="000877B5" w:rsidRPr="00497750" w:rsidRDefault="000877B5" w:rsidP="003A2DC6">
          <w:pPr>
            <w:tabs>
              <w:tab w:val="center" w:pos="4513"/>
              <w:tab w:val="right" w:pos="9026"/>
            </w:tabs>
            <w:ind w:left="72"/>
            <w:rPr>
              <w:lang w:val="en-US" w:bidi="th-TH"/>
            </w:rPr>
          </w:pPr>
          <w:r>
            <w:rPr>
              <w:rFonts w:hint="cs"/>
              <w:cs/>
              <w:lang w:val="en-US" w:bidi="th-TH"/>
            </w:rPr>
            <w:t xml:space="preserve"> </w:t>
          </w:r>
          <w:r>
            <w:rPr>
              <w:lang w:val="en-US" w:bidi="th-TH"/>
            </w:rPr>
            <w:t>ATA</w:t>
          </w:r>
          <w:r>
            <w:rPr>
              <w:cs/>
              <w:lang w:val="en-US" w:bidi="th-TH"/>
            </w:rPr>
            <w:t>/</w:t>
          </w:r>
          <w:r>
            <w:rPr>
              <w:lang w:val="en-US" w:bidi="th-TH"/>
            </w:rPr>
            <w:t>C</w:t>
          </w:r>
        </w:p>
      </w:tc>
    </w:tr>
    <w:tr w:rsidR="000877B5" w:rsidRPr="000F1680" w14:paraId="2A3FC229" w14:textId="77777777" w:rsidTr="00961986">
      <w:trPr>
        <w:jc w:val="center"/>
      </w:trPr>
      <w:tc>
        <w:tcPr>
          <w:tcW w:w="3491" w:type="dxa"/>
          <w:gridSpan w:val="2"/>
          <w:vMerge/>
          <w:tcBorders>
            <w:right w:val="single" w:sz="4" w:space="0" w:color="auto"/>
          </w:tcBorders>
        </w:tcPr>
        <w:p w14:paraId="2A3FC224" w14:textId="77777777" w:rsidR="000877B5" w:rsidRPr="000F1680" w:rsidRDefault="000877B5" w:rsidP="00961986">
          <w:pPr>
            <w:tabs>
              <w:tab w:val="center" w:pos="4513"/>
              <w:tab w:val="right" w:pos="9026"/>
            </w:tabs>
            <w:ind w:left="709" w:hanging="709"/>
            <w:rPr>
              <w:rtl/>
              <w:cs/>
              <w:lang w:val="en-GB"/>
            </w:rPr>
          </w:pPr>
        </w:p>
      </w:tc>
      <w:tc>
        <w:tcPr>
          <w:tcW w:w="14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</w:tcPr>
        <w:p w14:paraId="2A3FC225" w14:textId="77777777" w:rsidR="000877B5" w:rsidRPr="000F1680" w:rsidRDefault="000877B5" w:rsidP="00961986">
          <w:pPr>
            <w:tabs>
              <w:tab w:val="center" w:pos="4513"/>
              <w:tab w:val="right" w:pos="9026"/>
            </w:tabs>
            <w:ind w:left="72"/>
            <w:rPr>
              <w:rtl/>
              <w:cs/>
            </w:rPr>
          </w:pPr>
          <w:r w:rsidRPr="000F1680">
            <w:rPr>
              <w:cs/>
              <w:lang w:bidi="th-TH"/>
            </w:rPr>
            <w:t>ระดับชั้น :</w:t>
          </w:r>
        </w:p>
      </w:tc>
      <w:tc>
        <w:tcPr>
          <w:tcW w:w="2549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</w:tcPr>
        <w:p w14:paraId="2A3FC226" w14:textId="726DE541" w:rsidR="000877B5" w:rsidRPr="00AE64C7" w:rsidRDefault="000877B5" w:rsidP="00FB4279">
          <w:pPr>
            <w:tabs>
              <w:tab w:val="center" w:pos="4513"/>
              <w:tab w:val="right" w:pos="9026"/>
            </w:tabs>
            <w:rPr>
              <w:lang w:val="en-US"/>
            </w:rPr>
          </w:pPr>
          <w:r>
            <w:rPr>
              <w:lang w:val="en-US"/>
            </w:rPr>
            <w:t xml:space="preserve"> Confidential</w:t>
          </w:r>
        </w:p>
      </w:tc>
      <w:tc>
        <w:tcPr>
          <w:tcW w:w="1458" w:type="dxa"/>
          <w:tcBorders>
            <w:left w:val="single" w:sz="4" w:space="0" w:color="auto"/>
            <w:bottom w:val="nil"/>
            <w:right w:val="single" w:sz="4" w:space="0" w:color="auto"/>
          </w:tcBorders>
        </w:tcPr>
        <w:p w14:paraId="2A3FC227" w14:textId="2673776D" w:rsidR="000877B5" w:rsidRPr="000F1680" w:rsidRDefault="000877B5" w:rsidP="00961986">
          <w:pPr>
            <w:tabs>
              <w:tab w:val="center" w:pos="4513"/>
              <w:tab w:val="right" w:pos="9026"/>
            </w:tabs>
            <w:rPr>
              <w:rtl/>
              <w:cs/>
            </w:rPr>
          </w:pPr>
          <w:r w:rsidRPr="000F1680">
            <w:rPr>
              <w:cs/>
              <w:lang w:bidi="th-TH"/>
            </w:rPr>
            <w:t xml:space="preserve">หน้าที่ </w:t>
          </w:r>
          <w:r>
            <w:fldChar w:fldCharType="begin"/>
          </w:r>
          <w:r>
            <w:instrText xml:space="preserve"> PAGE   \</w:instrText>
          </w:r>
          <w:r>
            <w:rPr>
              <w:cs/>
              <w:lang w:bidi="th-TH"/>
            </w:rPr>
            <w:instrText xml:space="preserve">* </w:instrText>
          </w:r>
          <w:r>
            <w:instrText xml:space="preserve">MERGEFORMAT </w:instrText>
          </w:r>
          <w:r>
            <w:fldChar w:fldCharType="separate"/>
          </w:r>
          <w:r w:rsidR="007277BD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</w:tc>
      <w:tc>
        <w:tcPr>
          <w:tcW w:w="1358" w:type="dxa"/>
          <w:tcBorders>
            <w:left w:val="single" w:sz="4" w:space="0" w:color="auto"/>
            <w:bottom w:val="single" w:sz="4" w:space="0" w:color="000000"/>
          </w:tcBorders>
        </w:tcPr>
        <w:p w14:paraId="2A3FC228" w14:textId="7D66D3B5" w:rsidR="000877B5" w:rsidRPr="000F1680" w:rsidRDefault="000877B5" w:rsidP="00961986">
          <w:pPr>
            <w:tabs>
              <w:tab w:val="center" w:pos="4513"/>
              <w:tab w:val="right" w:pos="9026"/>
            </w:tabs>
            <w:rPr>
              <w:rtl/>
              <w:cs/>
            </w:rPr>
          </w:pPr>
          <w:r w:rsidRPr="000F1680">
            <w:rPr>
              <w:cs/>
              <w:lang w:val="en-GB" w:bidi="th-TH"/>
            </w:rPr>
            <w:t xml:space="preserve">จาก </w:t>
          </w:r>
          <w:r w:rsidRPr="000F1680">
            <w:rPr>
              <w:bCs/>
              <w:lang w:val="en-GB"/>
            </w:rPr>
            <w:fldChar w:fldCharType="begin"/>
          </w:r>
          <w:r w:rsidRPr="000F1680">
            <w:rPr>
              <w:bCs/>
              <w:cs/>
              <w:lang w:val="en-GB" w:bidi="th-TH"/>
            </w:rPr>
            <w:instrText xml:space="preserve"> </w:instrText>
          </w:r>
          <w:r w:rsidRPr="000F1680">
            <w:rPr>
              <w:bCs/>
            </w:rPr>
            <w:instrText>NUMPAGES</w:instrText>
          </w:r>
          <w:r w:rsidRPr="000F1680">
            <w:rPr>
              <w:bCs/>
              <w:lang w:val="en-GB"/>
            </w:rPr>
            <w:fldChar w:fldCharType="separate"/>
          </w:r>
          <w:r w:rsidR="007277BD">
            <w:rPr>
              <w:bCs/>
              <w:noProof/>
              <w:cs/>
              <w:lang w:val="en-GB" w:bidi="th-TH"/>
            </w:rPr>
            <w:t>23</w:t>
          </w:r>
          <w:r w:rsidRPr="000F1680">
            <w:rPr>
              <w:bCs/>
              <w:lang w:val="en-GB"/>
            </w:rPr>
            <w:fldChar w:fldCharType="end"/>
          </w:r>
          <w:r w:rsidRPr="000F1680">
            <w:rPr>
              <w:bCs/>
              <w:rtl/>
              <w:cs/>
              <w:lang w:val="en-GB" w:bidi="th-TH"/>
            </w:rPr>
            <w:t xml:space="preserve"> </w:t>
          </w:r>
          <w:r w:rsidRPr="000F1680">
            <w:rPr>
              <w:b/>
              <w:cs/>
              <w:lang w:val="en-GB" w:bidi="th-TH"/>
            </w:rPr>
            <w:t>หน้า</w:t>
          </w:r>
        </w:p>
      </w:tc>
    </w:tr>
    <w:bookmarkEnd w:id="3"/>
    <w:bookmarkEnd w:id="4"/>
    <w:tr w:rsidR="000877B5" w:rsidRPr="000F1680" w14:paraId="2A3FC22C" w14:textId="77777777" w:rsidTr="00961986">
      <w:trPr>
        <w:jc w:val="center"/>
      </w:trPr>
      <w:tc>
        <w:tcPr>
          <w:tcW w:w="1166" w:type="dxa"/>
          <w:tcBorders>
            <w:right w:val="nil"/>
          </w:tcBorders>
        </w:tcPr>
        <w:p w14:paraId="2A3FC22A" w14:textId="77777777" w:rsidR="000877B5" w:rsidRPr="000F1680" w:rsidRDefault="000877B5" w:rsidP="00961986">
          <w:pPr>
            <w:tabs>
              <w:tab w:val="center" w:pos="4513"/>
              <w:tab w:val="right" w:pos="9026"/>
            </w:tabs>
            <w:ind w:left="709" w:hanging="709"/>
          </w:pPr>
          <w:r w:rsidRPr="000F1680">
            <w:rPr>
              <w:rFonts w:hint="cs"/>
              <w:cs/>
              <w:lang w:bidi="th-TH"/>
            </w:rPr>
            <w:t xml:space="preserve">ชื่อเอกสาร </w:t>
          </w:r>
          <w:r w:rsidRPr="000F1680">
            <w:rPr>
              <w:cs/>
              <w:lang w:bidi="th-TH"/>
            </w:rPr>
            <w:t>:</w:t>
          </w:r>
        </w:p>
      </w:tc>
      <w:tc>
        <w:tcPr>
          <w:tcW w:w="9174" w:type="dxa"/>
          <w:gridSpan w:val="5"/>
          <w:tcBorders>
            <w:left w:val="nil"/>
          </w:tcBorders>
          <w:vAlign w:val="center"/>
        </w:tcPr>
        <w:p w14:paraId="2A3FC22B" w14:textId="513CBDAE" w:rsidR="000877B5" w:rsidRPr="004B51FF" w:rsidRDefault="000877B5" w:rsidP="001B2122">
          <w:pPr>
            <w:tabs>
              <w:tab w:val="center" w:pos="4513"/>
              <w:tab w:val="right" w:pos="9026"/>
            </w:tabs>
            <w:rPr>
              <w:lang w:bidi="th-TH"/>
            </w:rPr>
          </w:pPr>
          <w:r w:rsidRPr="009071F2">
            <w:rPr>
              <w:color w:val="000000"/>
              <w:cs/>
              <w:lang w:bidi="th-TH"/>
            </w:rPr>
            <w:t xml:space="preserve">เอกสารเสนอราคา </w:t>
          </w:r>
          <w:r w:rsidRPr="008B077D">
            <w:rPr>
              <w:lang w:bidi="th-TH"/>
            </w:rPr>
            <w:t>PTT</w:t>
          </w:r>
          <w:r w:rsidRPr="008B077D">
            <w:rPr>
              <w:cs/>
              <w:lang w:bidi="th-TH"/>
            </w:rPr>
            <w:t xml:space="preserve">- </w:t>
          </w:r>
          <w:proofErr w:type="spellStart"/>
          <w:r>
            <w:rPr>
              <w:lang w:bidi="th-TH"/>
            </w:rPr>
            <w:t>Ascope</w:t>
          </w:r>
          <w:proofErr w:type="spellEnd"/>
          <w:r>
            <w:rPr>
              <w:lang w:bidi="th-TH"/>
            </w:rPr>
            <w:t xml:space="preserve"> E</w:t>
          </w:r>
          <w:r>
            <w:rPr>
              <w:cs/>
              <w:lang w:bidi="th-TH"/>
            </w:rPr>
            <w:t>-</w:t>
          </w:r>
          <w:r>
            <w:rPr>
              <w:lang w:bidi="th-TH"/>
            </w:rPr>
            <w:t>Learning</w:t>
          </w:r>
        </w:p>
      </w:tc>
    </w:tr>
  </w:tbl>
  <w:p w14:paraId="2A3FC22D" w14:textId="77777777" w:rsidR="000877B5" w:rsidRPr="00904205" w:rsidRDefault="000877B5" w:rsidP="006337FB">
    <w:pPr>
      <w:rPr>
        <w:sz w:val="2"/>
        <w:szCs w:val="2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FC230" w14:textId="77777777" w:rsidR="000877B5" w:rsidRDefault="000877B5" w:rsidP="0057753E">
    <w:pPr>
      <w:pStyle w:val="a6"/>
      <w:rPr>
        <w:lang w:val="en-US"/>
      </w:rPr>
    </w:pPr>
  </w:p>
  <w:p w14:paraId="2A3FC231" w14:textId="77777777" w:rsidR="000877B5" w:rsidRPr="0057753E" w:rsidRDefault="000877B5" w:rsidP="0057753E">
    <w:pPr>
      <w:pStyle w:val="a6"/>
      <w:rPr>
        <w:sz w:val="6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2472"/>
    <w:multiLevelType w:val="multilevel"/>
    <w:tmpl w:val="9592777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53" w:hanging="405"/>
      </w:pPr>
      <w:rPr>
        <w:rFonts w:hint="default"/>
      </w:rPr>
    </w:lvl>
    <w:lvl w:ilvl="2">
      <w:start w:val="1"/>
      <w:numFmt w:val="decimal"/>
      <w:lvlText w:val="3.1.%3"/>
      <w:lvlJc w:val="left"/>
      <w:pPr>
        <w:ind w:left="1997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44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6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17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24" w:hanging="1440"/>
      </w:pPr>
      <w:rPr>
        <w:rFonts w:hint="default"/>
      </w:rPr>
    </w:lvl>
  </w:abstractNum>
  <w:abstractNum w:abstractNumId="1" w15:restartNumberingAfterBreak="0">
    <w:nsid w:val="04236278"/>
    <w:multiLevelType w:val="hybridMultilevel"/>
    <w:tmpl w:val="064875A2"/>
    <w:lvl w:ilvl="0" w:tplc="7D7C8EF6">
      <w:start w:val="1"/>
      <w:numFmt w:val="decimal"/>
      <w:lvlText w:val="2.2.%1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4782180"/>
    <w:multiLevelType w:val="hybridMultilevel"/>
    <w:tmpl w:val="D0B429FC"/>
    <w:lvl w:ilvl="0" w:tplc="FD9C0F8C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pStyle w:val="2"/>
      <w:lvlText w:val="%2."/>
      <w:lvlJc w:val="left"/>
      <w:pPr>
        <w:ind w:left="1440" w:hanging="360"/>
      </w:pPr>
    </w:lvl>
    <w:lvl w:ilvl="2" w:tplc="0409001B">
      <w:start w:val="1"/>
      <w:numFmt w:val="lowerRoman"/>
      <w:pStyle w:val="3"/>
      <w:lvlText w:val="%3."/>
      <w:lvlJc w:val="right"/>
      <w:pPr>
        <w:ind w:left="2160" w:hanging="180"/>
      </w:pPr>
    </w:lvl>
    <w:lvl w:ilvl="3" w:tplc="0409000F">
      <w:start w:val="1"/>
      <w:numFmt w:val="decimal"/>
      <w:pStyle w:val="4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11514"/>
    <w:multiLevelType w:val="singleLevel"/>
    <w:tmpl w:val="A386E70C"/>
    <w:lvl w:ilvl="0">
      <w:numFmt w:val="bullet"/>
      <w:pStyle w:val="Bullet"/>
      <w:lvlText w:val="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4" w15:restartNumberingAfterBreak="0">
    <w:nsid w:val="16D23279"/>
    <w:multiLevelType w:val="hybridMultilevel"/>
    <w:tmpl w:val="38568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066D2D"/>
    <w:multiLevelType w:val="hybridMultilevel"/>
    <w:tmpl w:val="3D985FAC"/>
    <w:lvl w:ilvl="0" w:tplc="0409000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3" w:hanging="360"/>
      </w:pPr>
      <w:rPr>
        <w:rFonts w:ascii="Wingdings" w:hAnsi="Wingdings" w:hint="default"/>
      </w:rPr>
    </w:lvl>
  </w:abstractNum>
  <w:abstractNum w:abstractNumId="6" w15:restartNumberingAfterBreak="0">
    <w:nsid w:val="1FB47CE3"/>
    <w:multiLevelType w:val="multilevel"/>
    <w:tmpl w:val="2E8C14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2261FC7"/>
    <w:multiLevelType w:val="hybridMultilevel"/>
    <w:tmpl w:val="D5F6EDA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936"/>
        </w:tabs>
        <w:ind w:left="93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656"/>
        </w:tabs>
        <w:ind w:left="16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376"/>
        </w:tabs>
        <w:ind w:left="237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096"/>
        </w:tabs>
        <w:ind w:left="3096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536"/>
        </w:tabs>
        <w:ind w:left="453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256"/>
        </w:tabs>
        <w:ind w:left="5256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</w:rPr>
    </w:lvl>
  </w:abstractNum>
  <w:abstractNum w:abstractNumId="8" w15:restartNumberingAfterBreak="0">
    <w:nsid w:val="3C927FFE"/>
    <w:multiLevelType w:val="hybridMultilevel"/>
    <w:tmpl w:val="4D10EA6C"/>
    <w:lvl w:ilvl="0" w:tplc="254079A6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D638D614">
      <w:start w:val="1"/>
      <w:numFmt w:val="decimal"/>
      <w:lvlText w:val="3.1.3.%3"/>
      <w:lvlJc w:val="left"/>
      <w:pPr>
        <w:ind w:left="1598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E7463"/>
    <w:multiLevelType w:val="hybridMultilevel"/>
    <w:tmpl w:val="A0CAE0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0042A7C"/>
    <w:multiLevelType w:val="hybridMultilevel"/>
    <w:tmpl w:val="CAA0F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E584D"/>
    <w:multiLevelType w:val="multilevel"/>
    <w:tmpl w:val="A4CE0C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2"/>
      <w:numFmt w:val="decimal"/>
      <w:lvlText w:val="3.1.4.%4"/>
      <w:lvlJc w:val="left"/>
      <w:pPr>
        <w:ind w:left="21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 w15:restartNumberingAfterBreak="0">
    <w:nsid w:val="4578558A"/>
    <w:multiLevelType w:val="multilevel"/>
    <w:tmpl w:val="C712A2AA"/>
    <w:lvl w:ilvl="0">
      <w:start w:val="1"/>
      <w:numFmt w:val="decimal"/>
      <w:pStyle w:val="9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 w15:restartNumberingAfterBreak="0">
    <w:nsid w:val="4C093C41"/>
    <w:multiLevelType w:val="hybridMultilevel"/>
    <w:tmpl w:val="9514B75E"/>
    <w:lvl w:ilvl="0" w:tplc="6CEE5B14">
      <w:start w:val="240"/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B83AB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AD41BA"/>
    <w:multiLevelType w:val="multilevel"/>
    <w:tmpl w:val="2E4C9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6" w:hanging="456"/>
      </w:pPr>
      <w:rPr>
        <w:rFonts w:hint="default"/>
      </w:rPr>
    </w:lvl>
    <w:lvl w:ilvl="2">
      <w:start w:val="2"/>
      <w:numFmt w:val="decimal"/>
      <w:lvlText w:val="3.1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5BF1047F"/>
    <w:multiLevelType w:val="hybridMultilevel"/>
    <w:tmpl w:val="E5489398"/>
    <w:lvl w:ilvl="0" w:tplc="4C0E0B5A">
      <w:start w:val="4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FF0D20"/>
    <w:multiLevelType w:val="hybridMultilevel"/>
    <w:tmpl w:val="3BBE3B6C"/>
    <w:lvl w:ilvl="0" w:tplc="A6D6EEB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24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EF7E52"/>
    <w:multiLevelType w:val="hybridMultilevel"/>
    <w:tmpl w:val="EE1C3968"/>
    <w:lvl w:ilvl="0" w:tplc="502E7F2C">
      <w:start w:val="1"/>
      <w:numFmt w:val="bullet"/>
      <w:lvlText w:val="-"/>
      <w:lvlJc w:val="left"/>
      <w:pPr>
        <w:ind w:left="4406" w:hanging="360"/>
      </w:pPr>
      <w:rPr>
        <w:rFonts w:ascii="Cordia New" w:eastAsia="Cordia New" w:hAnsi="Cordia New" w:cs="Cordia New" w:hint="default"/>
      </w:rPr>
    </w:lvl>
    <w:lvl w:ilvl="1" w:tplc="04090003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18" w15:restartNumberingAfterBreak="0">
    <w:nsid w:val="5DF4324E"/>
    <w:multiLevelType w:val="multilevel"/>
    <w:tmpl w:val="9EAEE8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3.1.4.%4"/>
      <w:lvlJc w:val="left"/>
      <w:pPr>
        <w:ind w:left="21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9" w15:restartNumberingAfterBreak="0">
    <w:nsid w:val="60C83089"/>
    <w:multiLevelType w:val="hybridMultilevel"/>
    <w:tmpl w:val="4D7602C6"/>
    <w:lvl w:ilvl="0" w:tplc="F86CE27C">
      <w:start w:val="24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 w:hint="default"/>
        <w:sz w:val="28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DD1ABE"/>
    <w:multiLevelType w:val="hybridMultilevel"/>
    <w:tmpl w:val="4D981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BC3285"/>
    <w:multiLevelType w:val="hybridMultilevel"/>
    <w:tmpl w:val="CB449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780106"/>
    <w:multiLevelType w:val="multilevel"/>
    <w:tmpl w:val="6BD2E324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2" w:hanging="384"/>
      </w:pPr>
      <w:rPr>
        <w:rFonts w:hint="default"/>
      </w:rPr>
    </w:lvl>
    <w:lvl w:ilvl="2">
      <w:start w:val="4"/>
      <w:numFmt w:val="decimal"/>
      <w:lvlText w:val="4.2.%3"/>
      <w:lvlJc w:val="left"/>
      <w:pPr>
        <w:ind w:left="2138" w:hanging="720"/>
      </w:pPr>
      <w:rPr>
        <w:rFonts w:hint="default"/>
      </w:rPr>
    </w:lvl>
    <w:lvl w:ilvl="3">
      <w:start w:val="3"/>
      <w:numFmt w:val="decimal"/>
      <w:lvlText w:val="1.2.%4"/>
      <w:lvlJc w:val="left"/>
      <w:pPr>
        <w:ind w:left="2138" w:hanging="72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32" w:hanging="72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64" w:hanging="1440"/>
      </w:pPr>
      <w:rPr>
        <w:rFonts w:hint="default"/>
      </w:rPr>
    </w:lvl>
  </w:abstractNum>
  <w:abstractNum w:abstractNumId="23" w15:restartNumberingAfterBreak="0">
    <w:nsid w:val="6B8056FE"/>
    <w:multiLevelType w:val="hybridMultilevel"/>
    <w:tmpl w:val="13143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A00385"/>
    <w:multiLevelType w:val="hybridMultilevel"/>
    <w:tmpl w:val="E5046A48"/>
    <w:lvl w:ilvl="0" w:tplc="55169DE4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"/>
  </w:num>
  <w:num w:numId="3">
    <w:abstractNumId w:val="12"/>
  </w:num>
  <w:num w:numId="4">
    <w:abstractNumId w:val="7"/>
  </w:num>
  <w:num w:numId="5">
    <w:abstractNumId w:val="4"/>
  </w:num>
  <w:num w:numId="6">
    <w:abstractNumId w:val="6"/>
  </w:num>
  <w:num w:numId="7">
    <w:abstractNumId w:val="17"/>
  </w:num>
  <w:num w:numId="8">
    <w:abstractNumId w:val="19"/>
  </w:num>
  <w:num w:numId="9">
    <w:abstractNumId w:val="13"/>
  </w:num>
  <w:num w:numId="10">
    <w:abstractNumId w:val="23"/>
  </w:num>
  <w:num w:numId="11">
    <w:abstractNumId w:val="14"/>
  </w:num>
  <w:num w:numId="12">
    <w:abstractNumId w:val="0"/>
  </w:num>
  <w:num w:numId="13">
    <w:abstractNumId w:val="10"/>
  </w:num>
  <w:num w:numId="14">
    <w:abstractNumId w:val="24"/>
  </w:num>
  <w:num w:numId="15">
    <w:abstractNumId w:val="15"/>
  </w:num>
  <w:num w:numId="16">
    <w:abstractNumId w:val="8"/>
  </w:num>
  <w:num w:numId="17">
    <w:abstractNumId w:val="2"/>
  </w:num>
  <w:num w:numId="18">
    <w:abstractNumId w:val="11"/>
  </w:num>
  <w:num w:numId="19">
    <w:abstractNumId w:val="1"/>
  </w:num>
  <w:num w:numId="20">
    <w:abstractNumId w:val="18"/>
  </w:num>
  <w:num w:numId="21">
    <w:abstractNumId w:val="20"/>
  </w:num>
  <w:num w:numId="22">
    <w:abstractNumId w:val="9"/>
  </w:num>
  <w:num w:numId="23">
    <w:abstractNumId w:val="22"/>
  </w:num>
  <w:num w:numId="24">
    <w:abstractNumId w:val="5"/>
  </w:num>
  <w:num w:numId="25">
    <w:abstractNumId w:val="2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mirrorMargins/>
  <w:activeWritingStyle w:appName="MSWord" w:lang="en-US" w:vendorID="64" w:dllVersion="0" w:nlCheck="1" w:checkStyle="1"/>
  <w:activeWritingStyle w:appName="MSWord" w:lang="en-AU" w:vendorID="64" w:dllVersion="0" w:nlCheck="1" w:checkStyle="1"/>
  <w:activeWritingStyle w:appName="MSWord" w:lang="en-GB" w:vendorID="64" w:dllVersion="0" w:nlCheck="1" w:checkStyle="1"/>
  <w:activeWritingStyle w:appName="MSWord" w:lang="fr-FR" w:vendorID="64" w:dllVersion="0" w:nlCheck="1" w:checkStyle="1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821"/>
    <w:rsid w:val="00000BC1"/>
    <w:rsid w:val="000021F3"/>
    <w:rsid w:val="00002878"/>
    <w:rsid w:val="00003B8A"/>
    <w:rsid w:val="000052D1"/>
    <w:rsid w:val="00010764"/>
    <w:rsid w:val="00012574"/>
    <w:rsid w:val="00013AAA"/>
    <w:rsid w:val="000149A4"/>
    <w:rsid w:val="00015017"/>
    <w:rsid w:val="0001530E"/>
    <w:rsid w:val="00021197"/>
    <w:rsid w:val="000230E8"/>
    <w:rsid w:val="00024AAA"/>
    <w:rsid w:val="00025A33"/>
    <w:rsid w:val="00026885"/>
    <w:rsid w:val="0002738C"/>
    <w:rsid w:val="000278F1"/>
    <w:rsid w:val="00031C07"/>
    <w:rsid w:val="000370CD"/>
    <w:rsid w:val="000375E0"/>
    <w:rsid w:val="00041420"/>
    <w:rsid w:val="00042245"/>
    <w:rsid w:val="00045B81"/>
    <w:rsid w:val="00046E90"/>
    <w:rsid w:val="0005130A"/>
    <w:rsid w:val="00051DF4"/>
    <w:rsid w:val="0005332E"/>
    <w:rsid w:val="00054524"/>
    <w:rsid w:val="000568CA"/>
    <w:rsid w:val="000607BC"/>
    <w:rsid w:val="00061062"/>
    <w:rsid w:val="00064870"/>
    <w:rsid w:val="000665D9"/>
    <w:rsid w:val="000673D8"/>
    <w:rsid w:val="00070641"/>
    <w:rsid w:val="00073776"/>
    <w:rsid w:val="0007550C"/>
    <w:rsid w:val="00075863"/>
    <w:rsid w:val="00080052"/>
    <w:rsid w:val="00080A86"/>
    <w:rsid w:val="00080E58"/>
    <w:rsid w:val="000877B5"/>
    <w:rsid w:val="000878D0"/>
    <w:rsid w:val="000943BB"/>
    <w:rsid w:val="00095D9D"/>
    <w:rsid w:val="000976DF"/>
    <w:rsid w:val="000A072E"/>
    <w:rsid w:val="000A147D"/>
    <w:rsid w:val="000A2356"/>
    <w:rsid w:val="000A5832"/>
    <w:rsid w:val="000B044A"/>
    <w:rsid w:val="000B4A2F"/>
    <w:rsid w:val="000B4E88"/>
    <w:rsid w:val="000B4FEA"/>
    <w:rsid w:val="000B58BD"/>
    <w:rsid w:val="000B67A2"/>
    <w:rsid w:val="000B6D5F"/>
    <w:rsid w:val="000C1145"/>
    <w:rsid w:val="000C281D"/>
    <w:rsid w:val="000C4895"/>
    <w:rsid w:val="000C4B13"/>
    <w:rsid w:val="000C4B84"/>
    <w:rsid w:val="000C571E"/>
    <w:rsid w:val="000C5A7E"/>
    <w:rsid w:val="000C6089"/>
    <w:rsid w:val="000D0CB4"/>
    <w:rsid w:val="000D21B5"/>
    <w:rsid w:val="000D365D"/>
    <w:rsid w:val="000D4639"/>
    <w:rsid w:val="000D51B3"/>
    <w:rsid w:val="000D5DC5"/>
    <w:rsid w:val="000D7A79"/>
    <w:rsid w:val="000E30CE"/>
    <w:rsid w:val="000E4E05"/>
    <w:rsid w:val="000E7C36"/>
    <w:rsid w:val="000F4E78"/>
    <w:rsid w:val="000F5C93"/>
    <w:rsid w:val="000F677E"/>
    <w:rsid w:val="000F758B"/>
    <w:rsid w:val="000F76B5"/>
    <w:rsid w:val="000F7B4E"/>
    <w:rsid w:val="00101E83"/>
    <w:rsid w:val="0010467B"/>
    <w:rsid w:val="00107C2B"/>
    <w:rsid w:val="00115CEA"/>
    <w:rsid w:val="0011664D"/>
    <w:rsid w:val="00116D8A"/>
    <w:rsid w:val="00120B69"/>
    <w:rsid w:val="00123636"/>
    <w:rsid w:val="00123DE8"/>
    <w:rsid w:val="00127D2D"/>
    <w:rsid w:val="001307FE"/>
    <w:rsid w:val="00131D99"/>
    <w:rsid w:val="001336D8"/>
    <w:rsid w:val="00135B7C"/>
    <w:rsid w:val="001368A5"/>
    <w:rsid w:val="001374DD"/>
    <w:rsid w:val="001408D1"/>
    <w:rsid w:val="00141E78"/>
    <w:rsid w:val="001463A0"/>
    <w:rsid w:val="00155B45"/>
    <w:rsid w:val="001634BE"/>
    <w:rsid w:val="00165AEB"/>
    <w:rsid w:val="00166DE3"/>
    <w:rsid w:val="00167724"/>
    <w:rsid w:val="0017377B"/>
    <w:rsid w:val="00173C54"/>
    <w:rsid w:val="00175FDF"/>
    <w:rsid w:val="00176CC5"/>
    <w:rsid w:val="00177F89"/>
    <w:rsid w:val="00181AED"/>
    <w:rsid w:val="00183963"/>
    <w:rsid w:val="00184786"/>
    <w:rsid w:val="001856E1"/>
    <w:rsid w:val="00187F9B"/>
    <w:rsid w:val="001927E0"/>
    <w:rsid w:val="00196EE2"/>
    <w:rsid w:val="00197650"/>
    <w:rsid w:val="001977D7"/>
    <w:rsid w:val="001A0230"/>
    <w:rsid w:val="001A0F9B"/>
    <w:rsid w:val="001A2405"/>
    <w:rsid w:val="001A2445"/>
    <w:rsid w:val="001A2F22"/>
    <w:rsid w:val="001A433C"/>
    <w:rsid w:val="001A457C"/>
    <w:rsid w:val="001A6CD1"/>
    <w:rsid w:val="001A78C7"/>
    <w:rsid w:val="001A7988"/>
    <w:rsid w:val="001B043A"/>
    <w:rsid w:val="001B2122"/>
    <w:rsid w:val="001B26A7"/>
    <w:rsid w:val="001B3B4C"/>
    <w:rsid w:val="001B40BD"/>
    <w:rsid w:val="001B469F"/>
    <w:rsid w:val="001B4FC8"/>
    <w:rsid w:val="001B52D7"/>
    <w:rsid w:val="001B6949"/>
    <w:rsid w:val="001C3AC7"/>
    <w:rsid w:val="001C63FA"/>
    <w:rsid w:val="001C640F"/>
    <w:rsid w:val="001C6E6B"/>
    <w:rsid w:val="001C7F66"/>
    <w:rsid w:val="001D6686"/>
    <w:rsid w:val="001D679C"/>
    <w:rsid w:val="001E08D5"/>
    <w:rsid w:val="001E6BBC"/>
    <w:rsid w:val="001F03CA"/>
    <w:rsid w:val="001F1C18"/>
    <w:rsid w:val="001F2BC6"/>
    <w:rsid w:val="001F5A98"/>
    <w:rsid w:val="001F6680"/>
    <w:rsid w:val="001F6A89"/>
    <w:rsid w:val="001F6E40"/>
    <w:rsid w:val="002010E8"/>
    <w:rsid w:val="00204C9A"/>
    <w:rsid w:val="0021175E"/>
    <w:rsid w:val="00212C6C"/>
    <w:rsid w:val="00214A56"/>
    <w:rsid w:val="00216539"/>
    <w:rsid w:val="00217F59"/>
    <w:rsid w:val="00220E3A"/>
    <w:rsid w:val="002220E7"/>
    <w:rsid w:val="002227BC"/>
    <w:rsid w:val="00233E85"/>
    <w:rsid w:val="00234609"/>
    <w:rsid w:val="00235C56"/>
    <w:rsid w:val="00237821"/>
    <w:rsid w:val="0024075D"/>
    <w:rsid w:val="002425E0"/>
    <w:rsid w:val="00242C22"/>
    <w:rsid w:val="0024300A"/>
    <w:rsid w:val="0024308F"/>
    <w:rsid w:val="00244432"/>
    <w:rsid w:val="00245FE1"/>
    <w:rsid w:val="00246D8D"/>
    <w:rsid w:val="00247C50"/>
    <w:rsid w:val="0025100B"/>
    <w:rsid w:val="0025153E"/>
    <w:rsid w:val="002542B4"/>
    <w:rsid w:val="002558DE"/>
    <w:rsid w:val="00256320"/>
    <w:rsid w:val="00260698"/>
    <w:rsid w:val="00261DDE"/>
    <w:rsid w:val="00272887"/>
    <w:rsid w:val="00273CB4"/>
    <w:rsid w:val="00275CEE"/>
    <w:rsid w:val="002762B5"/>
    <w:rsid w:val="00277462"/>
    <w:rsid w:val="00280576"/>
    <w:rsid w:val="00281BC4"/>
    <w:rsid w:val="0028518C"/>
    <w:rsid w:val="0028554D"/>
    <w:rsid w:val="0028679F"/>
    <w:rsid w:val="00287938"/>
    <w:rsid w:val="002908B4"/>
    <w:rsid w:val="0029232D"/>
    <w:rsid w:val="002925F2"/>
    <w:rsid w:val="0029325C"/>
    <w:rsid w:val="00295080"/>
    <w:rsid w:val="00297990"/>
    <w:rsid w:val="002A45AD"/>
    <w:rsid w:val="002A7363"/>
    <w:rsid w:val="002B1074"/>
    <w:rsid w:val="002B2404"/>
    <w:rsid w:val="002B269D"/>
    <w:rsid w:val="002B2EA0"/>
    <w:rsid w:val="002B40F1"/>
    <w:rsid w:val="002B4917"/>
    <w:rsid w:val="002C2E54"/>
    <w:rsid w:val="002C3D66"/>
    <w:rsid w:val="002C4474"/>
    <w:rsid w:val="002C5A35"/>
    <w:rsid w:val="002C7944"/>
    <w:rsid w:val="002D672E"/>
    <w:rsid w:val="002D67BE"/>
    <w:rsid w:val="002D702D"/>
    <w:rsid w:val="002E1DDF"/>
    <w:rsid w:val="002E204B"/>
    <w:rsid w:val="002E3DE4"/>
    <w:rsid w:val="002E78DB"/>
    <w:rsid w:val="002E7BB4"/>
    <w:rsid w:val="002F1397"/>
    <w:rsid w:val="002F2E15"/>
    <w:rsid w:val="002F3409"/>
    <w:rsid w:val="002F4DE4"/>
    <w:rsid w:val="002F5C62"/>
    <w:rsid w:val="002F6051"/>
    <w:rsid w:val="002F7380"/>
    <w:rsid w:val="002F7FD1"/>
    <w:rsid w:val="003015D6"/>
    <w:rsid w:val="00311CA6"/>
    <w:rsid w:val="00313483"/>
    <w:rsid w:val="00320448"/>
    <w:rsid w:val="00323A46"/>
    <w:rsid w:val="00323D59"/>
    <w:rsid w:val="00326A68"/>
    <w:rsid w:val="00326ADA"/>
    <w:rsid w:val="0033077F"/>
    <w:rsid w:val="003332F5"/>
    <w:rsid w:val="00335D77"/>
    <w:rsid w:val="00336945"/>
    <w:rsid w:val="00340A6F"/>
    <w:rsid w:val="0034262B"/>
    <w:rsid w:val="00342D84"/>
    <w:rsid w:val="003431BE"/>
    <w:rsid w:val="00345818"/>
    <w:rsid w:val="00351E50"/>
    <w:rsid w:val="003521AB"/>
    <w:rsid w:val="00352616"/>
    <w:rsid w:val="0035469A"/>
    <w:rsid w:val="0035575A"/>
    <w:rsid w:val="003573E6"/>
    <w:rsid w:val="003602A7"/>
    <w:rsid w:val="00361214"/>
    <w:rsid w:val="00361FFE"/>
    <w:rsid w:val="00363272"/>
    <w:rsid w:val="00364019"/>
    <w:rsid w:val="00365768"/>
    <w:rsid w:val="00366894"/>
    <w:rsid w:val="0037170D"/>
    <w:rsid w:val="0037218E"/>
    <w:rsid w:val="00372E18"/>
    <w:rsid w:val="00374483"/>
    <w:rsid w:val="003749FF"/>
    <w:rsid w:val="003767CB"/>
    <w:rsid w:val="00376BBC"/>
    <w:rsid w:val="00377E63"/>
    <w:rsid w:val="003820F8"/>
    <w:rsid w:val="00382135"/>
    <w:rsid w:val="00383AFF"/>
    <w:rsid w:val="00384A58"/>
    <w:rsid w:val="00385076"/>
    <w:rsid w:val="00386803"/>
    <w:rsid w:val="0038731A"/>
    <w:rsid w:val="00392A55"/>
    <w:rsid w:val="003937E9"/>
    <w:rsid w:val="00396981"/>
    <w:rsid w:val="003973CF"/>
    <w:rsid w:val="00397CD2"/>
    <w:rsid w:val="003A0F2F"/>
    <w:rsid w:val="003A0FAE"/>
    <w:rsid w:val="003A245F"/>
    <w:rsid w:val="003A286B"/>
    <w:rsid w:val="003A29A8"/>
    <w:rsid w:val="003A2DC6"/>
    <w:rsid w:val="003A70B4"/>
    <w:rsid w:val="003A77B1"/>
    <w:rsid w:val="003B1423"/>
    <w:rsid w:val="003B1A81"/>
    <w:rsid w:val="003B1BDE"/>
    <w:rsid w:val="003B1C0C"/>
    <w:rsid w:val="003B3CA3"/>
    <w:rsid w:val="003B6CB4"/>
    <w:rsid w:val="003C200A"/>
    <w:rsid w:val="003C3D0C"/>
    <w:rsid w:val="003C4056"/>
    <w:rsid w:val="003C452C"/>
    <w:rsid w:val="003C5CBF"/>
    <w:rsid w:val="003C6706"/>
    <w:rsid w:val="003C7306"/>
    <w:rsid w:val="003C7935"/>
    <w:rsid w:val="003D087E"/>
    <w:rsid w:val="003D0A80"/>
    <w:rsid w:val="003D26EB"/>
    <w:rsid w:val="003D45B0"/>
    <w:rsid w:val="003D5396"/>
    <w:rsid w:val="003D6F21"/>
    <w:rsid w:val="003D7891"/>
    <w:rsid w:val="003E14A4"/>
    <w:rsid w:val="003E3D2C"/>
    <w:rsid w:val="003E6D98"/>
    <w:rsid w:val="003E7717"/>
    <w:rsid w:val="003E7FCC"/>
    <w:rsid w:val="003F18B4"/>
    <w:rsid w:val="003F24BC"/>
    <w:rsid w:val="003F3061"/>
    <w:rsid w:val="003F57C9"/>
    <w:rsid w:val="003F6DFA"/>
    <w:rsid w:val="004012B8"/>
    <w:rsid w:val="00402890"/>
    <w:rsid w:val="004029B7"/>
    <w:rsid w:val="004133B7"/>
    <w:rsid w:val="00413850"/>
    <w:rsid w:val="00413A29"/>
    <w:rsid w:val="00414F94"/>
    <w:rsid w:val="00420D38"/>
    <w:rsid w:val="00424CBC"/>
    <w:rsid w:val="00426090"/>
    <w:rsid w:val="004320B2"/>
    <w:rsid w:val="00433087"/>
    <w:rsid w:val="00433DB8"/>
    <w:rsid w:val="00434C5E"/>
    <w:rsid w:val="00434F6E"/>
    <w:rsid w:val="00441DC8"/>
    <w:rsid w:val="004429C1"/>
    <w:rsid w:val="004436BB"/>
    <w:rsid w:val="00443BE5"/>
    <w:rsid w:val="004441A5"/>
    <w:rsid w:val="00444CF5"/>
    <w:rsid w:val="00446B3E"/>
    <w:rsid w:val="00447C4D"/>
    <w:rsid w:val="00450F14"/>
    <w:rsid w:val="00450F19"/>
    <w:rsid w:val="00451183"/>
    <w:rsid w:val="00451406"/>
    <w:rsid w:val="00453356"/>
    <w:rsid w:val="00453D0C"/>
    <w:rsid w:val="004549B0"/>
    <w:rsid w:val="00455033"/>
    <w:rsid w:val="004552BE"/>
    <w:rsid w:val="00456199"/>
    <w:rsid w:val="004615B3"/>
    <w:rsid w:val="004629E1"/>
    <w:rsid w:val="00464392"/>
    <w:rsid w:val="00467DB1"/>
    <w:rsid w:val="004713B8"/>
    <w:rsid w:val="0047359E"/>
    <w:rsid w:val="0047372C"/>
    <w:rsid w:val="00473F22"/>
    <w:rsid w:val="004764A4"/>
    <w:rsid w:val="00476FF2"/>
    <w:rsid w:val="0047721B"/>
    <w:rsid w:val="00477FBE"/>
    <w:rsid w:val="004819CD"/>
    <w:rsid w:val="004838DB"/>
    <w:rsid w:val="0048586A"/>
    <w:rsid w:val="0048599C"/>
    <w:rsid w:val="00486655"/>
    <w:rsid w:val="00487912"/>
    <w:rsid w:val="00491921"/>
    <w:rsid w:val="00493DA7"/>
    <w:rsid w:val="004968A0"/>
    <w:rsid w:val="00497750"/>
    <w:rsid w:val="00497796"/>
    <w:rsid w:val="00497FDB"/>
    <w:rsid w:val="004A2AAA"/>
    <w:rsid w:val="004A4C31"/>
    <w:rsid w:val="004A5891"/>
    <w:rsid w:val="004A7B71"/>
    <w:rsid w:val="004B1A97"/>
    <w:rsid w:val="004B1C31"/>
    <w:rsid w:val="004B220B"/>
    <w:rsid w:val="004B51FF"/>
    <w:rsid w:val="004B562E"/>
    <w:rsid w:val="004B6F02"/>
    <w:rsid w:val="004C0470"/>
    <w:rsid w:val="004C22B8"/>
    <w:rsid w:val="004C53A0"/>
    <w:rsid w:val="004C5512"/>
    <w:rsid w:val="004D13E5"/>
    <w:rsid w:val="004D2BB0"/>
    <w:rsid w:val="004D2D20"/>
    <w:rsid w:val="004D3827"/>
    <w:rsid w:val="004D5F48"/>
    <w:rsid w:val="004E1743"/>
    <w:rsid w:val="004E1A41"/>
    <w:rsid w:val="004E20E0"/>
    <w:rsid w:val="004E30DD"/>
    <w:rsid w:val="004E3ABC"/>
    <w:rsid w:val="004E68C8"/>
    <w:rsid w:val="004E71AE"/>
    <w:rsid w:val="004E7C5D"/>
    <w:rsid w:val="004F0945"/>
    <w:rsid w:val="004F11CC"/>
    <w:rsid w:val="004F1491"/>
    <w:rsid w:val="004F31E6"/>
    <w:rsid w:val="004F4014"/>
    <w:rsid w:val="004F43A7"/>
    <w:rsid w:val="004F5E0C"/>
    <w:rsid w:val="004F5F4B"/>
    <w:rsid w:val="004F6BB5"/>
    <w:rsid w:val="004F6EFD"/>
    <w:rsid w:val="005018D8"/>
    <w:rsid w:val="00502878"/>
    <w:rsid w:val="00502F01"/>
    <w:rsid w:val="0050456C"/>
    <w:rsid w:val="00512528"/>
    <w:rsid w:val="00513E87"/>
    <w:rsid w:val="00513ED3"/>
    <w:rsid w:val="0051770F"/>
    <w:rsid w:val="0052145B"/>
    <w:rsid w:val="00524DBB"/>
    <w:rsid w:val="005250E4"/>
    <w:rsid w:val="00531EC5"/>
    <w:rsid w:val="00532214"/>
    <w:rsid w:val="0053377A"/>
    <w:rsid w:val="005348BD"/>
    <w:rsid w:val="005358C6"/>
    <w:rsid w:val="00544FE6"/>
    <w:rsid w:val="0054501F"/>
    <w:rsid w:val="00546B74"/>
    <w:rsid w:val="00546C63"/>
    <w:rsid w:val="0054782F"/>
    <w:rsid w:val="00551515"/>
    <w:rsid w:val="00552800"/>
    <w:rsid w:val="00552CA6"/>
    <w:rsid w:val="00561C49"/>
    <w:rsid w:val="005702DE"/>
    <w:rsid w:val="0057088D"/>
    <w:rsid w:val="00571CD4"/>
    <w:rsid w:val="00576509"/>
    <w:rsid w:val="005767CB"/>
    <w:rsid w:val="005769A4"/>
    <w:rsid w:val="0057753E"/>
    <w:rsid w:val="005804DB"/>
    <w:rsid w:val="00584D05"/>
    <w:rsid w:val="0058696A"/>
    <w:rsid w:val="00586A50"/>
    <w:rsid w:val="005900ED"/>
    <w:rsid w:val="00590CE0"/>
    <w:rsid w:val="005937DB"/>
    <w:rsid w:val="00595F3A"/>
    <w:rsid w:val="00596A3B"/>
    <w:rsid w:val="005976C4"/>
    <w:rsid w:val="005A13B3"/>
    <w:rsid w:val="005A2094"/>
    <w:rsid w:val="005A2A34"/>
    <w:rsid w:val="005A39BE"/>
    <w:rsid w:val="005A4302"/>
    <w:rsid w:val="005A55AA"/>
    <w:rsid w:val="005B0D99"/>
    <w:rsid w:val="005B3C03"/>
    <w:rsid w:val="005B5034"/>
    <w:rsid w:val="005B5ED5"/>
    <w:rsid w:val="005B6C7A"/>
    <w:rsid w:val="005B7C98"/>
    <w:rsid w:val="005C13E2"/>
    <w:rsid w:val="005C1F31"/>
    <w:rsid w:val="005C3686"/>
    <w:rsid w:val="005C51E9"/>
    <w:rsid w:val="005D3012"/>
    <w:rsid w:val="005D3599"/>
    <w:rsid w:val="005D550A"/>
    <w:rsid w:val="005D7E4C"/>
    <w:rsid w:val="005E0127"/>
    <w:rsid w:val="005E09B3"/>
    <w:rsid w:val="005E2244"/>
    <w:rsid w:val="005E5907"/>
    <w:rsid w:val="005E7A5D"/>
    <w:rsid w:val="005F0A3D"/>
    <w:rsid w:val="005F4365"/>
    <w:rsid w:val="005F682F"/>
    <w:rsid w:val="00601BD0"/>
    <w:rsid w:val="006035B8"/>
    <w:rsid w:val="00605FF7"/>
    <w:rsid w:val="00610A67"/>
    <w:rsid w:val="00613426"/>
    <w:rsid w:val="00613AD2"/>
    <w:rsid w:val="00615447"/>
    <w:rsid w:val="006169EE"/>
    <w:rsid w:val="0061777F"/>
    <w:rsid w:val="00621318"/>
    <w:rsid w:val="0062640B"/>
    <w:rsid w:val="00627D87"/>
    <w:rsid w:val="00630F30"/>
    <w:rsid w:val="00631332"/>
    <w:rsid w:val="0063255A"/>
    <w:rsid w:val="006337FB"/>
    <w:rsid w:val="00634F64"/>
    <w:rsid w:val="00634F85"/>
    <w:rsid w:val="00635AA7"/>
    <w:rsid w:val="006368D6"/>
    <w:rsid w:val="00636BDD"/>
    <w:rsid w:val="006415D3"/>
    <w:rsid w:val="0064415A"/>
    <w:rsid w:val="0064449B"/>
    <w:rsid w:val="00646854"/>
    <w:rsid w:val="006469C7"/>
    <w:rsid w:val="00651B73"/>
    <w:rsid w:val="0065262D"/>
    <w:rsid w:val="006535C1"/>
    <w:rsid w:val="00656593"/>
    <w:rsid w:val="006602D3"/>
    <w:rsid w:val="00660814"/>
    <w:rsid w:val="00663643"/>
    <w:rsid w:val="0066397A"/>
    <w:rsid w:val="006647FA"/>
    <w:rsid w:val="00665DCC"/>
    <w:rsid w:val="006665CF"/>
    <w:rsid w:val="00672C9C"/>
    <w:rsid w:val="006730E1"/>
    <w:rsid w:val="006741C4"/>
    <w:rsid w:val="00676860"/>
    <w:rsid w:val="00682821"/>
    <w:rsid w:val="00682A43"/>
    <w:rsid w:val="00683D19"/>
    <w:rsid w:val="006842D6"/>
    <w:rsid w:val="006850CC"/>
    <w:rsid w:val="006852DD"/>
    <w:rsid w:val="00685E23"/>
    <w:rsid w:val="00686A96"/>
    <w:rsid w:val="006876B2"/>
    <w:rsid w:val="006940E2"/>
    <w:rsid w:val="006947A5"/>
    <w:rsid w:val="00696841"/>
    <w:rsid w:val="00697087"/>
    <w:rsid w:val="006A0807"/>
    <w:rsid w:val="006A0A85"/>
    <w:rsid w:val="006A2438"/>
    <w:rsid w:val="006A3AC2"/>
    <w:rsid w:val="006A45E1"/>
    <w:rsid w:val="006A7E66"/>
    <w:rsid w:val="006B06B5"/>
    <w:rsid w:val="006B3A8F"/>
    <w:rsid w:val="006B6A53"/>
    <w:rsid w:val="006B754F"/>
    <w:rsid w:val="006B7CD2"/>
    <w:rsid w:val="006C12A5"/>
    <w:rsid w:val="006C1C52"/>
    <w:rsid w:val="006C1D36"/>
    <w:rsid w:val="006C4BC3"/>
    <w:rsid w:val="006C5757"/>
    <w:rsid w:val="006C6855"/>
    <w:rsid w:val="006D15B7"/>
    <w:rsid w:val="006D43CF"/>
    <w:rsid w:val="006D448A"/>
    <w:rsid w:val="006D7559"/>
    <w:rsid w:val="006E09E0"/>
    <w:rsid w:val="006E1091"/>
    <w:rsid w:val="006E1B4E"/>
    <w:rsid w:val="006E2A49"/>
    <w:rsid w:val="006E2B74"/>
    <w:rsid w:val="006E334E"/>
    <w:rsid w:val="006E3C31"/>
    <w:rsid w:val="006E42E0"/>
    <w:rsid w:val="006E5DFE"/>
    <w:rsid w:val="006E68A1"/>
    <w:rsid w:val="006E7F55"/>
    <w:rsid w:val="006F27CE"/>
    <w:rsid w:val="006F33F0"/>
    <w:rsid w:val="006F5E2E"/>
    <w:rsid w:val="006F69D7"/>
    <w:rsid w:val="006F6DA6"/>
    <w:rsid w:val="0070012A"/>
    <w:rsid w:val="00701A68"/>
    <w:rsid w:val="00701D0D"/>
    <w:rsid w:val="0070203E"/>
    <w:rsid w:val="00702460"/>
    <w:rsid w:val="007027A0"/>
    <w:rsid w:val="00703258"/>
    <w:rsid w:val="007042F5"/>
    <w:rsid w:val="007044C6"/>
    <w:rsid w:val="00705963"/>
    <w:rsid w:val="00705A23"/>
    <w:rsid w:val="00705BA6"/>
    <w:rsid w:val="00705F08"/>
    <w:rsid w:val="00706CB2"/>
    <w:rsid w:val="00706E85"/>
    <w:rsid w:val="007071D5"/>
    <w:rsid w:val="00710151"/>
    <w:rsid w:val="007109B3"/>
    <w:rsid w:val="00711563"/>
    <w:rsid w:val="00711DC3"/>
    <w:rsid w:val="00712A67"/>
    <w:rsid w:val="00712FB1"/>
    <w:rsid w:val="007205AA"/>
    <w:rsid w:val="00721E57"/>
    <w:rsid w:val="0072537C"/>
    <w:rsid w:val="007270BA"/>
    <w:rsid w:val="007277BD"/>
    <w:rsid w:val="0072794F"/>
    <w:rsid w:val="007279F6"/>
    <w:rsid w:val="00730910"/>
    <w:rsid w:val="00730EAB"/>
    <w:rsid w:val="007311B1"/>
    <w:rsid w:val="00732193"/>
    <w:rsid w:val="00732E28"/>
    <w:rsid w:val="00735E25"/>
    <w:rsid w:val="00735F69"/>
    <w:rsid w:val="00737679"/>
    <w:rsid w:val="007378A2"/>
    <w:rsid w:val="00746664"/>
    <w:rsid w:val="00747020"/>
    <w:rsid w:val="00750EAF"/>
    <w:rsid w:val="007516BA"/>
    <w:rsid w:val="00752B87"/>
    <w:rsid w:val="00755F06"/>
    <w:rsid w:val="0075706A"/>
    <w:rsid w:val="00760AE3"/>
    <w:rsid w:val="00764F56"/>
    <w:rsid w:val="00772968"/>
    <w:rsid w:val="007730F0"/>
    <w:rsid w:val="00773290"/>
    <w:rsid w:val="00777795"/>
    <w:rsid w:val="007804BA"/>
    <w:rsid w:val="00781FBD"/>
    <w:rsid w:val="00782457"/>
    <w:rsid w:val="007830CF"/>
    <w:rsid w:val="00783D7B"/>
    <w:rsid w:val="00786EEC"/>
    <w:rsid w:val="00787792"/>
    <w:rsid w:val="00787FA2"/>
    <w:rsid w:val="00791BE5"/>
    <w:rsid w:val="007A231C"/>
    <w:rsid w:val="007A27AB"/>
    <w:rsid w:val="007A3758"/>
    <w:rsid w:val="007A42B5"/>
    <w:rsid w:val="007B019A"/>
    <w:rsid w:val="007B057C"/>
    <w:rsid w:val="007B0887"/>
    <w:rsid w:val="007B1886"/>
    <w:rsid w:val="007B26CB"/>
    <w:rsid w:val="007B4005"/>
    <w:rsid w:val="007C0C2E"/>
    <w:rsid w:val="007C1126"/>
    <w:rsid w:val="007C1F92"/>
    <w:rsid w:val="007C26BF"/>
    <w:rsid w:val="007C5DBD"/>
    <w:rsid w:val="007C6970"/>
    <w:rsid w:val="007C77EA"/>
    <w:rsid w:val="007D1B75"/>
    <w:rsid w:val="007D47A3"/>
    <w:rsid w:val="007D47B4"/>
    <w:rsid w:val="007D536F"/>
    <w:rsid w:val="007D63D8"/>
    <w:rsid w:val="007D69B2"/>
    <w:rsid w:val="007D7C29"/>
    <w:rsid w:val="007E0A5C"/>
    <w:rsid w:val="007E0B73"/>
    <w:rsid w:val="007E11B8"/>
    <w:rsid w:val="007E144D"/>
    <w:rsid w:val="007E4018"/>
    <w:rsid w:val="007E54FB"/>
    <w:rsid w:val="007E5A17"/>
    <w:rsid w:val="007F01BF"/>
    <w:rsid w:val="007F07A3"/>
    <w:rsid w:val="007F176C"/>
    <w:rsid w:val="007F17A8"/>
    <w:rsid w:val="007F1AFE"/>
    <w:rsid w:val="007F3219"/>
    <w:rsid w:val="007F51BB"/>
    <w:rsid w:val="007F6BF3"/>
    <w:rsid w:val="007F6E3C"/>
    <w:rsid w:val="0080058D"/>
    <w:rsid w:val="008006F1"/>
    <w:rsid w:val="00801351"/>
    <w:rsid w:val="0080195B"/>
    <w:rsid w:val="008061D4"/>
    <w:rsid w:val="00811EF3"/>
    <w:rsid w:val="00820E0A"/>
    <w:rsid w:val="00821031"/>
    <w:rsid w:val="0082405E"/>
    <w:rsid w:val="00826497"/>
    <w:rsid w:val="00831725"/>
    <w:rsid w:val="00832518"/>
    <w:rsid w:val="00833DA9"/>
    <w:rsid w:val="00835C79"/>
    <w:rsid w:val="008411F4"/>
    <w:rsid w:val="00842112"/>
    <w:rsid w:val="008428D4"/>
    <w:rsid w:val="00842A8D"/>
    <w:rsid w:val="0085010B"/>
    <w:rsid w:val="0085091F"/>
    <w:rsid w:val="00852628"/>
    <w:rsid w:val="0085284A"/>
    <w:rsid w:val="00852E72"/>
    <w:rsid w:val="00856A08"/>
    <w:rsid w:val="00857325"/>
    <w:rsid w:val="008605AA"/>
    <w:rsid w:val="008645ED"/>
    <w:rsid w:val="0086557E"/>
    <w:rsid w:val="00871198"/>
    <w:rsid w:val="008720B3"/>
    <w:rsid w:val="008731AD"/>
    <w:rsid w:val="00876E86"/>
    <w:rsid w:val="00882B17"/>
    <w:rsid w:val="00882B7C"/>
    <w:rsid w:val="00882F31"/>
    <w:rsid w:val="00886631"/>
    <w:rsid w:val="00886F72"/>
    <w:rsid w:val="00887221"/>
    <w:rsid w:val="008911C0"/>
    <w:rsid w:val="00892C87"/>
    <w:rsid w:val="0089512C"/>
    <w:rsid w:val="00897DEF"/>
    <w:rsid w:val="008A03D1"/>
    <w:rsid w:val="008A0D7E"/>
    <w:rsid w:val="008A18B6"/>
    <w:rsid w:val="008A290F"/>
    <w:rsid w:val="008A3189"/>
    <w:rsid w:val="008A3F04"/>
    <w:rsid w:val="008A4949"/>
    <w:rsid w:val="008A5030"/>
    <w:rsid w:val="008A7CDE"/>
    <w:rsid w:val="008B077D"/>
    <w:rsid w:val="008B078C"/>
    <w:rsid w:val="008B14D6"/>
    <w:rsid w:val="008B18F8"/>
    <w:rsid w:val="008B1BBA"/>
    <w:rsid w:val="008B3478"/>
    <w:rsid w:val="008B4613"/>
    <w:rsid w:val="008B4F68"/>
    <w:rsid w:val="008B5D51"/>
    <w:rsid w:val="008B6A9A"/>
    <w:rsid w:val="008C3A95"/>
    <w:rsid w:val="008C3CD5"/>
    <w:rsid w:val="008D1E21"/>
    <w:rsid w:val="008D23A0"/>
    <w:rsid w:val="008D48B5"/>
    <w:rsid w:val="008D51B6"/>
    <w:rsid w:val="008D5F10"/>
    <w:rsid w:val="008D77E1"/>
    <w:rsid w:val="008D78F3"/>
    <w:rsid w:val="008E03EE"/>
    <w:rsid w:val="008E5FF8"/>
    <w:rsid w:val="008E707A"/>
    <w:rsid w:val="008F3F97"/>
    <w:rsid w:val="008F4A54"/>
    <w:rsid w:val="008F549E"/>
    <w:rsid w:val="008F65F9"/>
    <w:rsid w:val="00901003"/>
    <w:rsid w:val="00903371"/>
    <w:rsid w:val="0090401E"/>
    <w:rsid w:val="00904205"/>
    <w:rsid w:val="00904C12"/>
    <w:rsid w:val="00904F3F"/>
    <w:rsid w:val="00906545"/>
    <w:rsid w:val="009071F2"/>
    <w:rsid w:val="00907285"/>
    <w:rsid w:val="009107E8"/>
    <w:rsid w:val="00910C3C"/>
    <w:rsid w:val="0091172C"/>
    <w:rsid w:val="00912BF4"/>
    <w:rsid w:val="009149E6"/>
    <w:rsid w:val="00915A1D"/>
    <w:rsid w:val="00915C00"/>
    <w:rsid w:val="0091711F"/>
    <w:rsid w:val="009177E1"/>
    <w:rsid w:val="00917C99"/>
    <w:rsid w:val="00922532"/>
    <w:rsid w:val="009261BD"/>
    <w:rsid w:val="009262CD"/>
    <w:rsid w:val="00926B13"/>
    <w:rsid w:val="00932E3D"/>
    <w:rsid w:val="00936B96"/>
    <w:rsid w:val="0094088A"/>
    <w:rsid w:val="00943D46"/>
    <w:rsid w:val="00947C85"/>
    <w:rsid w:val="009504DF"/>
    <w:rsid w:val="00953DCC"/>
    <w:rsid w:val="00955D9F"/>
    <w:rsid w:val="009566AB"/>
    <w:rsid w:val="00956A5B"/>
    <w:rsid w:val="00956EEF"/>
    <w:rsid w:val="00957FF1"/>
    <w:rsid w:val="0096035D"/>
    <w:rsid w:val="00961986"/>
    <w:rsid w:val="00962DEF"/>
    <w:rsid w:val="00966B0B"/>
    <w:rsid w:val="00966C98"/>
    <w:rsid w:val="00967A9F"/>
    <w:rsid w:val="009718AC"/>
    <w:rsid w:val="00972E86"/>
    <w:rsid w:val="0097667C"/>
    <w:rsid w:val="00976CCE"/>
    <w:rsid w:val="00977127"/>
    <w:rsid w:val="00977EAD"/>
    <w:rsid w:val="009820FC"/>
    <w:rsid w:val="009824E6"/>
    <w:rsid w:val="00982E15"/>
    <w:rsid w:val="00984FFF"/>
    <w:rsid w:val="00991852"/>
    <w:rsid w:val="009A326B"/>
    <w:rsid w:val="009A341F"/>
    <w:rsid w:val="009A4130"/>
    <w:rsid w:val="009A7805"/>
    <w:rsid w:val="009B3512"/>
    <w:rsid w:val="009B3E52"/>
    <w:rsid w:val="009B4A58"/>
    <w:rsid w:val="009C483F"/>
    <w:rsid w:val="009C7C81"/>
    <w:rsid w:val="009D0F66"/>
    <w:rsid w:val="009D1006"/>
    <w:rsid w:val="009D1500"/>
    <w:rsid w:val="009D2351"/>
    <w:rsid w:val="009D27D2"/>
    <w:rsid w:val="009D2AF7"/>
    <w:rsid w:val="009D610F"/>
    <w:rsid w:val="009D6BC9"/>
    <w:rsid w:val="009D6FE2"/>
    <w:rsid w:val="009D768F"/>
    <w:rsid w:val="009D79E8"/>
    <w:rsid w:val="009E17A9"/>
    <w:rsid w:val="009E2954"/>
    <w:rsid w:val="009E3505"/>
    <w:rsid w:val="009E4235"/>
    <w:rsid w:val="009F209C"/>
    <w:rsid w:val="009F2617"/>
    <w:rsid w:val="009F2787"/>
    <w:rsid w:val="009F46DD"/>
    <w:rsid w:val="009F4BFE"/>
    <w:rsid w:val="009F5397"/>
    <w:rsid w:val="009F70B7"/>
    <w:rsid w:val="009F7247"/>
    <w:rsid w:val="00A01B2A"/>
    <w:rsid w:val="00A01E92"/>
    <w:rsid w:val="00A06131"/>
    <w:rsid w:val="00A211CE"/>
    <w:rsid w:val="00A2379F"/>
    <w:rsid w:val="00A25E8A"/>
    <w:rsid w:val="00A266E9"/>
    <w:rsid w:val="00A278A2"/>
    <w:rsid w:val="00A27998"/>
    <w:rsid w:val="00A27B2F"/>
    <w:rsid w:val="00A32E72"/>
    <w:rsid w:val="00A34CA2"/>
    <w:rsid w:val="00A37038"/>
    <w:rsid w:val="00A37B94"/>
    <w:rsid w:val="00A47BB6"/>
    <w:rsid w:val="00A5016B"/>
    <w:rsid w:val="00A5266F"/>
    <w:rsid w:val="00A545B8"/>
    <w:rsid w:val="00A55408"/>
    <w:rsid w:val="00A56A31"/>
    <w:rsid w:val="00A61B77"/>
    <w:rsid w:val="00A6391C"/>
    <w:rsid w:val="00A64869"/>
    <w:rsid w:val="00A675BA"/>
    <w:rsid w:val="00A70A6D"/>
    <w:rsid w:val="00A7358A"/>
    <w:rsid w:val="00A74276"/>
    <w:rsid w:val="00A7429C"/>
    <w:rsid w:val="00A76315"/>
    <w:rsid w:val="00A763C0"/>
    <w:rsid w:val="00A77C9C"/>
    <w:rsid w:val="00A801AD"/>
    <w:rsid w:val="00A820F1"/>
    <w:rsid w:val="00A8267F"/>
    <w:rsid w:val="00A83F51"/>
    <w:rsid w:val="00A8407B"/>
    <w:rsid w:val="00A84126"/>
    <w:rsid w:val="00A846BA"/>
    <w:rsid w:val="00A84AF0"/>
    <w:rsid w:val="00A84C75"/>
    <w:rsid w:val="00A87DD9"/>
    <w:rsid w:val="00A905B5"/>
    <w:rsid w:val="00A90F67"/>
    <w:rsid w:val="00A92421"/>
    <w:rsid w:val="00A9455D"/>
    <w:rsid w:val="00A9492C"/>
    <w:rsid w:val="00A94D07"/>
    <w:rsid w:val="00A95A0F"/>
    <w:rsid w:val="00A96029"/>
    <w:rsid w:val="00A96CCC"/>
    <w:rsid w:val="00A97856"/>
    <w:rsid w:val="00A97C22"/>
    <w:rsid w:val="00AA108B"/>
    <w:rsid w:val="00AA2787"/>
    <w:rsid w:val="00AA39CE"/>
    <w:rsid w:val="00AA7427"/>
    <w:rsid w:val="00AB0149"/>
    <w:rsid w:val="00AB1B09"/>
    <w:rsid w:val="00AB43C9"/>
    <w:rsid w:val="00AB6AF3"/>
    <w:rsid w:val="00AB750F"/>
    <w:rsid w:val="00AC2520"/>
    <w:rsid w:val="00AD0D0D"/>
    <w:rsid w:val="00AD2C4E"/>
    <w:rsid w:val="00AD6B23"/>
    <w:rsid w:val="00AE0D83"/>
    <w:rsid w:val="00AE1C34"/>
    <w:rsid w:val="00AE26E2"/>
    <w:rsid w:val="00AE2A33"/>
    <w:rsid w:val="00AE47EA"/>
    <w:rsid w:val="00AE64C7"/>
    <w:rsid w:val="00AF0317"/>
    <w:rsid w:val="00AF0587"/>
    <w:rsid w:val="00AF14A4"/>
    <w:rsid w:val="00AF37F5"/>
    <w:rsid w:val="00AF49F3"/>
    <w:rsid w:val="00AF52F1"/>
    <w:rsid w:val="00AF76E5"/>
    <w:rsid w:val="00B01345"/>
    <w:rsid w:val="00B07370"/>
    <w:rsid w:val="00B07A2E"/>
    <w:rsid w:val="00B11E43"/>
    <w:rsid w:val="00B13764"/>
    <w:rsid w:val="00B13987"/>
    <w:rsid w:val="00B156E3"/>
    <w:rsid w:val="00B16667"/>
    <w:rsid w:val="00B168A4"/>
    <w:rsid w:val="00B17215"/>
    <w:rsid w:val="00B1768E"/>
    <w:rsid w:val="00B22A36"/>
    <w:rsid w:val="00B22EEC"/>
    <w:rsid w:val="00B2457E"/>
    <w:rsid w:val="00B247D6"/>
    <w:rsid w:val="00B24E3E"/>
    <w:rsid w:val="00B25856"/>
    <w:rsid w:val="00B25B25"/>
    <w:rsid w:val="00B26D2C"/>
    <w:rsid w:val="00B27E23"/>
    <w:rsid w:val="00B31620"/>
    <w:rsid w:val="00B33CC8"/>
    <w:rsid w:val="00B368D3"/>
    <w:rsid w:val="00B36FA8"/>
    <w:rsid w:val="00B40B93"/>
    <w:rsid w:val="00B422E0"/>
    <w:rsid w:val="00B42B1D"/>
    <w:rsid w:val="00B4363E"/>
    <w:rsid w:val="00B453D9"/>
    <w:rsid w:val="00B47404"/>
    <w:rsid w:val="00B50DEE"/>
    <w:rsid w:val="00B60A0A"/>
    <w:rsid w:val="00B60A4B"/>
    <w:rsid w:val="00B60EFC"/>
    <w:rsid w:val="00B6172C"/>
    <w:rsid w:val="00B62660"/>
    <w:rsid w:val="00B64580"/>
    <w:rsid w:val="00B65BAD"/>
    <w:rsid w:val="00B66902"/>
    <w:rsid w:val="00B719BB"/>
    <w:rsid w:val="00B74E03"/>
    <w:rsid w:val="00B754A2"/>
    <w:rsid w:val="00B75B49"/>
    <w:rsid w:val="00B77081"/>
    <w:rsid w:val="00B775A8"/>
    <w:rsid w:val="00B809B0"/>
    <w:rsid w:val="00B827F7"/>
    <w:rsid w:val="00B85E36"/>
    <w:rsid w:val="00B9163D"/>
    <w:rsid w:val="00B942A2"/>
    <w:rsid w:val="00B9586A"/>
    <w:rsid w:val="00B95EB1"/>
    <w:rsid w:val="00BA116E"/>
    <w:rsid w:val="00BA1C13"/>
    <w:rsid w:val="00BA4407"/>
    <w:rsid w:val="00BA4D37"/>
    <w:rsid w:val="00BA5472"/>
    <w:rsid w:val="00BA625F"/>
    <w:rsid w:val="00BA7300"/>
    <w:rsid w:val="00BA7C49"/>
    <w:rsid w:val="00BB106C"/>
    <w:rsid w:val="00BB2955"/>
    <w:rsid w:val="00BB37EA"/>
    <w:rsid w:val="00BB6A95"/>
    <w:rsid w:val="00BC071C"/>
    <w:rsid w:val="00BC25B2"/>
    <w:rsid w:val="00BC3066"/>
    <w:rsid w:val="00BC4E75"/>
    <w:rsid w:val="00BC5F2F"/>
    <w:rsid w:val="00BC6FAF"/>
    <w:rsid w:val="00BD1F96"/>
    <w:rsid w:val="00BD2CB4"/>
    <w:rsid w:val="00BD2D45"/>
    <w:rsid w:val="00BD32F8"/>
    <w:rsid w:val="00BD4781"/>
    <w:rsid w:val="00BD522B"/>
    <w:rsid w:val="00BD5CA3"/>
    <w:rsid w:val="00BD5E73"/>
    <w:rsid w:val="00BD6859"/>
    <w:rsid w:val="00BD7EBA"/>
    <w:rsid w:val="00BF0FE3"/>
    <w:rsid w:val="00BF2686"/>
    <w:rsid w:val="00BF3CC7"/>
    <w:rsid w:val="00BF65F6"/>
    <w:rsid w:val="00BF7524"/>
    <w:rsid w:val="00BF7C78"/>
    <w:rsid w:val="00C0039A"/>
    <w:rsid w:val="00C00792"/>
    <w:rsid w:val="00C00A9B"/>
    <w:rsid w:val="00C00B4D"/>
    <w:rsid w:val="00C00BE5"/>
    <w:rsid w:val="00C014A9"/>
    <w:rsid w:val="00C029FD"/>
    <w:rsid w:val="00C0379C"/>
    <w:rsid w:val="00C04E59"/>
    <w:rsid w:val="00C05842"/>
    <w:rsid w:val="00C05D9D"/>
    <w:rsid w:val="00C147D2"/>
    <w:rsid w:val="00C14E57"/>
    <w:rsid w:val="00C168AB"/>
    <w:rsid w:val="00C17413"/>
    <w:rsid w:val="00C20AA2"/>
    <w:rsid w:val="00C212E8"/>
    <w:rsid w:val="00C21836"/>
    <w:rsid w:val="00C21BDA"/>
    <w:rsid w:val="00C23319"/>
    <w:rsid w:val="00C245A6"/>
    <w:rsid w:val="00C3056B"/>
    <w:rsid w:val="00C33423"/>
    <w:rsid w:val="00C34A9E"/>
    <w:rsid w:val="00C34F25"/>
    <w:rsid w:val="00C3565A"/>
    <w:rsid w:val="00C43FD1"/>
    <w:rsid w:val="00C465BB"/>
    <w:rsid w:val="00C5070C"/>
    <w:rsid w:val="00C50DFF"/>
    <w:rsid w:val="00C51AE0"/>
    <w:rsid w:val="00C51AE6"/>
    <w:rsid w:val="00C54897"/>
    <w:rsid w:val="00C56524"/>
    <w:rsid w:val="00C60B87"/>
    <w:rsid w:val="00C63CCC"/>
    <w:rsid w:val="00C653D8"/>
    <w:rsid w:val="00C7172E"/>
    <w:rsid w:val="00C72B7C"/>
    <w:rsid w:val="00C75AD3"/>
    <w:rsid w:val="00C77136"/>
    <w:rsid w:val="00C77DF6"/>
    <w:rsid w:val="00C80DEB"/>
    <w:rsid w:val="00C82011"/>
    <w:rsid w:val="00C84099"/>
    <w:rsid w:val="00C90C6B"/>
    <w:rsid w:val="00C90F49"/>
    <w:rsid w:val="00C93A38"/>
    <w:rsid w:val="00C94C98"/>
    <w:rsid w:val="00CA1461"/>
    <w:rsid w:val="00CA1C5C"/>
    <w:rsid w:val="00CA2213"/>
    <w:rsid w:val="00CA3E2F"/>
    <w:rsid w:val="00CA5C14"/>
    <w:rsid w:val="00CA660F"/>
    <w:rsid w:val="00CA6A88"/>
    <w:rsid w:val="00CB0EC9"/>
    <w:rsid w:val="00CB14EC"/>
    <w:rsid w:val="00CB18CA"/>
    <w:rsid w:val="00CC11A5"/>
    <w:rsid w:val="00CC1448"/>
    <w:rsid w:val="00CC1A29"/>
    <w:rsid w:val="00CC412A"/>
    <w:rsid w:val="00CC57AF"/>
    <w:rsid w:val="00CD18A1"/>
    <w:rsid w:val="00CD26C5"/>
    <w:rsid w:val="00CD3318"/>
    <w:rsid w:val="00CD3C32"/>
    <w:rsid w:val="00CE0695"/>
    <w:rsid w:val="00CE4ED6"/>
    <w:rsid w:val="00CE4FC5"/>
    <w:rsid w:val="00CE593A"/>
    <w:rsid w:val="00CE6C99"/>
    <w:rsid w:val="00CF3FDE"/>
    <w:rsid w:val="00CF62F5"/>
    <w:rsid w:val="00D011F9"/>
    <w:rsid w:val="00D01A62"/>
    <w:rsid w:val="00D01FFF"/>
    <w:rsid w:val="00D05306"/>
    <w:rsid w:val="00D05379"/>
    <w:rsid w:val="00D06B86"/>
    <w:rsid w:val="00D15D28"/>
    <w:rsid w:val="00D17D46"/>
    <w:rsid w:val="00D218B3"/>
    <w:rsid w:val="00D22225"/>
    <w:rsid w:val="00D235C0"/>
    <w:rsid w:val="00D27536"/>
    <w:rsid w:val="00D30CC6"/>
    <w:rsid w:val="00D31044"/>
    <w:rsid w:val="00D3199F"/>
    <w:rsid w:val="00D31A6F"/>
    <w:rsid w:val="00D51FF1"/>
    <w:rsid w:val="00D52999"/>
    <w:rsid w:val="00D52E3F"/>
    <w:rsid w:val="00D556A2"/>
    <w:rsid w:val="00D60210"/>
    <w:rsid w:val="00D61422"/>
    <w:rsid w:val="00D61C87"/>
    <w:rsid w:val="00D62F6E"/>
    <w:rsid w:val="00D639C8"/>
    <w:rsid w:val="00D67636"/>
    <w:rsid w:val="00D67EC3"/>
    <w:rsid w:val="00D71A53"/>
    <w:rsid w:val="00D72EBD"/>
    <w:rsid w:val="00D73A24"/>
    <w:rsid w:val="00D74935"/>
    <w:rsid w:val="00D751CE"/>
    <w:rsid w:val="00D757BF"/>
    <w:rsid w:val="00D801CE"/>
    <w:rsid w:val="00D823F2"/>
    <w:rsid w:val="00D85138"/>
    <w:rsid w:val="00D877D1"/>
    <w:rsid w:val="00D87FEE"/>
    <w:rsid w:val="00D91D2C"/>
    <w:rsid w:val="00D9289E"/>
    <w:rsid w:val="00D93140"/>
    <w:rsid w:val="00D94B0A"/>
    <w:rsid w:val="00D960B0"/>
    <w:rsid w:val="00D97518"/>
    <w:rsid w:val="00DA0D5A"/>
    <w:rsid w:val="00DA2924"/>
    <w:rsid w:val="00DA5333"/>
    <w:rsid w:val="00DA56BF"/>
    <w:rsid w:val="00DA56D7"/>
    <w:rsid w:val="00DA7F07"/>
    <w:rsid w:val="00DB1394"/>
    <w:rsid w:val="00DB15DC"/>
    <w:rsid w:val="00DB29C9"/>
    <w:rsid w:val="00DB340A"/>
    <w:rsid w:val="00DB41A8"/>
    <w:rsid w:val="00DB4F8F"/>
    <w:rsid w:val="00DB5866"/>
    <w:rsid w:val="00DB5B31"/>
    <w:rsid w:val="00DB6752"/>
    <w:rsid w:val="00DB676A"/>
    <w:rsid w:val="00DB74DA"/>
    <w:rsid w:val="00DC0887"/>
    <w:rsid w:val="00DC0B57"/>
    <w:rsid w:val="00DC5C86"/>
    <w:rsid w:val="00DC6DB5"/>
    <w:rsid w:val="00DD02E7"/>
    <w:rsid w:val="00DD1C1F"/>
    <w:rsid w:val="00DD25B0"/>
    <w:rsid w:val="00DD362C"/>
    <w:rsid w:val="00DD5DB6"/>
    <w:rsid w:val="00DE0510"/>
    <w:rsid w:val="00DE05B4"/>
    <w:rsid w:val="00DE6422"/>
    <w:rsid w:val="00DE7334"/>
    <w:rsid w:val="00DF0EDF"/>
    <w:rsid w:val="00DF1710"/>
    <w:rsid w:val="00DF32F5"/>
    <w:rsid w:val="00DF5794"/>
    <w:rsid w:val="00DF5DF5"/>
    <w:rsid w:val="00E020F7"/>
    <w:rsid w:val="00E04999"/>
    <w:rsid w:val="00E051B4"/>
    <w:rsid w:val="00E10B68"/>
    <w:rsid w:val="00E1166B"/>
    <w:rsid w:val="00E14F9E"/>
    <w:rsid w:val="00E15115"/>
    <w:rsid w:val="00E1653D"/>
    <w:rsid w:val="00E169F0"/>
    <w:rsid w:val="00E17817"/>
    <w:rsid w:val="00E226B4"/>
    <w:rsid w:val="00E22A7C"/>
    <w:rsid w:val="00E2508B"/>
    <w:rsid w:val="00E2596F"/>
    <w:rsid w:val="00E307CD"/>
    <w:rsid w:val="00E3153B"/>
    <w:rsid w:val="00E31CFB"/>
    <w:rsid w:val="00E350E3"/>
    <w:rsid w:val="00E36D87"/>
    <w:rsid w:val="00E41F09"/>
    <w:rsid w:val="00E454EA"/>
    <w:rsid w:val="00E4572D"/>
    <w:rsid w:val="00E462FC"/>
    <w:rsid w:val="00E51CF0"/>
    <w:rsid w:val="00E54D98"/>
    <w:rsid w:val="00E5602E"/>
    <w:rsid w:val="00E56031"/>
    <w:rsid w:val="00E578E5"/>
    <w:rsid w:val="00E61446"/>
    <w:rsid w:val="00E6269E"/>
    <w:rsid w:val="00E62EAA"/>
    <w:rsid w:val="00E636DA"/>
    <w:rsid w:val="00E64A43"/>
    <w:rsid w:val="00E64FF0"/>
    <w:rsid w:val="00E6598C"/>
    <w:rsid w:val="00E6714F"/>
    <w:rsid w:val="00E671BE"/>
    <w:rsid w:val="00E71634"/>
    <w:rsid w:val="00E74617"/>
    <w:rsid w:val="00E77444"/>
    <w:rsid w:val="00E77620"/>
    <w:rsid w:val="00E77931"/>
    <w:rsid w:val="00E82BF0"/>
    <w:rsid w:val="00E82BFA"/>
    <w:rsid w:val="00E833A8"/>
    <w:rsid w:val="00E84715"/>
    <w:rsid w:val="00E873A7"/>
    <w:rsid w:val="00E909B0"/>
    <w:rsid w:val="00E92087"/>
    <w:rsid w:val="00E94220"/>
    <w:rsid w:val="00E94F77"/>
    <w:rsid w:val="00E96A09"/>
    <w:rsid w:val="00E97117"/>
    <w:rsid w:val="00EA61E2"/>
    <w:rsid w:val="00EB187D"/>
    <w:rsid w:val="00EB1905"/>
    <w:rsid w:val="00EB1CE7"/>
    <w:rsid w:val="00EB2E76"/>
    <w:rsid w:val="00EB4C3A"/>
    <w:rsid w:val="00EB567B"/>
    <w:rsid w:val="00EC2101"/>
    <w:rsid w:val="00EC38F7"/>
    <w:rsid w:val="00EC505A"/>
    <w:rsid w:val="00EC5F0F"/>
    <w:rsid w:val="00EC6660"/>
    <w:rsid w:val="00ED0B2F"/>
    <w:rsid w:val="00ED547B"/>
    <w:rsid w:val="00ED5EBD"/>
    <w:rsid w:val="00ED64C8"/>
    <w:rsid w:val="00ED6C04"/>
    <w:rsid w:val="00EE53EA"/>
    <w:rsid w:val="00EE54CD"/>
    <w:rsid w:val="00EE6F57"/>
    <w:rsid w:val="00EF3E42"/>
    <w:rsid w:val="00EF4A97"/>
    <w:rsid w:val="00F00EDF"/>
    <w:rsid w:val="00F010D1"/>
    <w:rsid w:val="00F01192"/>
    <w:rsid w:val="00F011C7"/>
    <w:rsid w:val="00F02AAB"/>
    <w:rsid w:val="00F0641D"/>
    <w:rsid w:val="00F06430"/>
    <w:rsid w:val="00F07434"/>
    <w:rsid w:val="00F1051E"/>
    <w:rsid w:val="00F154FC"/>
    <w:rsid w:val="00F155EF"/>
    <w:rsid w:val="00F15CEF"/>
    <w:rsid w:val="00F17474"/>
    <w:rsid w:val="00F206FC"/>
    <w:rsid w:val="00F262DE"/>
    <w:rsid w:val="00F26A03"/>
    <w:rsid w:val="00F271BA"/>
    <w:rsid w:val="00F27609"/>
    <w:rsid w:val="00F276AE"/>
    <w:rsid w:val="00F30F2B"/>
    <w:rsid w:val="00F31193"/>
    <w:rsid w:val="00F32C10"/>
    <w:rsid w:val="00F33F7B"/>
    <w:rsid w:val="00F37177"/>
    <w:rsid w:val="00F41636"/>
    <w:rsid w:val="00F41A9D"/>
    <w:rsid w:val="00F4270C"/>
    <w:rsid w:val="00F429C2"/>
    <w:rsid w:val="00F44C84"/>
    <w:rsid w:val="00F463E1"/>
    <w:rsid w:val="00F4653E"/>
    <w:rsid w:val="00F46699"/>
    <w:rsid w:val="00F51D6D"/>
    <w:rsid w:val="00F52C91"/>
    <w:rsid w:val="00F54029"/>
    <w:rsid w:val="00F55939"/>
    <w:rsid w:val="00F6004C"/>
    <w:rsid w:val="00F62CFB"/>
    <w:rsid w:val="00F636A6"/>
    <w:rsid w:val="00F6408F"/>
    <w:rsid w:val="00F6456E"/>
    <w:rsid w:val="00F67CCE"/>
    <w:rsid w:val="00F71629"/>
    <w:rsid w:val="00F721FA"/>
    <w:rsid w:val="00F73380"/>
    <w:rsid w:val="00F74488"/>
    <w:rsid w:val="00F745D0"/>
    <w:rsid w:val="00F76805"/>
    <w:rsid w:val="00F76FFE"/>
    <w:rsid w:val="00F770CC"/>
    <w:rsid w:val="00F80FA0"/>
    <w:rsid w:val="00F834C5"/>
    <w:rsid w:val="00F83D26"/>
    <w:rsid w:val="00F83DE4"/>
    <w:rsid w:val="00F83FF7"/>
    <w:rsid w:val="00F86A73"/>
    <w:rsid w:val="00F908ED"/>
    <w:rsid w:val="00F90A4C"/>
    <w:rsid w:val="00F91BE0"/>
    <w:rsid w:val="00F94A4B"/>
    <w:rsid w:val="00F9649C"/>
    <w:rsid w:val="00FA3C1E"/>
    <w:rsid w:val="00FA4279"/>
    <w:rsid w:val="00FA62AA"/>
    <w:rsid w:val="00FB034A"/>
    <w:rsid w:val="00FB172B"/>
    <w:rsid w:val="00FB3813"/>
    <w:rsid w:val="00FB4279"/>
    <w:rsid w:val="00FB51CF"/>
    <w:rsid w:val="00FB57E2"/>
    <w:rsid w:val="00FB5B4F"/>
    <w:rsid w:val="00FD03F6"/>
    <w:rsid w:val="00FD32F4"/>
    <w:rsid w:val="00FD3CDB"/>
    <w:rsid w:val="00FD52FA"/>
    <w:rsid w:val="00FD59E0"/>
    <w:rsid w:val="00FD5CCD"/>
    <w:rsid w:val="00FD5FAC"/>
    <w:rsid w:val="00FD625E"/>
    <w:rsid w:val="00FE0C4F"/>
    <w:rsid w:val="00FE4A70"/>
    <w:rsid w:val="00FE4E2D"/>
    <w:rsid w:val="00FE5038"/>
    <w:rsid w:val="00FE5D8E"/>
    <w:rsid w:val="00FE5F47"/>
    <w:rsid w:val="00FE7E51"/>
    <w:rsid w:val="00FF1679"/>
    <w:rsid w:val="00FF5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3FC090"/>
  <w15:docId w15:val="{45454B09-4586-4DCC-B1D7-D40668D24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uiPriority="9" w:qFormat="1"/>
    <w:lsdException w:name="heading 3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5B5034"/>
    <w:rPr>
      <w:rFonts w:ascii="Cordia New" w:eastAsia="Times New Roman" w:hAnsi="Cordia New" w:cs="Cordia New"/>
      <w:kern w:val="18"/>
      <w:sz w:val="28"/>
      <w:szCs w:val="28"/>
      <w:lang w:val="en-AU" w:bidi="ar-SA"/>
    </w:rPr>
  </w:style>
  <w:style w:type="paragraph" w:styleId="1">
    <w:name w:val="heading 1"/>
    <w:next w:val="a"/>
    <w:link w:val="10"/>
    <w:autoRedefine/>
    <w:qFormat/>
    <w:rsid w:val="007C1F92"/>
    <w:pPr>
      <w:keepNext/>
      <w:numPr>
        <w:numId w:val="17"/>
      </w:numPr>
      <w:spacing w:before="120" w:after="120" w:line="276" w:lineRule="auto"/>
      <w:outlineLvl w:val="0"/>
    </w:pPr>
    <w:rPr>
      <w:rFonts w:ascii="Cordia New" w:eastAsia="Times New Roman" w:hAnsi="Cordia New" w:cs="Cordia New"/>
      <w:b/>
      <w:bCs/>
      <w:noProof/>
      <w:color w:val="31849B" w:themeColor="accent5" w:themeShade="BF"/>
      <w:kern w:val="28"/>
      <w:sz w:val="28"/>
      <w:szCs w:val="28"/>
    </w:rPr>
  </w:style>
  <w:style w:type="paragraph" w:styleId="2">
    <w:name w:val="heading 2"/>
    <w:aliases w:val="Heading 2_2"/>
    <w:basedOn w:val="1"/>
    <w:next w:val="a"/>
    <w:link w:val="20"/>
    <w:uiPriority w:val="9"/>
    <w:qFormat/>
    <w:rsid w:val="00F07434"/>
    <w:pPr>
      <w:keepNext w:val="0"/>
      <w:numPr>
        <w:ilvl w:val="1"/>
      </w:numPr>
      <w:spacing w:before="0" w:after="0"/>
      <w:outlineLvl w:val="1"/>
    </w:pPr>
    <w:rPr>
      <w:b w:val="0"/>
      <w:bCs w:val="0"/>
      <w:color w:val="auto"/>
    </w:rPr>
  </w:style>
  <w:style w:type="paragraph" w:styleId="3">
    <w:name w:val="heading 3"/>
    <w:basedOn w:val="2"/>
    <w:next w:val="a"/>
    <w:link w:val="30"/>
    <w:qFormat/>
    <w:rsid w:val="00746664"/>
    <w:pPr>
      <w:numPr>
        <w:ilvl w:val="2"/>
      </w:numPr>
      <w:outlineLvl w:val="2"/>
    </w:pPr>
  </w:style>
  <w:style w:type="paragraph" w:styleId="4">
    <w:name w:val="heading 4"/>
    <w:basedOn w:val="3"/>
    <w:next w:val="a"/>
    <w:link w:val="40"/>
    <w:uiPriority w:val="9"/>
    <w:unhideWhenUsed/>
    <w:qFormat/>
    <w:rsid w:val="00F07434"/>
    <w:pPr>
      <w:numPr>
        <w:ilvl w:val="3"/>
      </w:numPr>
      <w:ind w:left="2268" w:hanging="850"/>
      <w:outlineLvl w:val="3"/>
    </w:pPr>
  </w:style>
  <w:style w:type="paragraph" w:styleId="9">
    <w:name w:val="heading 9"/>
    <w:basedOn w:val="a"/>
    <w:next w:val="a"/>
    <w:link w:val="90"/>
    <w:qFormat/>
    <w:rsid w:val="00943D46"/>
    <w:pPr>
      <w:keepNext/>
      <w:numPr>
        <w:numId w:val="3"/>
      </w:numPr>
      <w:outlineLvl w:val="8"/>
    </w:pPr>
    <w:rPr>
      <w:rFonts w:ascii="Browallia New" w:eastAsia="Cordia New" w:hAnsi="Browallia New" w:cs="Browallia New"/>
      <w:b/>
      <w:bCs/>
      <w:kern w:val="0"/>
      <w:sz w:val="36"/>
      <w:szCs w:val="36"/>
      <w:u w:val="single"/>
      <w:lang w:val="en-US" w:eastAsia="zh-CN" w:bidi="th-TH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F00EDF"/>
    <w:pPr>
      <w:tabs>
        <w:tab w:val="center" w:pos="4320"/>
        <w:tab w:val="right" w:pos="8640"/>
      </w:tabs>
      <w:jc w:val="right"/>
    </w:pPr>
    <w:rPr>
      <w:sz w:val="12"/>
    </w:rPr>
  </w:style>
  <w:style w:type="paragraph" w:customStyle="1" w:styleId="NormalBullet">
    <w:name w:val="Normal (Bullet)"/>
    <w:basedOn w:val="a"/>
    <w:rsid w:val="00F00EDF"/>
    <w:pPr>
      <w:spacing w:after="60"/>
    </w:pPr>
  </w:style>
  <w:style w:type="paragraph" w:customStyle="1" w:styleId="NormalTable">
    <w:name w:val="Normal (Table)"/>
    <w:basedOn w:val="a"/>
    <w:rsid w:val="00F00EDF"/>
    <w:pPr>
      <w:widowControl w:val="0"/>
      <w:spacing w:before="40" w:after="40"/>
    </w:pPr>
    <w:rPr>
      <w:snapToGrid w:val="0"/>
      <w:color w:val="000000"/>
      <w:sz w:val="16"/>
      <w:lang w:val="en-US"/>
    </w:rPr>
  </w:style>
  <w:style w:type="character" w:styleId="a5">
    <w:name w:val="page number"/>
    <w:basedOn w:val="a0"/>
    <w:rsid w:val="00F00EDF"/>
  </w:style>
  <w:style w:type="paragraph" w:customStyle="1" w:styleId="DefaultParagraphFontParaCharChar">
    <w:name w:val="Default Paragraph Font Para Char Char"/>
    <w:basedOn w:val="a"/>
    <w:rsid w:val="00F00EDF"/>
    <w:pPr>
      <w:spacing w:after="160" w:line="240" w:lineRule="exact"/>
    </w:pPr>
    <w:rPr>
      <w:rFonts w:ascii="Verdana" w:hAnsi="Verdana" w:cs="Angsana New"/>
      <w:kern w:val="0"/>
      <w:sz w:val="20"/>
      <w:lang w:val="en-US"/>
    </w:rPr>
  </w:style>
  <w:style w:type="paragraph" w:styleId="a6">
    <w:name w:val="header"/>
    <w:aliases w:val="Header2"/>
    <w:link w:val="a7"/>
    <w:autoRedefine/>
    <w:uiPriority w:val="99"/>
    <w:rsid w:val="0057753E"/>
    <w:pPr>
      <w:tabs>
        <w:tab w:val="center" w:pos="4153"/>
        <w:tab w:val="right" w:pos="8306"/>
      </w:tabs>
      <w:spacing w:before="120"/>
    </w:pPr>
    <w:rPr>
      <w:rFonts w:ascii="Arial" w:eastAsia="Arial" w:hAnsi="Arial" w:cs="Arial"/>
      <w:b/>
      <w:bCs/>
      <w:kern w:val="18"/>
      <w:sz w:val="28"/>
      <w:szCs w:val="28"/>
      <w:lang w:val="en-AU" w:bidi="ar-SA"/>
    </w:rPr>
  </w:style>
  <w:style w:type="paragraph" w:styleId="a8">
    <w:name w:val="Balloon Text"/>
    <w:basedOn w:val="a"/>
    <w:semiHidden/>
    <w:rsid w:val="00F00EDF"/>
    <w:rPr>
      <w:rFonts w:ascii="Tahoma" w:hAnsi="Tahoma"/>
      <w:sz w:val="16"/>
      <w:szCs w:val="18"/>
    </w:rPr>
  </w:style>
  <w:style w:type="paragraph" w:customStyle="1" w:styleId="AINDENTEDBULLET">
    <w:name w:val="A INDENTED BULLET"/>
    <w:basedOn w:val="a"/>
    <w:rsid w:val="00F00EDF"/>
    <w:pPr>
      <w:tabs>
        <w:tab w:val="left" w:pos="1080"/>
      </w:tabs>
      <w:overflowPunct w:val="0"/>
      <w:autoSpaceDE w:val="0"/>
      <w:autoSpaceDN w:val="0"/>
      <w:adjustRightInd w:val="0"/>
      <w:ind w:left="662" w:hanging="331"/>
      <w:textAlignment w:val="baseline"/>
    </w:pPr>
    <w:rPr>
      <w:rFonts w:ascii="Book Antiqua" w:hAnsi="Book Antiqua"/>
      <w:kern w:val="0"/>
      <w:sz w:val="22"/>
      <w:lang w:val="en-US" w:bidi="th-TH"/>
    </w:rPr>
  </w:style>
  <w:style w:type="table" w:styleId="5">
    <w:name w:val="Table List 5"/>
    <w:basedOn w:val="a1"/>
    <w:rsid w:val="00F00EDF"/>
    <w:pPr>
      <w:spacing w:before="60" w:after="120"/>
      <w:ind w:left="2835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">
    <w:name w:val="Table List 6"/>
    <w:basedOn w:val="a1"/>
    <w:rsid w:val="00F00EDF"/>
    <w:pPr>
      <w:spacing w:before="60" w:after="120"/>
      <w:ind w:left="2835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paragraph" w:customStyle="1" w:styleId="Headermodify">
    <w:name w:val="Header_modify"/>
    <w:basedOn w:val="a6"/>
    <w:autoRedefine/>
    <w:rsid w:val="00F00EDF"/>
    <w:pPr>
      <w:spacing w:after="120"/>
    </w:pPr>
  </w:style>
  <w:style w:type="paragraph" w:customStyle="1" w:styleId="ACN1">
    <w:name w:val="ACN1"/>
    <w:basedOn w:val="a"/>
    <w:next w:val="a"/>
    <w:rsid w:val="00F00EDF"/>
    <w:pPr>
      <w:keepNext/>
      <w:tabs>
        <w:tab w:val="num" w:pos="432"/>
      </w:tabs>
      <w:spacing w:before="240"/>
      <w:ind w:left="432" w:hanging="432"/>
    </w:pPr>
    <w:rPr>
      <w:rFonts w:ascii="Arial Black" w:hAnsi="Arial Black" w:cs="Angsana New"/>
      <w:caps/>
      <w:kern w:val="0"/>
      <w:sz w:val="22"/>
      <w:lang w:val="en-US"/>
    </w:rPr>
  </w:style>
  <w:style w:type="paragraph" w:customStyle="1" w:styleId="ACN2">
    <w:name w:val="ACN2"/>
    <w:basedOn w:val="a"/>
    <w:rsid w:val="00F00EDF"/>
    <w:pPr>
      <w:tabs>
        <w:tab w:val="num" w:pos="567"/>
      </w:tabs>
      <w:spacing w:before="120"/>
      <w:ind w:left="567" w:hanging="567"/>
      <w:jc w:val="both"/>
    </w:pPr>
    <w:rPr>
      <w:rFonts w:ascii="Times New Roman" w:hAnsi="Times New Roman" w:cs="Angsana New"/>
      <w:kern w:val="0"/>
      <w:sz w:val="22"/>
      <w:lang w:val="en-US"/>
    </w:rPr>
  </w:style>
  <w:style w:type="paragraph" w:customStyle="1" w:styleId="ACN3">
    <w:name w:val="ACN3"/>
    <w:basedOn w:val="a"/>
    <w:rsid w:val="00F00EDF"/>
    <w:pPr>
      <w:tabs>
        <w:tab w:val="num" w:pos="720"/>
      </w:tabs>
      <w:spacing w:before="120"/>
      <w:ind w:left="720" w:hanging="720"/>
      <w:jc w:val="both"/>
    </w:pPr>
    <w:rPr>
      <w:rFonts w:ascii="Times New Roman" w:hAnsi="Times New Roman" w:cs="Angsana New"/>
      <w:kern w:val="0"/>
      <w:sz w:val="22"/>
      <w:lang w:val="en-US"/>
    </w:rPr>
  </w:style>
  <w:style w:type="paragraph" w:styleId="11">
    <w:name w:val="toc 1"/>
    <w:basedOn w:val="a"/>
    <w:next w:val="a"/>
    <w:autoRedefine/>
    <w:uiPriority w:val="39"/>
    <w:qFormat/>
    <w:rsid w:val="00FE4A70"/>
    <w:pPr>
      <w:tabs>
        <w:tab w:val="left" w:pos="284"/>
        <w:tab w:val="right" w:leader="underscore" w:pos="9737"/>
      </w:tabs>
      <w:spacing w:before="120" w:after="120"/>
    </w:pPr>
    <w:rPr>
      <w:sz w:val="32"/>
      <w:szCs w:val="32"/>
    </w:rPr>
  </w:style>
  <w:style w:type="paragraph" w:styleId="21">
    <w:name w:val="toc 2"/>
    <w:basedOn w:val="a"/>
    <w:next w:val="a"/>
    <w:autoRedefine/>
    <w:uiPriority w:val="39"/>
    <w:rsid w:val="00966C98"/>
    <w:pPr>
      <w:ind w:left="280"/>
    </w:pPr>
    <w:rPr>
      <w:sz w:val="32"/>
      <w:szCs w:val="32"/>
    </w:rPr>
  </w:style>
  <w:style w:type="character" w:styleId="a9">
    <w:name w:val="Hyperlink"/>
    <w:basedOn w:val="a0"/>
    <w:uiPriority w:val="99"/>
    <w:rsid w:val="00F00EDF"/>
    <w:rPr>
      <w:color w:val="0000FF"/>
      <w:u w:val="single"/>
    </w:rPr>
  </w:style>
  <w:style w:type="paragraph" w:styleId="aa">
    <w:name w:val="Plain Text"/>
    <w:rsid w:val="00F00EDF"/>
    <w:rPr>
      <w:rFonts w:ascii="Courier New" w:eastAsia="Times New Roman" w:hAnsi="Courier New"/>
      <w:kern w:val="18"/>
      <w:szCs w:val="23"/>
      <w:lang w:val="en-AU" w:bidi="ar-SA"/>
    </w:rPr>
  </w:style>
  <w:style w:type="table" w:styleId="ab">
    <w:name w:val="Table Grid"/>
    <w:basedOn w:val="a1"/>
    <w:uiPriority w:val="59"/>
    <w:rsid w:val="00F00EDF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qFormat/>
    <w:rsid w:val="00F00EDF"/>
    <w:rPr>
      <w:b/>
      <w:bCs/>
    </w:rPr>
  </w:style>
  <w:style w:type="paragraph" w:customStyle="1" w:styleId="aNormal">
    <w:name w:val="aNormal"/>
    <w:basedOn w:val="a"/>
    <w:autoRedefine/>
    <w:rsid w:val="00F00EDF"/>
    <w:pPr>
      <w:spacing w:after="60"/>
      <w:jc w:val="center"/>
    </w:pPr>
    <w:rPr>
      <w:rFonts w:ascii="Arial" w:hAnsi="Arial" w:cs="Arial"/>
      <w:kern w:val="0"/>
      <w:sz w:val="22"/>
      <w:szCs w:val="22"/>
      <w:lang w:val="en-US"/>
    </w:rPr>
  </w:style>
  <w:style w:type="paragraph" w:styleId="ad">
    <w:name w:val="Closing"/>
    <w:basedOn w:val="a"/>
    <w:rsid w:val="00F00EDF"/>
    <w:pPr>
      <w:ind w:left="4320"/>
    </w:pPr>
    <w:rPr>
      <w:szCs w:val="37"/>
    </w:rPr>
  </w:style>
  <w:style w:type="paragraph" w:styleId="ae">
    <w:name w:val="Body Text Indent"/>
    <w:basedOn w:val="a"/>
    <w:rsid w:val="00426090"/>
    <w:pPr>
      <w:spacing w:before="60" w:after="120"/>
      <w:ind w:left="2835"/>
    </w:pPr>
    <w:rPr>
      <w:rFonts w:ascii="Arial" w:hAnsi="Arial" w:cs="Angsana New"/>
      <w:sz w:val="18"/>
      <w:szCs w:val="20"/>
    </w:rPr>
  </w:style>
  <w:style w:type="paragraph" w:customStyle="1" w:styleId="Char">
    <w:name w:val="Char"/>
    <w:basedOn w:val="a"/>
    <w:rsid w:val="00426090"/>
    <w:pPr>
      <w:spacing w:after="160" w:line="240" w:lineRule="exact"/>
    </w:pPr>
    <w:rPr>
      <w:rFonts w:ascii="Verdana" w:hAnsi="Verdana" w:cs="Angsana New"/>
      <w:kern w:val="0"/>
      <w:sz w:val="20"/>
      <w:szCs w:val="20"/>
      <w:lang w:val="en-US"/>
    </w:rPr>
  </w:style>
  <w:style w:type="paragraph" w:styleId="af">
    <w:name w:val="List Paragraph"/>
    <w:basedOn w:val="a"/>
    <w:link w:val="af0"/>
    <w:uiPriority w:val="34"/>
    <w:qFormat/>
    <w:rsid w:val="00DD362C"/>
    <w:pPr>
      <w:jc w:val="thaiDistribute"/>
    </w:pPr>
    <w:rPr>
      <w:rFonts w:asciiTheme="minorBidi" w:eastAsiaTheme="minorHAnsi" w:hAnsiTheme="minorBidi" w:cstheme="minorBidi"/>
      <w:kern w:val="0"/>
      <w:lang w:val="en-US" w:bidi="th-TH"/>
    </w:rPr>
  </w:style>
  <w:style w:type="character" w:customStyle="1" w:styleId="ASecurityStyle2BoldChar">
    <w:name w:val="A Security Style2 Bold Char"/>
    <w:basedOn w:val="a0"/>
    <w:link w:val="ASecurityStyle2Bold"/>
    <w:locked/>
    <w:rsid w:val="00C90C6B"/>
    <w:rPr>
      <w:rFonts w:ascii="Angsana New" w:hAnsi="Angsana New"/>
      <w:b/>
      <w:bCs/>
      <w:color w:val="000000"/>
    </w:rPr>
  </w:style>
  <w:style w:type="paragraph" w:customStyle="1" w:styleId="ASecurityStyle2Bold">
    <w:name w:val="A Security Style2 Bold"/>
    <w:basedOn w:val="a"/>
    <w:link w:val="ASecurityStyle2BoldChar"/>
    <w:rsid w:val="00C90C6B"/>
    <w:pPr>
      <w:spacing w:before="100" w:beforeAutospacing="1" w:after="120"/>
    </w:pPr>
    <w:rPr>
      <w:rFonts w:ascii="Angsana New" w:eastAsia="Batang" w:hAnsi="Angsana New" w:cs="Angsana New"/>
      <w:b/>
      <w:bCs/>
      <w:color w:val="000000"/>
      <w:kern w:val="0"/>
      <w:sz w:val="20"/>
      <w:szCs w:val="20"/>
      <w:lang w:val="en-US" w:bidi="th-TH"/>
    </w:rPr>
  </w:style>
  <w:style w:type="paragraph" w:customStyle="1" w:styleId="Bullet">
    <w:name w:val="Bullet"/>
    <w:basedOn w:val="a"/>
    <w:rsid w:val="00414F94"/>
    <w:pPr>
      <w:numPr>
        <w:numId w:val="2"/>
      </w:numPr>
    </w:pPr>
    <w:rPr>
      <w:rFonts w:ascii="Arial" w:hAnsi="Arial" w:cs="Times New Roman"/>
      <w:kern w:val="0"/>
      <w:sz w:val="22"/>
      <w:szCs w:val="20"/>
      <w:lang w:val="en-US"/>
    </w:rPr>
  </w:style>
  <w:style w:type="character" w:customStyle="1" w:styleId="a7">
    <w:name w:val="หัวกระดาษ อักขระ"/>
    <w:aliases w:val="Header2 อักขระ"/>
    <w:basedOn w:val="a0"/>
    <w:link w:val="a6"/>
    <w:uiPriority w:val="99"/>
    <w:rsid w:val="0057753E"/>
    <w:rPr>
      <w:rFonts w:ascii="Arial" w:eastAsia="Arial" w:hAnsi="Arial" w:cs="Arial"/>
      <w:b/>
      <w:bCs/>
      <w:kern w:val="18"/>
      <w:sz w:val="28"/>
      <w:szCs w:val="28"/>
      <w:lang w:val="en-AU" w:bidi="ar-SA"/>
    </w:rPr>
  </w:style>
  <w:style w:type="paragraph" w:styleId="af1">
    <w:name w:val="Title"/>
    <w:basedOn w:val="a"/>
    <w:next w:val="a"/>
    <w:link w:val="af2"/>
    <w:qFormat/>
    <w:rsid w:val="006337FB"/>
    <w:pPr>
      <w:pBdr>
        <w:bottom w:val="single" w:sz="8" w:space="4" w:color="4F81BD"/>
      </w:pBdr>
      <w:spacing w:after="300"/>
      <w:contextualSpacing/>
    </w:pPr>
    <w:rPr>
      <w:rFonts w:ascii="Cambria" w:hAnsi="Cambria" w:cs="Angsana New"/>
      <w:color w:val="17365D"/>
      <w:spacing w:val="5"/>
      <w:kern w:val="28"/>
      <w:sz w:val="52"/>
      <w:szCs w:val="66"/>
      <w:lang w:val="en-US" w:bidi="th-TH"/>
    </w:rPr>
  </w:style>
  <w:style w:type="character" w:customStyle="1" w:styleId="af2">
    <w:name w:val="ชื่อเรื่อง อักขระ"/>
    <w:basedOn w:val="a0"/>
    <w:link w:val="af1"/>
    <w:rsid w:val="006337FB"/>
    <w:rPr>
      <w:rFonts w:ascii="Cambria" w:eastAsia="Times New Roman" w:hAnsi="Cambria"/>
      <w:color w:val="17365D"/>
      <w:spacing w:val="5"/>
      <w:kern w:val="28"/>
      <w:sz w:val="52"/>
      <w:szCs w:val="66"/>
    </w:rPr>
  </w:style>
  <w:style w:type="character" w:customStyle="1" w:styleId="10">
    <w:name w:val="หัวเรื่อง 1 อักขระ"/>
    <w:basedOn w:val="a0"/>
    <w:link w:val="1"/>
    <w:rsid w:val="007C1F92"/>
    <w:rPr>
      <w:rFonts w:ascii="Cordia New" w:eastAsia="Times New Roman" w:hAnsi="Cordia New" w:cs="Cordia New"/>
      <w:b/>
      <w:bCs/>
      <w:noProof/>
      <w:color w:val="31849B" w:themeColor="accent5" w:themeShade="BF"/>
      <w:kern w:val="28"/>
      <w:sz w:val="28"/>
      <w:szCs w:val="28"/>
    </w:rPr>
  </w:style>
  <w:style w:type="character" w:customStyle="1" w:styleId="a4">
    <w:name w:val="ท้ายกระดาษ อักขระ"/>
    <w:basedOn w:val="a0"/>
    <w:link w:val="a3"/>
    <w:uiPriority w:val="99"/>
    <w:rsid w:val="00C14E57"/>
    <w:rPr>
      <w:rFonts w:ascii="Cordia New" w:eastAsia="Times New Roman" w:hAnsi="Cordia New" w:cs="Cordia New"/>
      <w:kern w:val="18"/>
      <w:sz w:val="12"/>
      <w:szCs w:val="28"/>
      <w:lang w:val="en-AU" w:bidi="ar-SA"/>
    </w:rPr>
  </w:style>
  <w:style w:type="paragraph" w:styleId="31">
    <w:name w:val="toc 3"/>
    <w:basedOn w:val="a"/>
    <w:next w:val="a"/>
    <w:autoRedefine/>
    <w:rsid w:val="00966C98"/>
    <w:pPr>
      <w:ind w:left="560"/>
    </w:pPr>
    <w:rPr>
      <w:rFonts w:asciiTheme="minorHAnsi" w:hAnsiTheme="minorHAnsi" w:cs="Times New Roman"/>
      <w:i/>
      <w:iCs/>
      <w:sz w:val="20"/>
      <w:szCs w:val="24"/>
    </w:rPr>
  </w:style>
  <w:style w:type="paragraph" w:styleId="41">
    <w:name w:val="toc 4"/>
    <w:basedOn w:val="a"/>
    <w:next w:val="a"/>
    <w:autoRedefine/>
    <w:rsid w:val="00966C98"/>
    <w:pPr>
      <w:ind w:left="840"/>
    </w:pPr>
    <w:rPr>
      <w:rFonts w:asciiTheme="minorHAnsi" w:hAnsiTheme="minorHAnsi" w:cs="Times New Roman"/>
      <w:sz w:val="18"/>
      <w:szCs w:val="21"/>
    </w:rPr>
  </w:style>
  <w:style w:type="paragraph" w:styleId="50">
    <w:name w:val="toc 5"/>
    <w:basedOn w:val="a"/>
    <w:next w:val="a"/>
    <w:autoRedefine/>
    <w:rsid w:val="00966C98"/>
    <w:pPr>
      <w:ind w:left="1120"/>
    </w:pPr>
    <w:rPr>
      <w:rFonts w:asciiTheme="minorHAnsi" w:hAnsiTheme="minorHAnsi" w:cs="Times New Roman"/>
      <w:sz w:val="18"/>
      <w:szCs w:val="21"/>
    </w:rPr>
  </w:style>
  <w:style w:type="paragraph" w:styleId="60">
    <w:name w:val="toc 6"/>
    <w:basedOn w:val="a"/>
    <w:next w:val="a"/>
    <w:autoRedefine/>
    <w:rsid w:val="00966C98"/>
    <w:pPr>
      <w:ind w:left="1400"/>
    </w:pPr>
    <w:rPr>
      <w:rFonts w:asciiTheme="minorHAnsi" w:hAnsiTheme="minorHAnsi" w:cs="Times New Roman"/>
      <w:sz w:val="18"/>
      <w:szCs w:val="21"/>
    </w:rPr>
  </w:style>
  <w:style w:type="paragraph" w:styleId="7">
    <w:name w:val="toc 7"/>
    <w:basedOn w:val="a"/>
    <w:next w:val="a"/>
    <w:autoRedefine/>
    <w:rsid w:val="00966C98"/>
    <w:pPr>
      <w:ind w:left="1680"/>
    </w:pPr>
    <w:rPr>
      <w:rFonts w:asciiTheme="minorHAnsi" w:hAnsiTheme="minorHAnsi" w:cs="Times New Roman"/>
      <w:sz w:val="18"/>
      <w:szCs w:val="21"/>
    </w:rPr>
  </w:style>
  <w:style w:type="paragraph" w:styleId="8">
    <w:name w:val="toc 8"/>
    <w:basedOn w:val="a"/>
    <w:next w:val="a"/>
    <w:autoRedefine/>
    <w:rsid w:val="00966C98"/>
    <w:pPr>
      <w:ind w:left="1960"/>
    </w:pPr>
    <w:rPr>
      <w:rFonts w:asciiTheme="minorHAnsi" w:hAnsiTheme="minorHAnsi" w:cs="Times New Roman"/>
      <w:sz w:val="18"/>
      <w:szCs w:val="21"/>
    </w:rPr>
  </w:style>
  <w:style w:type="paragraph" w:styleId="91">
    <w:name w:val="toc 9"/>
    <w:basedOn w:val="a"/>
    <w:next w:val="a"/>
    <w:autoRedefine/>
    <w:rsid w:val="00966C98"/>
    <w:pPr>
      <w:ind w:left="2240"/>
    </w:pPr>
    <w:rPr>
      <w:rFonts w:asciiTheme="minorHAnsi" w:hAnsiTheme="minorHAnsi" w:cs="Times New Roman"/>
      <w:sz w:val="18"/>
      <w:szCs w:val="21"/>
    </w:rPr>
  </w:style>
  <w:style w:type="paragraph" w:styleId="af3">
    <w:name w:val="TOC Heading"/>
    <w:basedOn w:val="1"/>
    <w:next w:val="a"/>
    <w:uiPriority w:val="39"/>
    <w:semiHidden/>
    <w:unhideWhenUsed/>
    <w:qFormat/>
    <w:rsid w:val="00966C98"/>
    <w:pPr>
      <w:keepLines/>
      <w:numPr>
        <w:numId w:val="0"/>
      </w:numPr>
      <w:spacing w:before="480" w:after="0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lang w:bidi="ar-SA"/>
    </w:rPr>
  </w:style>
  <w:style w:type="character" w:styleId="af4">
    <w:name w:val="FollowedHyperlink"/>
    <w:basedOn w:val="a0"/>
    <w:rsid w:val="00943D46"/>
    <w:rPr>
      <w:color w:val="800080" w:themeColor="followedHyperlink"/>
      <w:u w:val="single"/>
    </w:rPr>
  </w:style>
  <w:style w:type="character" w:customStyle="1" w:styleId="90">
    <w:name w:val="หัวเรื่อง 9 อักขระ"/>
    <w:basedOn w:val="a0"/>
    <w:link w:val="9"/>
    <w:rsid w:val="00943D46"/>
    <w:rPr>
      <w:rFonts w:ascii="Browallia New" w:eastAsia="Cordia New" w:hAnsi="Browallia New" w:cs="Browallia New"/>
      <w:b/>
      <w:bCs/>
      <w:sz w:val="36"/>
      <w:szCs w:val="36"/>
      <w:u w:val="single"/>
      <w:lang w:eastAsia="zh-CN"/>
    </w:rPr>
  </w:style>
  <w:style w:type="character" w:customStyle="1" w:styleId="af0">
    <w:name w:val="ย่อหน้ารายการ อักขระ"/>
    <w:link w:val="af"/>
    <w:uiPriority w:val="34"/>
    <w:rsid w:val="00DD362C"/>
    <w:rPr>
      <w:rFonts w:asciiTheme="minorBidi" w:eastAsiaTheme="minorHAnsi" w:hAnsiTheme="minorBidi" w:cstheme="minorBidi"/>
      <w:sz w:val="28"/>
      <w:szCs w:val="28"/>
    </w:rPr>
  </w:style>
  <w:style w:type="paragraph" w:customStyle="1" w:styleId="Default">
    <w:name w:val="Default"/>
    <w:rsid w:val="00131D99"/>
    <w:pPr>
      <w:widowControl w:val="0"/>
      <w:autoSpaceDE w:val="0"/>
      <w:autoSpaceDN w:val="0"/>
      <w:adjustRightInd w:val="0"/>
    </w:pPr>
    <w:rPr>
      <w:rFonts w:ascii="Angsana New" w:eastAsia="Times New Roman" w:hAnsi="Angsana New"/>
      <w:color w:val="000000"/>
      <w:sz w:val="24"/>
      <w:szCs w:val="24"/>
    </w:rPr>
  </w:style>
  <w:style w:type="character" w:customStyle="1" w:styleId="30">
    <w:name w:val="หัวเรื่อง 3 อักขระ"/>
    <w:basedOn w:val="a0"/>
    <w:link w:val="3"/>
    <w:rsid w:val="00746664"/>
    <w:rPr>
      <w:rFonts w:ascii="Cordia New" w:eastAsia="Times New Roman" w:hAnsi="Cordia New" w:cs="Cordia New"/>
      <w:noProof/>
      <w:kern w:val="28"/>
      <w:sz w:val="28"/>
      <w:szCs w:val="28"/>
    </w:rPr>
  </w:style>
  <w:style w:type="paragraph" w:styleId="af5">
    <w:name w:val="Revision"/>
    <w:hidden/>
    <w:uiPriority w:val="99"/>
    <w:semiHidden/>
    <w:rsid w:val="005B0D99"/>
    <w:rPr>
      <w:rFonts w:ascii="Cordia New" w:eastAsia="Times New Roman" w:hAnsi="Cordia New" w:cs="Cordia New"/>
      <w:kern w:val="18"/>
      <w:sz w:val="28"/>
      <w:szCs w:val="28"/>
      <w:lang w:val="en-AU" w:bidi="ar-SA"/>
    </w:rPr>
  </w:style>
  <w:style w:type="character" w:customStyle="1" w:styleId="20">
    <w:name w:val="หัวเรื่อง 2 อักขระ"/>
    <w:aliases w:val="Heading 2_2 อักขระ"/>
    <w:basedOn w:val="a0"/>
    <w:link w:val="2"/>
    <w:uiPriority w:val="9"/>
    <w:rsid w:val="00F07434"/>
    <w:rPr>
      <w:rFonts w:ascii="Cordia New" w:eastAsia="Times New Roman" w:hAnsi="Cordia New" w:cs="Cordia New"/>
      <w:noProof/>
      <w:kern w:val="28"/>
      <w:sz w:val="28"/>
      <w:szCs w:val="28"/>
    </w:rPr>
  </w:style>
  <w:style w:type="paragraph" w:styleId="af6">
    <w:name w:val="Normal (Web)"/>
    <w:basedOn w:val="a"/>
    <w:uiPriority w:val="99"/>
    <w:unhideWhenUsed/>
    <w:rsid w:val="006D43CF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:lang w:val="en-US" w:bidi="th-TH"/>
    </w:rPr>
  </w:style>
  <w:style w:type="character" w:customStyle="1" w:styleId="40">
    <w:name w:val="หัวเรื่อง 4 อักขระ"/>
    <w:basedOn w:val="a0"/>
    <w:link w:val="4"/>
    <w:uiPriority w:val="9"/>
    <w:rsid w:val="00F07434"/>
    <w:rPr>
      <w:rFonts w:ascii="Cordia New" w:eastAsia="Times New Roman" w:hAnsi="Cordia New" w:cs="Cordia New"/>
      <w:noProof/>
      <w:kern w:val="28"/>
      <w:sz w:val="28"/>
      <w:szCs w:val="28"/>
    </w:rPr>
  </w:style>
  <w:style w:type="table" w:customStyle="1" w:styleId="GridTable4-Accent11">
    <w:name w:val="Grid Table 4 - Accent 11"/>
    <w:basedOn w:val="a1"/>
    <w:uiPriority w:val="49"/>
    <w:rsid w:val="00F0743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7">
    <w:name w:val="Subtitle"/>
    <w:basedOn w:val="a"/>
    <w:next w:val="a"/>
    <w:link w:val="af8"/>
    <w:qFormat/>
    <w:rsid w:val="0004224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8">
    <w:name w:val="ชื่อเรื่องรอง อักขระ"/>
    <w:basedOn w:val="a0"/>
    <w:link w:val="af7"/>
    <w:rsid w:val="00042245"/>
    <w:rPr>
      <w:rFonts w:asciiTheme="minorHAnsi" w:eastAsiaTheme="minorEastAsia" w:hAnsiTheme="minorHAnsi" w:cstheme="minorBidi"/>
      <w:color w:val="5A5A5A" w:themeColor="text1" w:themeTint="A5"/>
      <w:spacing w:val="15"/>
      <w:kern w:val="18"/>
      <w:sz w:val="22"/>
      <w:szCs w:val="22"/>
      <w:lang w:val="en-AU" w:bidi="ar-SA"/>
    </w:rPr>
  </w:style>
  <w:style w:type="character" w:styleId="af9">
    <w:name w:val="annotation reference"/>
    <w:basedOn w:val="a0"/>
    <w:semiHidden/>
    <w:unhideWhenUsed/>
    <w:rsid w:val="004552BE"/>
    <w:rPr>
      <w:sz w:val="16"/>
      <w:szCs w:val="18"/>
    </w:rPr>
  </w:style>
  <w:style w:type="paragraph" w:styleId="afa">
    <w:name w:val="annotation text"/>
    <w:basedOn w:val="a"/>
    <w:link w:val="afb"/>
    <w:semiHidden/>
    <w:unhideWhenUsed/>
    <w:rsid w:val="004552BE"/>
    <w:rPr>
      <w:sz w:val="20"/>
      <w:szCs w:val="20"/>
    </w:rPr>
  </w:style>
  <w:style w:type="character" w:customStyle="1" w:styleId="afb">
    <w:name w:val="ข้อความข้อคิดเห็น อักขระ"/>
    <w:basedOn w:val="a0"/>
    <w:link w:val="afa"/>
    <w:semiHidden/>
    <w:rsid w:val="004552BE"/>
    <w:rPr>
      <w:rFonts w:ascii="Cordia New" w:eastAsia="Times New Roman" w:hAnsi="Cordia New" w:cs="Cordia New"/>
      <w:kern w:val="18"/>
      <w:lang w:val="en-AU" w:bidi="ar-SA"/>
    </w:rPr>
  </w:style>
  <w:style w:type="paragraph" w:styleId="afc">
    <w:name w:val="annotation subject"/>
    <w:basedOn w:val="afa"/>
    <w:next w:val="afa"/>
    <w:link w:val="afd"/>
    <w:semiHidden/>
    <w:unhideWhenUsed/>
    <w:rsid w:val="004552BE"/>
    <w:rPr>
      <w:b/>
      <w:bCs/>
    </w:rPr>
  </w:style>
  <w:style w:type="character" w:customStyle="1" w:styleId="afd">
    <w:name w:val="ชื่อเรื่องของข้อคิดเห็น อักขระ"/>
    <w:basedOn w:val="afb"/>
    <w:link w:val="afc"/>
    <w:semiHidden/>
    <w:rsid w:val="004552BE"/>
    <w:rPr>
      <w:rFonts w:ascii="Cordia New" w:eastAsia="Times New Roman" w:hAnsi="Cordia New" w:cs="Cordia New"/>
      <w:b/>
      <w:bCs/>
      <w:kern w:val="18"/>
      <w:lang w:val="en-A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678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85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066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36141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28924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586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94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005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716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4346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311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56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772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815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6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11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71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074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65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524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573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37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03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04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69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2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85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86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91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94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720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289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338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704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858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718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98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863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259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68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863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37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855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8552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202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16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52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64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4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43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4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4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8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22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308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5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7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272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2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64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8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996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395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33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4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92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40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5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75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75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56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1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66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998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3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276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70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6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4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93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58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20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69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71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03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3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54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390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414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7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7140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9824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904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480148\Local%20Settings\Temporary%20Internet%20Files\OLK13\Proposal%20Template_TH_Medium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268ADA655553429649176D81885151" ma:contentTypeVersion="1" ma:contentTypeDescription="Create a new document." ma:contentTypeScope="" ma:versionID="5ff5abc96ecc97d51d26ce117ed1483b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a447206dab0015f8b9f8924535193e8c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154CD2-7F6C-4FBD-BFDB-F968CF565E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C8546B-F100-453B-A506-BFD73F551D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5121B0-8C5F-4114-B90B-56DBB6A53602}">
  <ds:schemaRefs>
    <ds:schemaRef ds:uri="http://schemas.microsoft.com/office/2006/metadata/propertie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98CE6452-2C1B-44F9-B167-03621A221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Proposal Template_TH_Medium</Template>
  <TotalTime>325</TotalTime>
  <Pages>23</Pages>
  <Words>4332</Words>
  <Characters>24696</Characters>
  <Application>Microsoft Office Word</Application>
  <DocSecurity>0</DocSecurity>
  <Lines>205</Lines>
  <Paragraphs>57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Definition Memorandum</vt:lpstr>
      <vt:lpstr>Project Definition Memorandum</vt:lpstr>
    </vt:vector>
  </TitlesOfParts>
  <Company>PTT ICT Solutions Co., Ltd.</Company>
  <LinksUpToDate>false</LinksUpToDate>
  <CharactersWithSpaces>28971</CharactersWithSpaces>
  <SharedDoc>false</SharedDoc>
  <HLinks>
    <vt:vector size="78" baseType="variant">
      <vt:variant>
        <vt:i4>1376316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_Toc159752128</vt:lpwstr>
      </vt:variant>
      <vt:variant>
        <vt:i4>1376316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_Toc159752127</vt:lpwstr>
      </vt:variant>
      <vt:variant>
        <vt:i4>1376316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_Toc159752126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_Toc159752125</vt:lpwstr>
      </vt:variant>
      <vt:variant>
        <vt:i4>1376316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_Toc159752122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_Toc159752121</vt:lpwstr>
      </vt:variant>
      <vt:variant>
        <vt:i4>1376316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_Toc159752120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_Toc159752119</vt:lpwstr>
      </vt:variant>
      <vt:variant>
        <vt:i4>1441852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_Toc159752118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_Toc159752117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_Toc159752116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_Toc159752115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_Toc159752114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Definition Memorandum</dc:title>
  <dc:creator>480148</dc:creator>
  <cp:lastModifiedBy>อาทิตย์ ปรีวิลัย</cp:lastModifiedBy>
  <cp:revision>62</cp:revision>
  <cp:lastPrinted>2016-01-13T12:32:00Z</cp:lastPrinted>
  <dcterms:created xsi:type="dcterms:W3CDTF">2016-10-02T23:31:00Z</dcterms:created>
  <dcterms:modified xsi:type="dcterms:W3CDTF">2017-03-26T12:02:00Z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0x01010057268ADA655553429649176D81885151</vt:lpwstr>
  </property>
</Properties>
</file>